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A98" w:rsidRDefault="003A0683">
      <w:pPr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-927735</wp:posOffset>
            </wp:positionH>
            <wp:positionV relativeFrom="bottomMargin">
              <wp:align>top</wp:align>
            </wp:positionV>
            <wp:extent cx="2582545" cy="390525"/>
            <wp:effectExtent l="19050" t="0" r="27305" b="238125"/>
            <wp:wrapThrough wrapText="bothSides">
              <wp:wrapPolygon edited="0">
                <wp:start x="-159" y="0"/>
                <wp:lineTo x="-159" y="33717"/>
                <wp:lineTo x="20872" y="33717"/>
                <wp:lineTo x="21350" y="17912"/>
                <wp:lineTo x="21669" y="2107"/>
                <wp:lineTo x="19757" y="0"/>
                <wp:lineTo x="9082" y="0"/>
                <wp:lineTo x="-159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0000" endA="300" endPos="385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76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453390</wp:posOffset>
            </wp:positionH>
            <wp:positionV relativeFrom="margin">
              <wp:posOffset>1745615</wp:posOffset>
            </wp:positionV>
            <wp:extent cx="5400675" cy="5400675"/>
            <wp:effectExtent l="0" t="0" r="0" b="0"/>
            <wp:wrapThrough wrapText="bothSides">
              <wp:wrapPolygon edited="0">
                <wp:start x="1981" y="4114"/>
                <wp:lineTo x="1905" y="6248"/>
                <wp:lineTo x="4724" y="6705"/>
                <wp:lineTo x="8990" y="6705"/>
                <wp:lineTo x="7771" y="7695"/>
                <wp:lineTo x="6781" y="8914"/>
                <wp:lineTo x="381" y="9219"/>
                <wp:lineTo x="152" y="9752"/>
                <wp:lineTo x="229" y="11810"/>
                <wp:lineTo x="9143" y="12800"/>
                <wp:lineTo x="7695" y="13029"/>
                <wp:lineTo x="5790" y="13486"/>
                <wp:lineTo x="5790" y="14019"/>
                <wp:lineTo x="5333" y="14476"/>
                <wp:lineTo x="5181" y="14781"/>
                <wp:lineTo x="5181" y="16152"/>
                <wp:lineTo x="6629" y="16457"/>
                <wp:lineTo x="10819" y="16457"/>
                <wp:lineTo x="5562" y="16990"/>
                <wp:lineTo x="1981" y="17524"/>
                <wp:lineTo x="1676" y="17981"/>
                <wp:lineTo x="1676" y="18286"/>
                <wp:lineTo x="1981" y="18895"/>
                <wp:lineTo x="990" y="19124"/>
                <wp:lineTo x="152" y="19733"/>
                <wp:lineTo x="229" y="20114"/>
                <wp:lineTo x="1067" y="20800"/>
                <wp:lineTo x="1143" y="20952"/>
                <wp:lineTo x="14400" y="20952"/>
                <wp:lineTo x="13790" y="20190"/>
                <wp:lineTo x="13790" y="18895"/>
                <wp:lineTo x="12495" y="18057"/>
                <wp:lineTo x="12038" y="17676"/>
                <wp:lineTo x="11733" y="17295"/>
                <wp:lineTo x="10819" y="16457"/>
                <wp:lineTo x="16762" y="16457"/>
                <wp:lineTo x="17829" y="16305"/>
                <wp:lineTo x="17752" y="15238"/>
                <wp:lineTo x="18590" y="14095"/>
                <wp:lineTo x="18743" y="13867"/>
                <wp:lineTo x="10819" y="12800"/>
                <wp:lineTo x="11962" y="12800"/>
                <wp:lineTo x="14933" y="11886"/>
                <wp:lineTo x="14933" y="11581"/>
                <wp:lineTo x="16076" y="10362"/>
                <wp:lineTo x="18438" y="9981"/>
                <wp:lineTo x="18514" y="9524"/>
                <wp:lineTo x="16762" y="9143"/>
                <wp:lineTo x="17448" y="9143"/>
                <wp:lineTo x="18590" y="8381"/>
                <wp:lineTo x="18514" y="7924"/>
                <wp:lineTo x="16533" y="6629"/>
                <wp:lineTo x="15619" y="6248"/>
                <wp:lineTo x="13181" y="5410"/>
                <wp:lineTo x="12724" y="5029"/>
                <wp:lineTo x="11352" y="4114"/>
                <wp:lineTo x="1981" y="4114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D2B4A" wp14:editId="4D52A6F3">
                <wp:simplePos x="0" y="0"/>
                <wp:positionH relativeFrom="column">
                  <wp:posOffset>-460703</wp:posOffset>
                </wp:positionH>
                <wp:positionV relativeFrom="paragraph">
                  <wp:posOffset>-870933</wp:posOffset>
                </wp:positionV>
                <wp:extent cx="0" cy="2639961"/>
                <wp:effectExtent l="76200" t="57150" r="95250" b="12655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9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reflection blurRad="6350" stA="50000" endA="275" endPos="40000" dist="1016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BCAF4" id="Straight Connector 2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-68.6pt" to="-36.3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" strokecolor="#e7eced [3214]"/>
            </w:pict>
          </mc:Fallback>
        </mc:AlternateContent>
      </w:r>
      <w:r w:rsidR="0016363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DB95DC" wp14:editId="6111141A">
                <wp:simplePos x="0" y="0"/>
                <wp:positionH relativeFrom="column">
                  <wp:posOffset>-1071245</wp:posOffset>
                </wp:positionH>
                <wp:positionV relativeFrom="paragraph">
                  <wp:posOffset>7593965</wp:posOffset>
                </wp:positionV>
                <wp:extent cx="611505" cy="0"/>
                <wp:effectExtent l="57150" t="76200" r="7429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C1962" id="Straight Connector 2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5pt,597.95pt" to="-36.2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" strokecolor="#e7eced [3214]"/>
            </w:pict>
          </mc:Fallback>
        </mc:AlternateContent>
      </w:r>
      <w:r w:rsidR="00060336">
        <w:rPr>
          <w:noProof/>
          <w:color w:val="FFFFFF" w:themeColor="background1"/>
          <w:sz w:val="144"/>
          <w:szCs w:val="120"/>
          <w:lang w:val="en-US" w:eastAsia="en-US"/>
        </w:rPr>
        <w:drawing>
          <wp:anchor distT="0" distB="0" distL="114300" distR="114300" simplePos="0" relativeHeight="251652096" behindDoc="1" locked="0" layoutInCell="1" allowOverlap="1" wp14:anchorId="4DF82951" wp14:editId="4455D77A">
            <wp:simplePos x="0" y="0"/>
            <wp:positionH relativeFrom="column">
              <wp:posOffset>-1176554</wp:posOffset>
            </wp:positionH>
            <wp:positionV relativeFrom="paragraph">
              <wp:posOffset>-924560</wp:posOffset>
            </wp:positionV>
            <wp:extent cx="7729361" cy="10728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361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A98">
        <w:rPr>
          <w:noProof/>
          <w:lang w:val="en-US" w:eastAsia="en-US"/>
        </w:rPr>
        <mc:AlternateContent>
          <mc:Choice Requires="wpc">
            <w:drawing>
              <wp:anchor distT="0" distB="0" distL="114300" distR="114300" simplePos="0" relativeHeight="251655168" behindDoc="1" locked="0" layoutInCell="1" allowOverlap="1" wp14:anchorId="6F8ABBA3" wp14:editId="384D541A">
                <wp:simplePos x="0" y="0"/>
                <wp:positionH relativeFrom="column">
                  <wp:posOffset>-1090930</wp:posOffset>
                </wp:positionH>
                <wp:positionV relativeFrom="paragraph">
                  <wp:posOffset>-1782445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619125" y="1562101"/>
                            <a:ext cx="6217756" cy="3409444"/>
                            <a:chOff x="1423474" y="118120"/>
                            <a:chExt cx="5408950" cy="3409444"/>
                          </a:xfrm>
                        </wpg:grpSpPr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3474" y="118120"/>
                              <a:ext cx="469815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3A98" w:rsidRPr="007F5966" w:rsidRDefault="00E435EE" w:rsidP="00D82472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color w:val="C4E672" w:themeColor="accent1" w:themeTint="99"/>
                                    <w:spacing w:val="10"/>
                                    <w:sz w:val="96"/>
                                    <w:szCs w:val="96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1">
                                          <w14:alpha w14:val="5000"/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color w:val="FFFFFF" w:themeColor="background1"/>
                                      <w:spacing w:val="10"/>
                                      <w:sz w:val="96"/>
                                      <w:szCs w:val="96"/>
                                      <w14:shadow w14:blurRad="50901" w14:dist="38493" w14:dir="13500000" w14:sx="0" w14:sy="0" w14:kx="0" w14:ky="0" w14:algn="none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chemeClr w14:val="accent1">
                                            <w14:alpha w14:val="93500"/>
                                            <w14:shade w14:val="25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1">
                                            <w14:alpha w14:val="5000"/>
                                          </w14:schemeClr>
                                        </w14:solidFill>
                                      </w14:textFill>
                                    </w:rPr>
                                    <w:alias w:val="Título"/>
                                    <w:id w:val="32672024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2472" w:rsidRPr="007F5966">
                                      <w:rPr>
                                        <w:rFonts w:asciiTheme="majorHAnsi" w:hAnsiTheme="majorHAnsi" w:cstheme="majorHAnsi"/>
                                        <w:b/>
                                        <w:color w:val="FFFFFF" w:themeColor="background1"/>
                                        <w:spacing w:val="10"/>
                                        <w:sz w:val="96"/>
                                        <w:szCs w:val="96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1">
                                              <w14:alpha w14:val="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82472" w:rsidRPr="007F5966">
                                  <w:rPr>
                                    <w:rFonts w:ascii="Consolas" w:hAnsi="Consolas"/>
                                    <w:color w:val="98C723" w:themeColor="accent1"/>
                                    <w:sz w:val="20"/>
                                    <w:szCs w:val="20"/>
                                    <w:lang w:val="es-ES" w:eastAsia="en-US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D82472" w:rsidRPr="007F5966"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pacing w:val="10"/>
                                    <w:sz w:val="96"/>
                                    <w:szCs w:val="96"/>
                                    <w:lang w:val="es-ES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1">
                                          <w14:alpha w14:val="5000"/>
                                        </w14:schemeClr>
                                      </w14:solidFill>
                                    </w14:textFill>
                                  </w:rPr>
                                  <w:t>Virtualización de servicios en Docker</w:t>
                                </w:r>
                              </w:p>
                            </w:txbxContent>
                          </wps:txbx>
                          <wps:bodyPr rot="0" spcFirstLastPara="1" vert="horz" wrap="none" lIns="91440" tIns="45720" rIns="91440" bIns="45720" numCol="1" anchor="t" anchorCtr="0" upright="1">
                            <a:noAutofit/>
                          </wps:bodyPr>
                        </wps:wsp>
                        <wps:wsp>
                          <wps:cNvPr id="11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324" y="1887318"/>
                              <a:ext cx="3848100" cy="1640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="Calibri"/>
                                    <w:b/>
                                    <w:color w:val="C4E672" w:themeColor="accent1" w:themeTint="99"/>
                                    <w:sz w:val="44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alias w:val="Asunto"/>
                                  <w:id w:val="-96748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3A98" w:rsidRPr="00FF154A" w:rsidRDefault="00195F12" w:rsidP="00C835DA">
                                    <w:pPr>
                                      <w:spacing w:before="80"/>
                                      <w:jc w:val="right"/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b/>
                                        <w:color w:val="C4E672" w:themeColor="accent1" w:themeTint="99"/>
                                        <w:sz w:val="44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1" vert="horz" wrap="square" lIns="91440" tIns="45720" rIns="91440" bIns="45720" numCol="1" anchor="t" anchorCtr="0" upright="1">
                            <a:noAutofit/>
                          </wps:bodyPr>
                        </wps:wsp>
                      </wpg:wgp>
                      <wps:wsp>
                        <wps:cNvPr id="26" name="Straight Connector 26"/>
                        <wps:cNvCnPr/>
                        <wps:spPr>
                          <a:xfrm flipV="1">
                            <a:off x="7204340" y="10852484"/>
                            <a:ext cx="0" cy="7459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7181101" y="7008728"/>
                            <a:ext cx="0" cy="7454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reflection blurRad="6350" stA="50000" endA="275" endPos="40000" dist="1016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uadro de texto 5"/>
                        <wps:cNvSpPr txBox="1"/>
                        <wps:spPr>
                          <a:xfrm>
                            <a:off x="46650" y="9466875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82472" w:rsidRPr="003D1D47" w:rsidRDefault="004C1A5C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:sz w:val="36"/>
                                  <w:szCs w:val="36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32"/>
                                  <w:szCs w:val="3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Coordinador</w:t>
                              </w:r>
                            </w:p>
                            <w:p w:rsidR="00D82472" w:rsidRDefault="00D82472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Antonio Sepúlveda</w:t>
                              </w:r>
                              <w:r w:rsidR="00195F12"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Ruiz</w:t>
                              </w:r>
                            </w:p>
                            <w:p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A0683" w:rsidRDefault="003A0683" w:rsidP="00D82472">
                              <w:pPr>
                                <w:spacing w:after="160" w:line="256" w:lineRule="auto"/>
                                <w:rPr>
                                  <w:rFonts w:eastAsia="Times New Roman"/>
                                  <w:b/>
                                  <w:color w:val="E7ECED" w:themeColor="background2"/>
                                  <w:spacing w:val="10"/>
                                  <w:sz w:val="2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:rsidR="003A0683" w:rsidRPr="003D1D47" w:rsidRDefault="003A0683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E7ECED" w:themeColor="background2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adro de texto 4"/>
                        <wps:cNvSpPr txBox="1"/>
                        <wps:spPr>
                          <a:xfrm>
                            <a:off x="4561500" y="9438300"/>
                            <a:ext cx="2142490" cy="1487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82472" w:rsidRPr="003D1D47" w:rsidRDefault="00D82472" w:rsidP="007F5966">
                              <w:pPr>
                                <w:spacing w:after="160" w:line="256" w:lineRule="auto"/>
                                <w:jc w:val="left"/>
                                <w:rPr>
                                  <w:b/>
                                  <w:color w:val="FFFFFF" w:themeColor="background1"/>
                                  <w:spacing w:val="10"/>
                                  <w:sz w:val="36"/>
                                  <w:szCs w:val="36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32"/>
                                  <w:szCs w:val="3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Grupo de trabajo</w:t>
                              </w:r>
                            </w:p>
                            <w:p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Luis Valderas Torres</w:t>
                              </w:r>
                            </w:p>
                            <w:p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Daniel De Tomas Plaza</w:t>
                              </w:r>
                            </w:p>
                            <w:p w:rsidR="00D82472" w:rsidRPr="003D1D47" w:rsidRDefault="00D82472" w:rsidP="00D82472">
                              <w:pPr>
                                <w:spacing w:after="160" w:line="256" w:lineRule="auto"/>
                                <w:rPr>
                                  <w:b/>
                                  <w:color w:val="FFFFFF" w:themeColor="background1"/>
                                  <w:spacing w:val="10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Daniel Palencia </w:t>
                              </w:r>
                              <w:proofErr w:type="spellStart"/>
                              <w:r w:rsidRPr="003D1D47">
                                <w:rPr>
                                  <w:rFonts w:eastAsia="Times New Roman"/>
                                  <w:b/>
                                  <w:color w:val="FFFFFF" w:themeColor="background1"/>
                                  <w:spacing w:val="10"/>
                                  <w:sz w:val="22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Origüel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ABBA3" id="Lienzo 3" o:spid="_x0000_s1026" editas="canvas" style="position:absolute;left:0;text-align:left;margin-left:-85.9pt;margin-top:-140.35pt;width:769.4pt;height:927.25pt;z-index:-251661312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group id="Group 18" o:spid="_x0000_s1028" style="position:absolute;left:6191;top:15621;width:62177;height:34094" coordorigin="14234,1181" coordsize="54089,3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9" type="#_x0000_t202" style="position:absolute;left:14234;top:1181;width:46982;height:203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" filled="f" stroked="f">
                    <v:shadow on="t" color="black" opacity="26214f" origin="-.5,-.5" offset=".74836mm,.74836mm"/>
                    <v:textbox>
                      <w:txbxContent>
                        <w:p w:rsidR="00E53A98" w:rsidRPr="007F5966" w:rsidRDefault="00E435EE" w:rsidP="00D82472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C4E672" w:themeColor="accent1" w:themeTint="99"/>
                              <w:spacing w:val="10"/>
                              <w:sz w:val="96"/>
                              <w:szCs w:val="96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5000"/>
                                    <w14:lumMod w14:val="60000"/>
                                    <w14:lumOff w14:val="40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96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alias w:val="Título"/>
                              <w:id w:val="32672024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2472" w:rsidRPr="007F5966">
                                <w:rPr>
                                  <w:rFonts w:asciiTheme="majorHAnsi" w:hAnsiTheme="majorHAnsi" w:cstheme="majorHAnsi"/>
                                  <w:b/>
                                  <w:color w:val="FFFFFF" w:themeColor="background1"/>
                                  <w:spacing w:val="10"/>
                                  <w:sz w:val="96"/>
                                  <w:szCs w:val="96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1">
                                        <w14:alpha w14:val="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  <w:r w:rsidR="00D82472" w:rsidRPr="007F5966">
                            <w:rPr>
                              <w:rFonts w:ascii="Consolas" w:hAnsi="Consolas"/>
                              <w:color w:val="98C723" w:themeColor="accent1"/>
                              <w:sz w:val="20"/>
                              <w:szCs w:val="20"/>
                              <w:lang w:val="es-ES" w:eastAsia="en-U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D82472" w:rsidRPr="007F5966"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pacing w:val="10"/>
                              <w:sz w:val="96"/>
                              <w:szCs w:val="96"/>
                              <w:lang w:val="es-ES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1">
                                    <w14:alpha w14:val="5000"/>
                                  </w14:schemeClr>
                                </w14:solidFill>
                              </w14:textFill>
                            </w:rPr>
                            <w:t>Virtualización de servicios en Docker</w:t>
                          </w:r>
                        </w:p>
                      </w:txbxContent>
                    </v:textbox>
                  </v:shape>
                  <v:shape id="_x0000_s1030" type="#_x0000_t202" style="position:absolute;left:29843;top:18873;width:38481;height:16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sdt>
                          <w:sdtPr>
                            <w:rPr>
                              <w:rFonts w:cs="Calibri"/>
                              <w:b/>
                              <w:color w:val="C4E672" w:themeColor="accent1" w:themeTint="99"/>
                              <w:sz w:val="44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alias w:val="Asunto"/>
                            <w:id w:val="-967483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3A98" w:rsidRPr="00FF154A" w:rsidRDefault="00195F12" w:rsidP="00C835DA">
                              <w:pPr>
                                <w:spacing w:before="80"/>
                                <w:jc w:val="right"/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cs="Calibri"/>
                                  <w:b/>
                                  <w:color w:val="C4E672" w:themeColor="accent1" w:themeTint="99"/>
                                  <w:sz w:val="44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line id="Straight Connector 26" o:spid="_x0000_s1031" style="position:absolute;flip:y;visibility:visible;mso-wrap-style:square" from="72043,108524" to="72043,1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" strokecolor="#e7eced [3214]"/>
                <v:line id="Straight Connector 35" o:spid="_x0000_s1032" style="position:absolute;flip:y;visibility:visible;mso-wrap-style:square" from="71811,70087" to="71811,7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" strokecolor="#e7eced [3214]"/>
                <v:shape id="Cuadro de texto 5" o:spid="_x0000_s1033" type="#_x0000_t202" style="position:absolute;left:466;top:94668;width:21425;height:14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:rsidR="00D82472" w:rsidRPr="003D1D47" w:rsidRDefault="004C1A5C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:sz w:val="36"/>
                            <w:szCs w:val="36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32"/>
                            <w:szCs w:val="3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Coordinador</w:t>
                        </w:r>
                      </w:p>
                      <w:p w:rsidR="00D82472" w:rsidRDefault="00D82472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Antonio Sepúlveda</w:t>
                        </w:r>
                        <w:r w:rsidR="00195F12"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Ruiz</w:t>
                        </w:r>
                      </w:p>
                      <w:p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:rsidR="003A0683" w:rsidRDefault="003A0683" w:rsidP="00D82472">
                        <w:pPr>
                          <w:spacing w:after="160" w:line="256" w:lineRule="auto"/>
                          <w:rPr>
                            <w:rFonts w:eastAsia="Times New Roman"/>
                            <w:b/>
                            <w:color w:val="E7ECED" w:themeColor="background2"/>
                            <w:spacing w:val="10"/>
                            <w:sz w:val="22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:rsidR="003A0683" w:rsidRPr="003D1D47" w:rsidRDefault="003A0683" w:rsidP="00D82472">
                        <w:pPr>
                          <w:spacing w:after="160" w:line="256" w:lineRule="auto"/>
                          <w:rPr>
                            <w:b/>
                            <w:color w:val="E7ECED" w:themeColor="background2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v:shape id="Cuadro de texto 4" o:spid="_x0000_s1034" type="#_x0000_t202" style="position:absolute;left:45615;top:94383;width:21424;height:1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:rsidR="00D82472" w:rsidRPr="003D1D47" w:rsidRDefault="00D82472" w:rsidP="007F5966">
                        <w:pPr>
                          <w:spacing w:after="160" w:line="256" w:lineRule="auto"/>
                          <w:jc w:val="left"/>
                          <w:rPr>
                            <w:b/>
                            <w:color w:val="FFFFFF" w:themeColor="background1"/>
                            <w:spacing w:val="10"/>
                            <w:sz w:val="36"/>
                            <w:szCs w:val="36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32"/>
                            <w:szCs w:val="3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Grupo de trabajo</w:t>
                        </w:r>
                      </w:p>
                      <w:p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Luis Valderas Torres</w:t>
                        </w:r>
                      </w:p>
                      <w:p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Daniel De Tomas Plaza</w:t>
                        </w:r>
                      </w:p>
                      <w:p w:rsidR="00D82472" w:rsidRPr="003D1D47" w:rsidRDefault="00D82472" w:rsidP="00D82472">
                        <w:pPr>
                          <w:spacing w:after="160" w:line="256" w:lineRule="auto"/>
                          <w:rPr>
                            <w:b/>
                            <w:color w:val="FFFFFF" w:themeColor="background1"/>
                            <w:spacing w:val="10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Daniel Palencia </w:t>
                        </w:r>
                        <w:proofErr w:type="spellStart"/>
                        <w:r w:rsidRPr="003D1D47">
                          <w:rPr>
                            <w:rFonts w:eastAsia="Times New Roman"/>
                            <w:b/>
                            <w:color w:val="FFFFFF" w:themeColor="background1"/>
                            <w:spacing w:val="10"/>
                            <w:sz w:val="22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Origüel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C1A5C">
        <w:rPr>
          <w:color w:val="FFFFFF" w:themeColor="background1"/>
          <w:sz w:val="144"/>
          <w:szCs w:val="120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  <w:t>/</w:t>
      </w:r>
    </w:p>
    <w:p w:rsidR="0079547D" w:rsidRDefault="0079547D" w:rsidP="006473F8">
      <w:pPr>
        <w:tabs>
          <w:tab w:val="right" w:pos="8505"/>
        </w:tabs>
        <w:sectPr w:rsidR="0079547D" w:rsidSect="00C835DA">
          <w:headerReference w:type="default" r:id="rId10"/>
          <w:footerReference w:type="default" r:id="rId11"/>
          <w:footerReference w:type="first" r:id="rId12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AF1AB5" w:rsidRDefault="00AF1AB5" w:rsidP="006473F8">
      <w:pPr>
        <w:tabs>
          <w:tab w:val="right" w:pos="8505"/>
        </w:tabs>
      </w:pPr>
    </w:p>
    <w:p w:rsidR="002B382F" w:rsidRDefault="002B382F" w:rsidP="002B382F">
      <w:r w:rsidRPr="002B382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5B8CC3" wp14:editId="1633DD39">
                <wp:simplePos x="0" y="0"/>
                <wp:positionH relativeFrom="column">
                  <wp:posOffset>-367030</wp:posOffset>
                </wp:positionH>
                <wp:positionV relativeFrom="paragraph">
                  <wp:posOffset>82550</wp:posOffset>
                </wp:positionV>
                <wp:extent cx="7021195" cy="12954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119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141A1B" w:themeColor="background2" w:themeShade="1A"/>
                                <w:sz w:val="96"/>
                                <w:lang w:val="pt-BR"/>
                              </w:rPr>
                              <w:alias w:val="Título"/>
                              <w:id w:val="27854255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382F" w:rsidRPr="002B382F" w:rsidRDefault="00D82472" w:rsidP="0081174C">
                                <w:pPr>
                                  <w:spacing w:after="300"/>
                                  <w:ind w:right="-44"/>
                                  <w:contextualSpacing/>
                                  <w:jc w:val="center"/>
                                  <w:rPr>
                                    <w:rFonts w:asciiTheme="majorHAnsi" w:hAnsiTheme="majorHAnsi" w:cstheme="majorHAnsi"/>
                                    <w:color w:val="000000" w:themeColor="text1"/>
                                    <w:sz w:val="96"/>
                                    <w:lang w:val="pt-BR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141A1B" w:themeColor="background2" w:themeShade="1A"/>
                                    <w:sz w:val="96"/>
                                    <w:lang w:val="pt-B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2B382F" w:rsidRPr="002B382F" w:rsidRDefault="002B382F" w:rsidP="0081174C">
                            <w:pPr>
                              <w:ind w:right="-44"/>
                              <w:jc w:val="center"/>
                              <w:rPr>
                                <w:rFonts w:asciiTheme="majorHAnsi" w:hAnsiTheme="majorHAnsi" w:cstheme="majorHAnsi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B8CC3" id="Rectangle 32" o:spid="_x0000_s1035" style="position:absolute;left:0;text-align:left;margin-left:-28.9pt;margin-top:6.5pt;width:552.85pt;height:10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" filled="f" stroked="f" strokeweight="2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141A1B" w:themeColor="background2" w:themeShade="1A"/>
                          <w:sz w:val="96"/>
                          <w:lang w:val="pt-BR"/>
                        </w:rPr>
                        <w:alias w:val="Título"/>
                        <w:id w:val="278542557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B382F" w:rsidRPr="002B382F" w:rsidRDefault="00D82472" w:rsidP="0081174C">
                          <w:pPr>
                            <w:spacing w:after="300"/>
                            <w:ind w:right="-44"/>
                            <w:contextualSpacing/>
                            <w:jc w:val="center"/>
                            <w:rPr>
                              <w:rFonts w:asciiTheme="majorHAnsi" w:hAnsiTheme="majorHAnsi" w:cstheme="majorHAnsi"/>
                              <w:color w:val="000000" w:themeColor="text1"/>
                              <w:sz w:val="96"/>
                              <w:lang w:val="pt-BR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141A1B" w:themeColor="background2" w:themeShade="1A"/>
                              <w:sz w:val="96"/>
                              <w:lang w:val="pt-BR"/>
                            </w:rPr>
                            <w:t xml:space="preserve">     </w:t>
                          </w:r>
                        </w:p>
                      </w:sdtContent>
                    </w:sdt>
                    <w:p w:rsidR="002B382F" w:rsidRPr="002B382F" w:rsidRDefault="002B382F" w:rsidP="0081174C">
                      <w:pPr>
                        <w:ind w:right="-44"/>
                        <w:jc w:val="center"/>
                        <w:rPr>
                          <w:rFonts w:asciiTheme="majorHAnsi" w:hAnsiTheme="majorHAnsi" w:cstheme="majorHAnsi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0000" w14:stPos="0" w14:endA="300" w14:endPos="50000" w14:dist="6000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B382F" w:rsidRDefault="002B382F" w:rsidP="002B382F"/>
    <w:p w:rsidR="002B382F" w:rsidRDefault="00747EB6" w:rsidP="002B382F">
      <w:r w:rsidRPr="002B382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F689E1" wp14:editId="1E14578E">
                <wp:simplePos x="0" y="0"/>
                <wp:positionH relativeFrom="column">
                  <wp:posOffset>-5080</wp:posOffset>
                </wp:positionH>
                <wp:positionV relativeFrom="paragraph">
                  <wp:posOffset>144780</wp:posOffset>
                </wp:positionV>
                <wp:extent cx="5695950" cy="0"/>
                <wp:effectExtent l="0" t="0" r="19050" b="952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solidFill>
                          <a:schemeClr val="tx1">
                            <a:alpha val="13000"/>
                          </a:schemeClr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  <a:effectLst>
                          <a:reflection blurRad="6350" stA="50000" endA="300" endPos="38500" dist="508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6A3C2D" id="Straight Connector 33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1.4pt" to="448.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" filled="t" fillcolor="black [3213]" strokecolor="#ebf6cf [660]">
                <v:fill opacity="8481f"/>
              </v:line>
            </w:pict>
          </mc:Fallback>
        </mc:AlternateContent>
      </w:r>
      <w:r w:rsidR="0081174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BC5710" wp14:editId="0764ED76">
                <wp:simplePos x="0" y="0"/>
                <wp:positionH relativeFrom="column">
                  <wp:posOffset>185420</wp:posOffset>
                </wp:positionH>
                <wp:positionV relativeFrom="paragraph">
                  <wp:posOffset>182880</wp:posOffset>
                </wp:positionV>
                <wp:extent cx="5886450" cy="476250"/>
                <wp:effectExtent l="0" t="0" r="0" b="0"/>
                <wp:wrapNone/>
                <wp:docPr id="2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cs="Calibri"/>
                                <w:color w:val="A3B6BA" w:themeColor="background2" w:themeShade="BF"/>
                                <w:sz w:val="32"/>
                                <w:szCs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Asunto"/>
                              <w:id w:val="-185541148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81174C" w:rsidRPr="0081174C" w:rsidRDefault="00195F12" w:rsidP="0081174C">
                                <w:pPr>
                                  <w:spacing w:before="80"/>
                                  <w:jc w:val="center"/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5710" id="Text Box 15" o:spid="_x0000_s1036" type="#_x0000_t202" style="position:absolute;left:0;text-align:left;margin-left:14.6pt;margin-top:14.4pt;width:463.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" filled="f" stroked="f">
                <v:textbox>
                  <w:txbxContent>
                    <w:sdt>
                      <w:sdtPr>
                        <w:rPr>
                          <w:rFonts w:cs="Calibri"/>
                          <w:color w:val="A3B6BA" w:themeColor="background2" w:themeShade="BF"/>
                          <w:sz w:val="32"/>
                          <w:szCs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alias w:val="Asunto"/>
                        <w:id w:val="-1855411486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81174C" w:rsidRPr="0081174C" w:rsidRDefault="00195F12" w:rsidP="0081174C">
                          <w:pPr>
                            <w:spacing w:before="80"/>
                            <w:jc w:val="center"/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2B382F" w:rsidRDefault="002B382F" w:rsidP="002B382F"/>
    <w:p w:rsidR="007B43EF" w:rsidRDefault="007B43EF" w:rsidP="002B382F"/>
    <w:p w:rsidR="00C835DA" w:rsidRDefault="00747EB6" w:rsidP="00747EB6">
      <w:pPr>
        <w:tabs>
          <w:tab w:val="left" w:pos="3720"/>
        </w:tabs>
      </w:pPr>
      <w:r>
        <w:tab/>
      </w:r>
    </w:p>
    <w:p w:rsidR="00C835DA" w:rsidRDefault="00C835DA"/>
    <w:p w:rsidR="00747EB6" w:rsidRDefault="00747EB6"/>
    <w:p w:rsidR="00747EB6" w:rsidRDefault="00747EB6"/>
    <w:p w:rsidR="00747EB6" w:rsidRDefault="00747EB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ascii="Calibri" w:eastAsiaTheme="minorEastAsia" w:hAnsi="Calibri"/>
          <w:sz w:val="24"/>
        </w:rPr>
      </w:sdtEndPr>
      <w:sdtContent>
        <w:p w:rsidR="00C835DA" w:rsidRDefault="00C835DA" w:rsidP="00C835DA">
          <w:pPr>
            <w:pStyle w:val="TtuloTDC"/>
          </w:pPr>
          <w:r>
            <w:t>Contenido</w:t>
          </w:r>
        </w:p>
        <w:p w:rsidR="004C1A5C" w:rsidRDefault="00C835DA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57943" w:history="1">
            <w:r w:rsidR="004C1A5C" w:rsidRPr="00151794">
              <w:rPr>
                <w:rStyle w:val="Hipervnculo"/>
                <w:noProof/>
              </w:rPr>
              <w:t>Proyecto Docker</w:t>
            </w:r>
            <w:r w:rsidR="004C1A5C">
              <w:rPr>
                <w:noProof/>
                <w:webHidden/>
              </w:rPr>
              <w:tab/>
            </w:r>
            <w:r w:rsidR="004C1A5C">
              <w:rPr>
                <w:noProof/>
                <w:webHidden/>
              </w:rPr>
              <w:fldChar w:fldCharType="begin"/>
            </w:r>
            <w:r w:rsidR="004C1A5C">
              <w:rPr>
                <w:noProof/>
                <w:webHidden/>
              </w:rPr>
              <w:instrText xml:space="preserve"> PAGEREF _Toc36657943 \h </w:instrText>
            </w:r>
            <w:r w:rsidR="004C1A5C">
              <w:rPr>
                <w:noProof/>
                <w:webHidden/>
              </w:rPr>
            </w:r>
            <w:r w:rsidR="004C1A5C">
              <w:rPr>
                <w:noProof/>
                <w:webHidden/>
              </w:rPr>
              <w:fldChar w:fldCharType="separate"/>
            </w:r>
            <w:r w:rsidR="004C1A5C">
              <w:rPr>
                <w:noProof/>
                <w:webHidden/>
              </w:rPr>
              <w:t>3</w:t>
            </w:r>
            <w:r w:rsidR="004C1A5C">
              <w:rPr>
                <w:noProof/>
                <w:webHidden/>
              </w:rPr>
              <w:fldChar w:fldCharType="end"/>
            </w:r>
          </w:hyperlink>
        </w:p>
        <w:p w:rsidR="004C1A5C" w:rsidRDefault="004C1A5C">
          <w:pPr>
            <w:pStyle w:val="TD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36657944" w:history="1">
            <w:r w:rsidRPr="00151794">
              <w:rPr>
                <w:rStyle w:val="Hipervnculo"/>
                <w:noProof/>
              </w:rPr>
              <w:t>Instalación De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_Toc36657944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A" w:rsidRDefault="00C835DA" w:rsidP="00747EB6">
          <w:pPr>
            <w:tabs>
              <w:tab w:val="right" w:leader="dot" w:pos="8931"/>
            </w:tabs>
          </w:pPr>
          <w:r>
            <w:fldChar w:fldCharType="end"/>
          </w:r>
        </w:p>
      </w:sdtContent>
    </w:sdt>
    <w:p w:rsidR="00195F12" w:rsidRDefault="00C835DA" w:rsidP="002B382F">
      <w:r>
        <w:t xml:space="preserve"> </w:t>
      </w:r>
    </w:p>
    <w:p w:rsidR="00195F12" w:rsidRDefault="00195F12">
      <w:pPr>
        <w:spacing w:line="276" w:lineRule="auto"/>
        <w:jc w:val="left"/>
      </w:pPr>
      <w:r>
        <w:br w:type="page"/>
      </w:r>
    </w:p>
    <w:p w:rsidR="004C1A5C" w:rsidRDefault="004C1A5C" w:rsidP="004C1A5C">
      <w:pPr>
        <w:pStyle w:val="Ttulo1"/>
      </w:pPr>
      <w:bookmarkStart w:id="0" w:name="_Toc36657943"/>
      <w:bookmarkStart w:id="1" w:name="_GoBack"/>
      <w:bookmarkEnd w:id="1"/>
      <w:r>
        <w:lastRenderedPageBreak/>
        <w:t>Proyecto Docker</w:t>
      </w:r>
      <w:bookmarkEnd w:id="0"/>
    </w:p>
    <w:p w:rsidR="004C1A5C" w:rsidRPr="00194AC0" w:rsidRDefault="004C1A5C" w:rsidP="004C1A5C"/>
    <w:p w:rsidR="004C1A5C" w:rsidRDefault="004C1A5C" w:rsidP="004C1A5C">
      <w:r>
        <w:t xml:space="preserve">Para empezar el proyecto, lo primero que tenemos que hacer es simular la </w:t>
      </w:r>
      <w:proofErr w:type="spellStart"/>
      <w:r>
        <w:t>maquina</w:t>
      </w:r>
      <w:proofErr w:type="spellEnd"/>
      <w:r>
        <w:t xml:space="preserve"> de la empresa que va a contener Docker y sus servicios, para ello vamos a descargar una ISO de Debian en concreto la versión Debian 10.3.0 de su página web (</w:t>
      </w:r>
      <w:hyperlink r:id="rId13" w:history="1">
        <w:r w:rsidRPr="00BA6635">
          <w:rPr>
            <w:rStyle w:val="Hipervnculo"/>
          </w:rPr>
          <w:t>www.debian.org</w:t>
        </w:r>
      </w:hyperlink>
      <w:r>
        <w:t>).</w:t>
      </w:r>
    </w:p>
    <w:p w:rsidR="004C1A5C" w:rsidRDefault="004C1A5C" w:rsidP="004C1A5C">
      <w:r>
        <w:rPr>
          <w:noProof/>
        </w:rPr>
        <w:drawing>
          <wp:inline distT="0" distB="0" distL="0" distR="0" wp14:anchorId="7EE221CC" wp14:editId="44377F34">
            <wp:extent cx="5391150" cy="4048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A5C" w:rsidRDefault="004C1A5C" w:rsidP="004C1A5C">
      <w:r>
        <w:t xml:space="preserve">Una vez descargada usando VMware vamos a crear una </w:t>
      </w:r>
      <w:proofErr w:type="spellStart"/>
      <w:r>
        <w:t>maquina</w:t>
      </w:r>
      <w:proofErr w:type="spellEnd"/>
      <w:r>
        <w:t xml:space="preserve"> virtual con debian que simulara ser el equipo de la empresa, vamos a configurar el nombre del equipo “Debian-Docker” y como usuario “Proyecto”.</w:t>
      </w:r>
    </w:p>
    <w:p w:rsidR="004C1A5C" w:rsidRDefault="004C1A5C" w:rsidP="004C1A5C"/>
    <w:p w:rsidR="004C1A5C" w:rsidRDefault="004C1A5C" w:rsidP="004C1A5C">
      <w:r>
        <w:t>Una vez instalado procedemos a añadir los repositorios de debian para así poder instalar/actualizar paquetes utilizando el siguiente comando.</w:t>
      </w:r>
    </w:p>
    <w:p w:rsidR="004C1A5C" w:rsidRPr="005A13F2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  <w:lang w:val="en-US"/>
        </w:rPr>
      </w:pP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</w:t>
      </w:r>
      <w:r>
        <w:rPr>
          <w:rFonts w:ascii="Consolas" w:hAnsi="Consolas" w:cs="Courier New"/>
          <w:color w:val="545454"/>
          <w:sz w:val="21"/>
          <w:szCs w:val="21"/>
          <w:lang w:val="en-US"/>
        </w:rPr>
        <w:t>nano /</w:t>
      </w:r>
      <w:proofErr w:type="spellStart"/>
      <w:r>
        <w:rPr>
          <w:rFonts w:ascii="Consolas" w:hAnsi="Consolas" w:cs="Courier New"/>
          <w:color w:val="545454"/>
          <w:sz w:val="21"/>
          <w:szCs w:val="21"/>
          <w:lang w:val="en-US"/>
        </w:rPr>
        <w:t>etc</w:t>
      </w:r>
      <w:proofErr w:type="spellEnd"/>
      <w:r>
        <w:rPr>
          <w:rFonts w:ascii="Consolas" w:hAnsi="Consolas" w:cs="Courier New"/>
          <w:color w:val="545454"/>
          <w:sz w:val="21"/>
          <w:szCs w:val="21"/>
          <w:lang w:val="en-US"/>
        </w:rPr>
        <w:t>/apt/</w:t>
      </w:r>
      <w:proofErr w:type="spellStart"/>
      <w:r>
        <w:rPr>
          <w:rFonts w:ascii="Consolas" w:hAnsi="Consolas" w:cs="Courier New"/>
          <w:color w:val="545454"/>
          <w:sz w:val="21"/>
          <w:szCs w:val="21"/>
          <w:lang w:val="en-US"/>
        </w:rPr>
        <w:t>sources.list</w:t>
      </w:r>
      <w:proofErr w:type="spellEnd"/>
    </w:p>
    <w:p w:rsidR="004C1A5C" w:rsidRDefault="004C1A5C" w:rsidP="004C1A5C">
      <w:pPr>
        <w:rPr>
          <w:lang w:val="en-US"/>
        </w:rPr>
      </w:pPr>
    </w:p>
    <w:p w:rsidR="004C1A5C" w:rsidRDefault="004C1A5C" w:rsidP="004C1A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7BD8B" wp14:editId="49CF3432">
            <wp:extent cx="5400040" cy="17024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Pr="007C03C6" w:rsidRDefault="004C1A5C" w:rsidP="004C1A5C">
      <w:r w:rsidRPr="007C03C6">
        <w:t>En la web de d</w:t>
      </w:r>
      <w:r>
        <w:t>ebian podremos obtener la lista con los repositorios correspondientes.</w:t>
      </w:r>
    </w:p>
    <w:p w:rsidR="004C1A5C" w:rsidRPr="000B15E3" w:rsidRDefault="004C1A5C" w:rsidP="004C1A5C">
      <w:r w:rsidRPr="000B15E3">
        <w:t>Una vez añadidos los r</w:t>
      </w:r>
      <w:r>
        <w:t>epositorios actualizaremos la lista de paquetes disponibles y actualizaremos los paquetes que no estén actualizados utilizaremos los siguientes comandos.</w:t>
      </w:r>
    </w:p>
    <w:p w:rsidR="004C1A5C" w:rsidRPr="000B15E3" w:rsidRDefault="004C1A5C" w:rsidP="004C1A5C"/>
    <w:p w:rsidR="004C1A5C" w:rsidRPr="005A13F2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  <w:lang w:val="en-US"/>
        </w:rPr>
      </w:pP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apt update &amp; </w:t>
      </w:r>
      <w:proofErr w:type="spellStart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>sudo</w:t>
      </w:r>
      <w:proofErr w:type="spellEnd"/>
      <w:r w:rsidRPr="005A13F2">
        <w:rPr>
          <w:rFonts w:ascii="Consolas" w:hAnsi="Consolas" w:cs="Courier New"/>
          <w:color w:val="545454"/>
          <w:sz w:val="21"/>
          <w:szCs w:val="21"/>
          <w:lang w:val="en-US"/>
        </w:rPr>
        <w:t xml:space="preserve"> apt up</w:t>
      </w:r>
      <w:r>
        <w:rPr>
          <w:rFonts w:ascii="Consolas" w:hAnsi="Consolas" w:cs="Courier New"/>
          <w:color w:val="545454"/>
          <w:sz w:val="21"/>
          <w:szCs w:val="21"/>
          <w:lang w:val="en-US"/>
        </w:rPr>
        <w:t>grade</w:t>
      </w:r>
    </w:p>
    <w:p w:rsidR="004C1A5C" w:rsidRDefault="004C1A5C" w:rsidP="004C1A5C">
      <w:pPr>
        <w:ind w:left="708" w:hanging="708"/>
        <w:rPr>
          <w:lang w:val="en-US"/>
        </w:rPr>
      </w:pPr>
    </w:p>
    <w:p w:rsidR="004C1A5C" w:rsidRPr="005A13F2" w:rsidRDefault="004C1A5C" w:rsidP="004C1A5C">
      <w:pPr>
        <w:ind w:left="708" w:hanging="708"/>
        <w:rPr>
          <w:lang w:val="en-US"/>
        </w:rPr>
      </w:pPr>
    </w:p>
    <w:p w:rsidR="004C1A5C" w:rsidRDefault="004C1A5C" w:rsidP="004C1A5C">
      <w:r>
        <w:rPr>
          <w:noProof/>
        </w:rPr>
        <w:drawing>
          <wp:inline distT="0" distB="0" distL="0" distR="0" wp14:anchorId="2D122C92" wp14:editId="2D449EAD">
            <wp:extent cx="5400040" cy="2375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/>
    <w:p w:rsidR="004C1A5C" w:rsidRDefault="004C1A5C" w:rsidP="004C1A5C">
      <w:pPr>
        <w:pStyle w:val="Ttulo2"/>
      </w:pPr>
      <w:bookmarkStart w:id="2" w:name="_Toc36657944"/>
      <w:r>
        <w:t>Instalación De Docker</w:t>
      </w:r>
      <w:bookmarkEnd w:id="2"/>
    </w:p>
    <w:p w:rsidR="004C1A5C" w:rsidRDefault="004C1A5C" w:rsidP="004C1A5C"/>
    <w:p w:rsidR="004C1A5C" w:rsidRPr="00056C36" w:rsidRDefault="004C1A5C" w:rsidP="004C1A5C">
      <w:r w:rsidRPr="00056C36">
        <w:t>Con el siguiente co</w:t>
      </w:r>
      <w:r>
        <w:t xml:space="preserve">mando vamos a permitir a </w:t>
      </w:r>
      <w:proofErr w:type="spellStart"/>
      <w:r>
        <w:t>apt</w:t>
      </w:r>
      <w:proofErr w:type="spellEnd"/>
      <w:r>
        <w:t xml:space="preserve"> usar paquetes a través de HTTPS.</w:t>
      </w:r>
    </w:p>
    <w:p w:rsidR="004C1A5C" w:rsidRPr="000933C1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rPr>
          <w:rFonts w:ascii="Consolas" w:hAnsi="Consolas" w:cs="Courier New"/>
          <w:color w:val="545454"/>
          <w:sz w:val="16"/>
          <w:szCs w:val="16"/>
          <w:lang w:val="en-US"/>
        </w:rPr>
      </w:pPr>
      <w:proofErr w:type="spellStart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sudo</w:t>
      </w:r>
      <w:proofErr w:type="spellEnd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 xml:space="preserve"> apt install apt-transport-https ca-certificates curl gnupg2 </w:t>
      </w:r>
      <w:proofErr w:type="gramStart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software  properties</w:t>
      </w:r>
      <w:proofErr w:type="gramEnd"/>
      <w:r w:rsidRPr="000933C1">
        <w:rPr>
          <w:rFonts w:ascii="Consolas" w:hAnsi="Consolas" w:cs="Courier New"/>
          <w:color w:val="545454"/>
          <w:sz w:val="16"/>
          <w:szCs w:val="16"/>
          <w:lang w:val="en-US"/>
        </w:rPr>
        <w:t>-common</w:t>
      </w:r>
    </w:p>
    <w:p w:rsidR="004C1A5C" w:rsidRDefault="004C1A5C" w:rsidP="004C1A5C">
      <w:pPr>
        <w:rPr>
          <w:lang w:val="en-US"/>
        </w:rPr>
      </w:pPr>
    </w:p>
    <w:p w:rsidR="004C1A5C" w:rsidRDefault="004C1A5C" w:rsidP="004C1A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88312F" wp14:editId="4FD3A5D9">
            <wp:extent cx="5400040" cy="13322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r w:rsidRPr="00291155">
        <w:t>Procedemos a añadir la clave GPG del repositorio ofi</w:t>
      </w:r>
      <w:r>
        <w:t>cial de Docker para poder descargar el paquete.</w:t>
      </w:r>
    </w:p>
    <w:p w:rsidR="004C1A5C" w:rsidRDefault="004C1A5C" w:rsidP="004C1A5C"/>
    <w:p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curl -</w:t>
      </w:r>
      <w:proofErr w:type="spellStart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fsSL</w:t>
      </w:r>
      <w:proofErr w:type="spellEnd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 xml:space="preserve"> https://download.docker.com/linux/debian/gpg | </w:t>
      </w:r>
      <w:proofErr w:type="spellStart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sudo</w:t>
      </w:r>
      <w:proofErr w:type="spellEnd"/>
      <w:r w:rsidRPr="000933C1"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 xml:space="preserve"> apt-key add </w:t>
      </w:r>
      <w: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  <w:t>–</w:t>
      </w:r>
    </w:p>
    <w:p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</w:p>
    <w:p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  <w:r>
        <w:rPr>
          <w:noProof/>
        </w:rPr>
        <w:drawing>
          <wp:inline distT="0" distB="0" distL="0" distR="0" wp14:anchorId="058E6481" wp14:editId="42B26734">
            <wp:extent cx="5400040" cy="196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pPr>
        <w:rPr>
          <w:rFonts w:ascii="Consolas" w:hAnsi="Consolas"/>
          <w:color w:val="545454"/>
          <w:sz w:val="20"/>
          <w:szCs w:val="20"/>
          <w:shd w:val="clear" w:color="auto" w:fill="F2F2F2"/>
          <w:lang w:val="en-US"/>
        </w:rPr>
      </w:pPr>
    </w:p>
    <w:p w:rsidR="004C1A5C" w:rsidRDefault="004C1A5C" w:rsidP="004C1A5C">
      <w:r>
        <w:t>Ahora añadimos el repositorio de Docker alas fuentes del APT.</w:t>
      </w:r>
    </w:p>
    <w:p w:rsidR="004C1A5C" w:rsidRPr="00097F89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0"/>
          <w:szCs w:val="20"/>
          <w:lang w:val="en-US"/>
        </w:rPr>
      </w:pPr>
      <w:proofErr w:type="spellStart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>sudo</w:t>
      </w:r>
      <w:proofErr w:type="spellEnd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 xml:space="preserve"> add-apt-repository "deb [arch=amd64] https://download.docker.com/linux/debian $(</w:t>
      </w:r>
      <w:proofErr w:type="spellStart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>lsb_release</w:t>
      </w:r>
      <w:proofErr w:type="spellEnd"/>
      <w:r w:rsidRPr="00097F89">
        <w:rPr>
          <w:rFonts w:ascii="Consolas" w:hAnsi="Consolas" w:cs="Courier New"/>
          <w:color w:val="545454"/>
          <w:sz w:val="20"/>
          <w:szCs w:val="20"/>
          <w:lang w:val="en-US"/>
        </w:rPr>
        <w:t xml:space="preserve"> -cs) stable"</w:t>
      </w:r>
    </w:p>
    <w:p w:rsidR="004C1A5C" w:rsidRDefault="004C1A5C" w:rsidP="004C1A5C">
      <w:pPr>
        <w:rPr>
          <w:sz w:val="20"/>
          <w:szCs w:val="20"/>
          <w:lang w:val="en-US"/>
        </w:rPr>
      </w:pPr>
    </w:p>
    <w:p w:rsidR="004C1A5C" w:rsidRDefault="004C1A5C" w:rsidP="004C1A5C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12E1486" wp14:editId="6FD64253">
            <wp:extent cx="5400040" cy="146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pPr>
        <w:rPr>
          <w:sz w:val="20"/>
          <w:szCs w:val="20"/>
          <w:lang w:val="en-US"/>
        </w:rPr>
      </w:pPr>
    </w:p>
    <w:p w:rsidR="004C1A5C" w:rsidRDefault="004C1A5C" w:rsidP="004C1A5C">
      <w:pPr>
        <w:rPr>
          <w:sz w:val="20"/>
          <w:szCs w:val="20"/>
        </w:rPr>
      </w:pPr>
      <w:r w:rsidRPr="00097F89">
        <w:rPr>
          <w:sz w:val="20"/>
          <w:szCs w:val="20"/>
        </w:rPr>
        <w:t xml:space="preserve">Volvemos a </w:t>
      </w:r>
      <w:r>
        <w:rPr>
          <w:sz w:val="20"/>
          <w:szCs w:val="20"/>
        </w:rPr>
        <w:t>actualizar la base de datos de paquetes para que se añadan los datos de Docker.</w:t>
      </w:r>
    </w:p>
    <w:p w:rsidR="004C1A5C" w:rsidRPr="00320FFF" w:rsidRDefault="004C1A5C" w:rsidP="004C1A5C">
      <w:pPr>
        <w:pStyle w:val="line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0" w:lineRule="atLeast"/>
        <w:ind w:left="-75"/>
        <w:rPr>
          <w:rFonts w:ascii="Consolas" w:hAnsi="Consolas" w:cs="Courier New"/>
          <w:color w:val="545454"/>
          <w:sz w:val="21"/>
          <w:szCs w:val="21"/>
        </w:rPr>
      </w:pPr>
      <w:r>
        <w:rPr>
          <w:rFonts w:ascii="Consolas" w:hAnsi="Consolas" w:cs="Courier New"/>
          <w:color w:val="545454"/>
          <w:sz w:val="21"/>
          <w:szCs w:val="21"/>
        </w:rPr>
        <w:t xml:space="preserve">sudo </w:t>
      </w:r>
      <w:proofErr w:type="spellStart"/>
      <w:r>
        <w:rPr>
          <w:rFonts w:ascii="Consolas" w:hAnsi="Consolas" w:cs="Courier New"/>
          <w:color w:val="545454"/>
          <w:sz w:val="21"/>
          <w:szCs w:val="21"/>
        </w:rPr>
        <w:t>apt</w:t>
      </w:r>
      <w:proofErr w:type="spellEnd"/>
      <w:r>
        <w:rPr>
          <w:rFonts w:ascii="Consolas" w:hAnsi="Consolas" w:cs="Courier New"/>
          <w:color w:val="545454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545454"/>
          <w:sz w:val="21"/>
          <w:szCs w:val="21"/>
        </w:rPr>
        <w:t>update</w:t>
      </w:r>
      <w:proofErr w:type="spellEnd"/>
    </w:p>
    <w:p w:rsidR="004C1A5C" w:rsidRDefault="004C1A5C" w:rsidP="004C1A5C">
      <w:pPr>
        <w:rPr>
          <w:sz w:val="20"/>
          <w:szCs w:val="20"/>
        </w:rPr>
      </w:pPr>
    </w:p>
    <w:p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9BB6EB4" wp14:editId="7692AF4D">
            <wp:extent cx="5400040" cy="1245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pPr>
        <w:rPr>
          <w:sz w:val="20"/>
          <w:szCs w:val="20"/>
        </w:rPr>
      </w:pPr>
    </w:p>
    <w:p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la instalación de Docker se va a realizar desde el repositorio de Docker en lugar del repositorio predeterminado de Debian.</w:t>
      </w:r>
    </w:p>
    <w:p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lastRenderedPageBreak/>
        <w:t>apt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-cache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policy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docker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-ce</w:t>
      </w:r>
    </w:p>
    <w:p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45C1AD9" wp14:editId="0C7EFD08">
            <wp:extent cx="5400040" cy="37763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Procedemos a instalar Docker.</w:t>
      </w:r>
    </w:p>
    <w:p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sudo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apt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install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docker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-ce</w:t>
      </w:r>
    </w:p>
    <w:p w:rsidR="004C1A5C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EBDDBAB" wp14:editId="54A11F10">
            <wp:extent cx="5400040" cy="15925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Default="004C1A5C" w:rsidP="004C1A5C">
      <w:pPr>
        <w:rPr>
          <w:sz w:val="20"/>
          <w:szCs w:val="20"/>
        </w:rPr>
      </w:pPr>
    </w:p>
    <w:p w:rsidR="004C1A5C" w:rsidRDefault="004C1A5C" w:rsidP="004C1A5C">
      <w:pPr>
        <w:rPr>
          <w:sz w:val="20"/>
          <w:szCs w:val="20"/>
        </w:rPr>
      </w:pPr>
      <w:r>
        <w:rPr>
          <w:sz w:val="20"/>
          <w:szCs w:val="20"/>
        </w:rPr>
        <w:t>Verificamos que Docker se ha instalado correctamente.</w:t>
      </w:r>
    </w:p>
    <w:p w:rsidR="004C1A5C" w:rsidRDefault="004C1A5C" w:rsidP="004C1A5C">
      <w:pPr>
        <w:rPr>
          <w:sz w:val="20"/>
          <w:szCs w:val="20"/>
        </w:rPr>
      </w:pPr>
    </w:p>
    <w:p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sudo </w:t>
      </w:r>
      <w:proofErr w:type="spellStart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>systemctl</w:t>
      </w:r>
      <w:proofErr w:type="spellEnd"/>
      <w:r>
        <w:rPr>
          <w:rFonts w:ascii="Consolas" w:hAnsi="Consolas"/>
          <w:color w:val="545454"/>
          <w:sz w:val="21"/>
          <w:szCs w:val="21"/>
          <w:shd w:val="clear" w:color="auto" w:fill="F2F2F2"/>
        </w:rPr>
        <w:t xml:space="preserve"> status Docker</w:t>
      </w:r>
    </w:p>
    <w:p w:rsidR="004C1A5C" w:rsidRDefault="004C1A5C" w:rsidP="004C1A5C">
      <w:pPr>
        <w:rPr>
          <w:rFonts w:ascii="Consolas" w:hAnsi="Consolas"/>
          <w:color w:val="545454"/>
          <w:sz w:val="21"/>
          <w:szCs w:val="21"/>
          <w:shd w:val="clear" w:color="auto" w:fill="F2F2F2"/>
        </w:rPr>
      </w:pPr>
    </w:p>
    <w:p w:rsidR="004C1A5C" w:rsidRDefault="004C1A5C" w:rsidP="004C1A5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31910A" wp14:editId="3C95F983">
            <wp:extent cx="5400040" cy="990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5C" w:rsidRPr="00097F89" w:rsidRDefault="004C1A5C" w:rsidP="004C1A5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91D800" wp14:editId="561867CB">
            <wp:extent cx="4447619" cy="1390476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2F" w:rsidRDefault="002B382F" w:rsidP="002B382F"/>
    <w:sectPr w:rsidR="002B382F" w:rsidSect="00747EB6">
      <w:headerReference w:type="first" r:id="rId25"/>
      <w:footerReference w:type="first" r:id="rId26"/>
      <w:pgSz w:w="11907" w:h="16839" w:code="9"/>
      <w:pgMar w:top="851" w:right="1418" w:bottom="851" w:left="1418" w:header="709" w:footer="8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5EE" w:rsidRDefault="00E435EE" w:rsidP="009B6E8C">
      <w:pPr>
        <w:spacing w:after="0" w:line="240" w:lineRule="auto"/>
      </w:pPr>
      <w:r>
        <w:separator/>
      </w:r>
    </w:p>
  </w:endnote>
  <w:endnote w:type="continuationSeparator" w:id="0">
    <w:p w:rsidR="00E435EE" w:rsidRDefault="00E435EE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382F" w:rsidRDefault="002B382F" w:rsidP="002B382F">
    <w:pPr>
      <w:pStyle w:val="Piedepgina"/>
    </w:pPr>
  </w:p>
  <w:p w:rsidR="009B6E8C" w:rsidRPr="003C2CC6" w:rsidRDefault="00416CB0" w:rsidP="008510B9">
    <w:pPr>
      <w:pStyle w:val="Piedepgina"/>
      <w:spacing w:after="240"/>
      <w:jc w:val="right"/>
      <w:rPr>
        <w:i/>
        <w:sz w:val="2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5EBDCE" wp14:editId="03A442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C2CC6" w:rsidRPr="008510B9" w:rsidRDefault="003C2CC6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747EB6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3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EBDC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style="position:absolute;left:0;text-align:left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3C2CC6" w:rsidRPr="008510B9" w:rsidRDefault="003C2CC6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747EB6">
                      <w:rPr>
                        <w:i/>
                        <w:noProof/>
                        <w:color w:val="FFFFFF" w:themeColor="background1"/>
                        <w:sz w:val="32"/>
                      </w:rPr>
                      <w:t>3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43EF" w:rsidRPr="007B43EF" w:rsidRDefault="00747EB6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EB6" w:rsidRDefault="00747EB6" w:rsidP="007B43EF">
    <w:pPr>
      <w:pStyle w:val="Piedepgina"/>
      <w:rPr>
        <w:sz w:val="2"/>
      </w:rPr>
    </w:pPr>
    <w:proofErr w:type="spellStart"/>
    <w:r>
      <w:rPr>
        <w:sz w:val="2"/>
      </w:rPr>
      <w:t>Aaaaa</w:t>
    </w:r>
    <w:proofErr w:type="spellEnd"/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Default="00747EB6" w:rsidP="007B43EF">
    <w:pPr>
      <w:pStyle w:val="Piedepgina"/>
      <w:rPr>
        <w:sz w:val="2"/>
      </w:rPr>
    </w:pPr>
  </w:p>
  <w:p w:rsidR="00747EB6" w:rsidRPr="007B43EF" w:rsidRDefault="00747EB6" w:rsidP="007B43EF">
    <w:pPr>
      <w:pStyle w:val="Piedepgina"/>
      <w:rPr>
        <w:sz w:val="2"/>
      </w:rPr>
    </w:pPr>
  </w:p>
  <w:tbl>
    <w:tblPr>
      <w:tblStyle w:val="Tablaconcuadrcula"/>
      <w:tblW w:w="5405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06"/>
      <w:gridCol w:w="700"/>
    </w:tblGrid>
    <w:tr w:rsidR="00747EB6" w:rsidTr="00747EB6">
      <w:trPr>
        <w:trHeight w:val="153"/>
      </w:trPr>
      <w:tc>
        <w:tcPr>
          <w:tcW w:w="4643" w:type="pct"/>
        </w:tcPr>
        <w:p w:rsidR="00747EB6" w:rsidRPr="00195F12" w:rsidRDefault="00747EB6" w:rsidP="00195F12">
          <w:pPr>
            <w:pStyle w:val="Encabezado"/>
            <w:jc w:val="center"/>
            <w:rPr>
              <w:rFonts w:asciiTheme="majorHAnsi" w:hAnsiTheme="majorHAnsi" w:cstheme="majorHAnsi"/>
              <w:color w:val="FFFFFF" w:themeColor="background1"/>
              <w:sz w:val="28"/>
            </w:rPr>
          </w:pPr>
        </w:p>
      </w:tc>
      <w:tc>
        <w:tcPr>
          <w:tcW w:w="357" w:type="pct"/>
          <w:shd w:val="clear" w:color="auto" w:fill="648086" w:themeFill="background2" w:themeFillShade="80"/>
        </w:tcPr>
        <w:p w:rsidR="00747EB6" w:rsidRPr="00195F12" w:rsidRDefault="00195F12" w:rsidP="00241DCE">
          <w:pPr>
            <w:pStyle w:val="Encabezado"/>
            <w:rPr>
              <w:color w:val="FFFFFF" w:themeColor="background1"/>
            </w:rPr>
          </w:pPr>
          <w:r w:rsidRPr="00195F12">
            <w:rPr>
              <w:color w:val="FFFFFF" w:themeColor="background1"/>
            </w:rPr>
            <w:t>2</w:t>
          </w:r>
        </w:p>
      </w:tc>
    </w:tr>
  </w:tbl>
  <w:p w:rsidR="00747EB6" w:rsidRPr="007B43EF" w:rsidRDefault="00747EB6" w:rsidP="007B43EF">
    <w:pPr>
      <w:pStyle w:val="Piedepgina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5EE" w:rsidRDefault="00E435EE" w:rsidP="009B6E8C">
      <w:pPr>
        <w:spacing w:after="0" w:line="240" w:lineRule="auto"/>
      </w:pPr>
      <w:r>
        <w:separator/>
      </w:r>
    </w:p>
  </w:footnote>
  <w:footnote w:type="continuationSeparator" w:id="0">
    <w:p w:rsidR="00E435EE" w:rsidRDefault="00E435EE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C835DA" w:rsidTr="00241DCE">
      <w:trPr>
        <w:trHeight w:val="299"/>
      </w:trPr>
      <w:tc>
        <w:tcPr>
          <w:tcW w:w="9606" w:type="dxa"/>
        </w:tcPr>
        <w:p w:rsidR="00C835DA" w:rsidRDefault="00E435EE" w:rsidP="00241DCE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229758349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82472"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</w:rPr>
                <w:t xml:space="preserve">     </w:t>
              </w:r>
            </w:sdtContent>
          </w:sdt>
          <w:r w:rsidR="00C835DA" w:rsidRPr="00E222DE">
            <w:rPr>
              <w:rFonts w:ascii="Arial" w:hAnsi="Arial" w:cs="Arial"/>
              <w:color w:val="000000" w:themeColor="text1"/>
              <w:sz w:val="28"/>
            </w:rPr>
            <w:t xml:space="preserve"> </w:t>
          </w:r>
          <w:r w:rsidR="00C835DA" w:rsidRPr="00E222DE">
            <w:rPr>
              <w:rFonts w:ascii="Arial" w:hAnsi="Arial" w:cs="Arial"/>
              <w:color w:val="5B6973" w:themeColor="text2"/>
            </w:rPr>
            <w:t xml:space="preserve">  </w:t>
          </w:r>
        </w:p>
      </w:tc>
      <w:tc>
        <w:tcPr>
          <w:tcW w:w="699" w:type="dxa"/>
          <w:shd w:val="clear" w:color="auto" w:fill="285B60" w:themeFill="accent2" w:themeFillShade="80"/>
        </w:tcPr>
        <w:p w:rsidR="00C835DA" w:rsidRDefault="00C835DA" w:rsidP="00241DCE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747EB6">
            <w:rPr>
              <w:noProof/>
              <w:color w:val="FFFFFF" w:themeColor="background1"/>
            </w:rPr>
            <w:t>3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9B6E8C" w:rsidRDefault="009B6E8C" w:rsidP="003C2CC6">
    <w:pPr>
      <w:pStyle w:val="Encabezado"/>
      <w:spacing w:before="2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538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532"/>
      <w:gridCol w:w="621"/>
    </w:tblGrid>
    <w:tr w:rsidR="00C835DA" w:rsidTr="0081174C">
      <w:trPr>
        <w:trHeight w:val="142"/>
      </w:trPr>
      <w:tc>
        <w:tcPr>
          <w:tcW w:w="4661" w:type="pct"/>
        </w:tcPr>
        <w:p w:rsidR="00C835DA" w:rsidRDefault="0081174C" w:rsidP="0081174C">
          <w:pPr>
            <w:pStyle w:val="Encabezado"/>
            <w:jc w:val="right"/>
          </w:pPr>
          <w:r>
            <w:rPr>
              <w:rFonts w:asciiTheme="majorHAnsi" w:hAnsiTheme="majorHAnsi" w:cstheme="majorHAnsi"/>
              <w:b/>
              <w:color w:val="000000" w:themeColor="text1"/>
              <w:sz w:val="28"/>
              <w:szCs w:val="26"/>
            </w:rPr>
            <w:t xml:space="preserve"> </w:t>
          </w:r>
          <w:sdt>
            <w:sdtP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6"/>
              </w:rPr>
              <w:alias w:val="Título"/>
              <w:id w:val="-1429428395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82472">
                <w:rPr>
                  <w:rFonts w:asciiTheme="majorHAnsi" w:hAnsiTheme="majorHAnsi" w:cstheme="majorHAnsi"/>
                  <w:b/>
                  <w:color w:val="000000" w:themeColor="text1"/>
                  <w:sz w:val="28"/>
                  <w:szCs w:val="26"/>
                </w:rPr>
                <w:t xml:space="preserve">     </w:t>
              </w:r>
            </w:sdtContent>
          </w:sdt>
          <w:r w:rsidR="00C835DA" w:rsidRPr="00E222DE">
            <w:rPr>
              <w:rFonts w:ascii="Arial" w:hAnsi="Arial" w:cs="Arial"/>
              <w:color w:val="5B6973" w:themeColor="text2"/>
            </w:rPr>
            <w:t xml:space="preserve"> </w:t>
          </w:r>
        </w:p>
      </w:tc>
      <w:tc>
        <w:tcPr>
          <w:tcW w:w="339" w:type="pct"/>
          <w:shd w:val="clear" w:color="auto" w:fill="648086" w:themeFill="background2" w:themeFillShade="80"/>
        </w:tcPr>
        <w:p w:rsidR="00C835DA" w:rsidRDefault="00C835DA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41500D">
            <w:rPr>
              <w:noProof/>
              <w:color w:val="FFFFFF" w:themeColor="background1"/>
            </w:rPr>
            <w:t>2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C835DA" w:rsidRDefault="00C835D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72"/>
    <w:rsid w:val="000008CE"/>
    <w:rsid w:val="00006841"/>
    <w:rsid w:val="0003522C"/>
    <w:rsid w:val="00060336"/>
    <w:rsid w:val="000A3FA8"/>
    <w:rsid w:val="000D0778"/>
    <w:rsid w:val="000E69F2"/>
    <w:rsid w:val="000F083B"/>
    <w:rsid w:val="0010477A"/>
    <w:rsid w:val="00151124"/>
    <w:rsid w:val="0016363C"/>
    <w:rsid w:val="00190BFA"/>
    <w:rsid w:val="00195F12"/>
    <w:rsid w:val="00236439"/>
    <w:rsid w:val="002604C5"/>
    <w:rsid w:val="002A7E3D"/>
    <w:rsid w:val="002B382F"/>
    <w:rsid w:val="002E2DE0"/>
    <w:rsid w:val="00322595"/>
    <w:rsid w:val="00351E3A"/>
    <w:rsid w:val="003A0683"/>
    <w:rsid w:val="003B02AD"/>
    <w:rsid w:val="003C2CC6"/>
    <w:rsid w:val="003C3710"/>
    <w:rsid w:val="003D1D47"/>
    <w:rsid w:val="0041500D"/>
    <w:rsid w:val="0041647D"/>
    <w:rsid w:val="00416CB0"/>
    <w:rsid w:val="004C0460"/>
    <w:rsid w:val="004C1A5C"/>
    <w:rsid w:val="004E6BB8"/>
    <w:rsid w:val="004F7724"/>
    <w:rsid w:val="005970BA"/>
    <w:rsid w:val="005C68D6"/>
    <w:rsid w:val="0060678F"/>
    <w:rsid w:val="00646262"/>
    <w:rsid w:val="006473F8"/>
    <w:rsid w:val="0072095D"/>
    <w:rsid w:val="00747EB6"/>
    <w:rsid w:val="0079547D"/>
    <w:rsid w:val="00795765"/>
    <w:rsid w:val="007B43EF"/>
    <w:rsid w:val="007C6576"/>
    <w:rsid w:val="007F5966"/>
    <w:rsid w:val="00800134"/>
    <w:rsid w:val="0081174C"/>
    <w:rsid w:val="008201C9"/>
    <w:rsid w:val="008456AB"/>
    <w:rsid w:val="008510B9"/>
    <w:rsid w:val="00852CE9"/>
    <w:rsid w:val="008836CB"/>
    <w:rsid w:val="008F508B"/>
    <w:rsid w:val="008F7F18"/>
    <w:rsid w:val="00923284"/>
    <w:rsid w:val="00924039"/>
    <w:rsid w:val="00932331"/>
    <w:rsid w:val="00935B77"/>
    <w:rsid w:val="00950136"/>
    <w:rsid w:val="009B6E8C"/>
    <w:rsid w:val="00A00A0F"/>
    <w:rsid w:val="00A03479"/>
    <w:rsid w:val="00A0372A"/>
    <w:rsid w:val="00A6391B"/>
    <w:rsid w:val="00AB47E6"/>
    <w:rsid w:val="00AD78BA"/>
    <w:rsid w:val="00AF1AB5"/>
    <w:rsid w:val="00B670B3"/>
    <w:rsid w:val="00C170E0"/>
    <w:rsid w:val="00C33058"/>
    <w:rsid w:val="00C835DA"/>
    <w:rsid w:val="00CA6B83"/>
    <w:rsid w:val="00CB5639"/>
    <w:rsid w:val="00CF6005"/>
    <w:rsid w:val="00D21A71"/>
    <w:rsid w:val="00D24F33"/>
    <w:rsid w:val="00D51E0C"/>
    <w:rsid w:val="00D82472"/>
    <w:rsid w:val="00DD7104"/>
    <w:rsid w:val="00E12990"/>
    <w:rsid w:val="00E222DE"/>
    <w:rsid w:val="00E435EE"/>
    <w:rsid w:val="00E53A98"/>
    <w:rsid w:val="00F14F13"/>
    <w:rsid w:val="00F20A0C"/>
    <w:rsid w:val="00F27BDB"/>
    <w:rsid w:val="00F6707C"/>
    <w:rsid w:val="00F76A49"/>
    <w:rsid w:val="00F96089"/>
    <w:rsid w:val="00FA52EF"/>
    <w:rsid w:val="00FB2CA7"/>
    <w:rsid w:val="00FE361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CAEECC"/>
  <w15:docId w15:val="{16EAEE4F-0F74-4932-8D4A-0279E43E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Borders>
        <w:top w:val="single" w:sz="8" w:space="0" w:color="DEAE00" w:themeColor="accent3"/>
        <w:bottom w:val="single" w:sz="8" w:space="0" w:color="DEAE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Borders>
        <w:top w:val="single" w:sz="8" w:space="0" w:color="59B0B9" w:themeColor="accent2"/>
        <w:bottom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customStyle="1" w:styleId="line">
    <w:name w:val="line"/>
    <w:basedOn w:val="Normal"/>
    <w:rsid w:val="004C1A5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debian.org" TargetMode="Externa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Desktop\tfg\Plantilla_Word_26_-_2003__2007_y_2010_-_Valor_Creativo_v2\2007%20y%202010\Plantilla%2026%20-%202007%20y%202010%20-%20Valor%20Creativo%20v2.dotx" TargetMode="External"/></Relationships>
</file>

<file path=word/theme/theme1.xml><?xml version="1.0" encoding="utf-8"?>
<a:theme xmlns:a="http://schemas.openxmlformats.org/drawingml/2006/main" name="Tema de Offic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EB400-8796-4FC4-9169-FE7AE6879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26 - 2007 y 2010 - Valor Creativo v2.dotx</Template>
  <TotalTime>0</TotalTime>
  <Pages>7</Pages>
  <Words>341</Words>
  <Characters>1876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lastModifiedBy>daniel palencia</cp:lastModifiedBy>
  <cp:revision>2</cp:revision>
  <dcterms:created xsi:type="dcterms:W3CDTF">2020-04-01T16:34:00Z</dcterms:created>
  <dcterms:modified xsi:type="dcterms:W3CDTF">2020-04-01T16:34:00Z</dcterms:modified>
</cp:coreProperties>
</file>