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417EAC" w14:textId="77777777" w:rsidR="00E53A98" w:rsidRDefault="003A0683">
      <w:pPr>
        <w:rPr>
          <w:color w:val="FFFFFF" w:themeColor="background1"/>
          <w:sz w:val="144"/>
          <w:szCs w:val="120"/>
          <w14:shadow w14:blurRad="50800" w14:dist="38100" w14:dir="2700000" w14:sx="100000" w14:sy="100000" w14:kx="0" w14:ky="0" w14:algn="tl">
            <w14:schemeClr w14:val="bg1">
              <w14:alpha w14:val="60000"/>
              <w14:lumMod w14:val="85000"/>
            </w14:schemeClr>
          </w14:shadow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19AFC592" wp14:editId="073B2C7D">
            <wp:simplePos x="0" y="0"/>
            <wp:positionH relativeFrom="column">
              <wp:posOffset>-927735</wp:posOffset>
            </wp:positionH>
            <wp:positionV relativeFrom="bottomMargin">
              <wp:align>top</wp:align>
            </wp:positionV>
            <wp:extent cx="2582545" cy="390525"/>
            <wp:effectExtent l="19050" t="0" r="27305" b="238125"/>
            <wp:wrapThrough wrapText="bothSides">
              <wp:wrapPolygon edited="0">
                <wp:start x="-159" y="0"/>
                <wp:lineTo x="-159" y="33717"/>
                <wp:lineTo x="20872" y="33717"/>
                <wp:lineTo x="21350" y="17912"/>
                <wp:lineTo x="21669" y="2107"/>
                <wp:lineTo x="19757" y="0"/>
                <wp:lineTo x="9082" y="0"/>
                <wp:lineTo x="-159" y="0"/>
              </wp:wrapPolygon>
            </wp:wrapThrough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54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reflection blurRad="6350" stA="50000" endA="300" endPos="38500" dist="508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5765">
        <w:rPr>
          <w:noProof/>
        </w:rPr>
        <w:drawing>
          <wp:anchor distT="0" distB="0" distL="114300" distR="114300" simplePos="0" relativeHeight="251665408" behindDoc="0" locked="0" layoutInCell="1" allowOverlap="1" wp14:anchorId="04265E9A" wp14:editId="4F07ED58">
            <wp:simplePos x="0" y="0"/>
            <wp:positionH relativeFrom="column">
              <wp:posOffset>453390</wp:posOffset>
            </wp:positionH>
            <wp:positionV relativeFrom="margin">
              <wp:posOffset>1745615</wp:posOffset>
            </wp:positionV>
            <wp:extent cx="5400675" cy="5400675"/>
            <wp:effectExtent l="0" t="0" r="0" b="0"/>
            <wp:wrapThrough wrapText="bothSides">
              <wp:wrapPolygon edited="0">
                <wp:start x="1981" y="4114"/>
                <wp:lineTo x="1905" y="6248"/>
                <wp:lineTo x="4724" y="6705"/>
                <wp:lineTo x="8990" y="6705"/>
                <wp:lineTo x="7771" y="7695"/>
                <wp:lineTo x="6781" y="8914"/>
                <wp:lineTo x="381" y="9219"/>
                <wp:lineTo x="152" y="9752"/>
                <wp:lineTo x="229" y="11810"/>
                <wp:lineTo x="9143" y="12800"/>
                <wp:lineTo x="7695" y="13029"/>
                <wp:lineTo x="5790" y="13486"/>
                <wp:lineTo x="5790" y="14019"/>
                <wp:lineTo x="5333" y="14476"/>
                <wp:lineTo x="5181" y="14781"/>
                <wp:lineTo x="5181" y="16152"/>
                <wp:lineTo x="6629" y="16457"/>
                <wp:lineTo x="10819" y="16457"/>
                <wp:lineTo x="5562" y="16990"/>
                <wp:lineTo x="1981" y="17524"/>
                <wp:lineTo x="1676" y="17981"/>
                <wp:lineTo x="1676" y="18286"/>
                <wp:lineTo x="1981" y="18895"/>
                <wp:lineTo x="990" y="19124"/>
                <wp:lineTo x="152" y="19733"/>
                <wp:lineTo x="229" y="20114"/>
                <wp:lineTo x="1067" y="20800"/>
                <wp:lineTo x="1143" y="20952"/>
                <wp:lineTo x="14400" y="20952"/>
                <wp:lineTo x="13790" y="20190"/>
                <wp:lineTo x="13790" y="18895"/>
                <wp:lineTo x="12495" y="18057"/>
                <wp:lineTo x="12038" y="17676"/>
                <wp:lineTo x="11733" y="17295"/>
                <wp:lineTo x="10819" y="16457"/>
                <wp:lineTo x="16762" y="16457"/>
                <wp:lineTo x="17829" y="16305"/>
                <wp:lineTo x="17752" y="15238"/>
                <wp:lineTo x="18590" y="14095"/>
                <wp:lineTo x="18743" y="13867"/>
                <wp:lineTo x="10819" y="12800"/>
                <wp:lineTo x="11962" y="12800"/>
                <wp:lineTo x="14933" y="11886"/>
                <wp:lineTo x="14933" y="11581"/>
                <wp:lineTo x="16076" y="10362"/>
                <wp:lineTo x="18438" y="9981"/>
                <wp:lineTo x="18514" y="9524"/>
                <wp:lineTo x="16762" y="9143"/>
                <wp:lineTo x="17448" y="9143"/>
                <wp:lineTo x="18590" y="8381"/>
                <wp:lineTo x="18514" y="7924"/>
                <wp:lineTo x="16533" y="6629"/>
                <wp:lineTo x="15619" y="6248"/>
                <wp:lineTo x="13181" y="5410"/>
                <wp:lineTo x="12724" y="5029"/>
                <wp:lineTo x="11352" y="4114"/>
                <wp:lineTo x="1981" y="4114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6363C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293A08" wp14:editId="0EA448C9">
                <wp:simplePos x="0" y="0"/>
                <wp:positionH relativeFrom="column">
                  <wp:posOffset>-460703</wp:posOffset>
                </wp:positionH>
                <wp:positionV relativeFrom="paragraph">
                  <wp:posOffset>-870933</wp:posOffset>
                </wp:positionV>
                <wp:extent cx="0" cy="2639961"/>
                <wp:effectExtent l="76200" t="57150" r="95250" b="1265555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3996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/>
                          </a:solidFill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  <a:reflection blurRad="6350" stA="50000" endA="275" endPos="40000" dist="101600" dir="5400000" sy="-100000" algn="bl" rotWithShape="0"/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DBCAF4" id="Straight Connector 23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6.3pt,-68.6pt" to="-36.3pt,13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" strokecolor="#e7eced [3214]"/>
            </w:pict>
          </mc:Fallback>
        </mc:AlternateContent>
      </w:r>
      <w:r w:rsidR="0016363C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F88EE82" wp14:editId="5332C080">
                <wp:simplePos x="0" y="0"/>
                <wp:positionH relativeFrom="column">
                  <wp:posOffset>-1071245</wp:posOffset>
                </wp:positionH>
                <wp:positionV relativeFrom="paragraph">
                  <wp:posOffset>7593965</wp:posOffset>
                </wp:positionV>
                <wp:extent cx="611505" cy="0"/>
                <wp:effectExtent l="57150" t="76200" r="74295" b="952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150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/>
                          </a:solidFill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EC1962" id="Straight Connector 20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4.35pt,597.95pt" to="-36.2pt,59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" strokecolor="#e7eced [3214]"/>
            </w:pict>
          </mc:Fallback>
        </mc:AlternateContent>
      </w:r>
      <w:r w:rsidR="00060336">
        <w:rPr>
          <w:noProof/>
          <w:color w:val="FFFFFF" w:themeColor="background1"/>
          <w:sz w:val="144"/>
          <w:szCs w:val="120"/>
          <w:lang w:val="en-US" w:eastAsia="en-US"/>
        </w:rPr>
        <w:drawing>
          <wp:anchor distT="0" distB="0" distL="114300" distR="114300" simplePos="0" relativeHeight="251652096" behindDoc="1" locked="0" layoutInCell="1" allowOverlap="1" wp14:anchorId="5D0FCF15" wp14:editId="428837A3">
            <wp:simplePos x="0" y="0"/>
            <wp:positionH relativeFrom="column">
              <wp:posOffset>-1176554</wp:posOffset>
            </wp:positionH>
            <wp:positionV relativeFrom="paragraph">
              <wp:posOffset>-924560</wp:posOffset>
            </wp:positionV>
            <wp:extent cx="7729361" cy="10728000"/>
            <wp:effectExtent l="0" t="0" r="508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9361" cy="107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3A98">
        <w:rPr>
          <w:noProof/>
          <w:lang w:val="en-US" w:eastAsia="en-US"/>
        </w:rPr>
        <mc:AlternateContent>
          <mc:Choice Requires="wpc">
            <w:drawing>
              <wp:anchor distT="0" distB="0" distL="114300" distR="114300" simplePos="0" relativeHeight="251655168" behindDoc="1" locked="0" layoutInCell="1" allowOverlap="1" wp14:anchorId="7ECB4E57" wp14:editId="58894F8C">
                <wp:simplePos x="0" y="0"/>
                <wp:positionH relativeFrom="column">
                  <wp:posOffset>-1090930</wp:posOffset>
                </wp:positionH>
                <wp:positionV relativeFrom="paragraph">
                  <wp:posOffset>-1782445</wp:posOffset>
                </wp:positionV>
                <wp:extent cx="11079480" cy="11776075"/>
                <wp:effectExtent l="0" t="0" r="26670" b="0"/>
                <wp:wrapNone/>
                <wp:docPr id="13" name="Lienz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18" name="Group 18"/>
                        <wpg:cNvGrpSpPr/>
                        <wpg:grpSpPr>
                          <a:xfrm>
                            <a:off x="619125" y="1562101"/>
                            <a:ext cx="6217756" cy="3409444"/>
                            <a:chOff x="1423474" y="118120"/>
                            <a:chExt cx="5408950" cy="3409444"/>
                          </a:xfrm>
                        </wpg:grpSpPr>
                        <wps:wsp>
                          <wps:cNvPr id="10" name="Text Box 1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23474" y="118120"/>
                              <a:ext cx="4698155" cy="2038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89B929D" w14:textId="77777777" w:rsidR="00E53A98" w:rsidRPr="007F5966" w:rsidRDefault="00A5739B" w:rsidP="00D82472">
                                <w:pPr>
                                  <w:jc w:val="center"/>
                                  <w:rPr>
                                    <w:rFonts w:asciiTheme="majorHAnsi" w:hAnsiTheme="majorHAnsi" w:cstheme="majorHAnsi"/>
                                    <w:b/>
                                    <w:color w:val="C4E672" w:themeColor="accent1" w:themeTint="99"/>
                                    <w:spacing w:val="10"/>
                                    <w:sz w:val="96"/>
                                    <w:szCs w:val="96"/>
                                    <w14:shadow w14:blurRad="50901" w14:dist="38493" w14:dir="13500000" w14:sx="0" w14:sy="0" w14:kx="0" w14:ky="0" w14:algn="none">
                                      <w14:srgbClr w14:val="000000">
                                        <w14:alpha w14:val="40000"/>
                                      </w14:srgbClr>
                                    </w14:shadow>
                                    <w14:textOutline w14:w="6743" w14:cap="flat" w14:cmpd="sng" w14:algn="ctr">
                                      <w14:solidFill>
                                        <w14:schemeClr w14:val="accent1">
                                          <w14:alpha w14:val="93500"/>
                                          <w14:shade w14:val="25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chemeClr w14:val="accent1">
                                          <w14:alpha w14:val="5000"/>
                                          <w14:lumMod w14:val="60000"/>
                                          <w14:lumOff w14:val="40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 w:cstheme="majorHAnsi"/>
                                      <w:b/>
                                      <w:color w:val="FFFFFF" w:themeColor="background1"/>
                                      <w:spacing w:val="10"/>
                                      <w:sz w:val="96"/>
                                      <w:szCs w:val="96"/>
                                      <w14:shadow w14:blurRad="50901" w14:dist="38493" w14:dir="13500000" w14:sx="0" w14:sy="0" w14:kx="0" w14:ky="0" w14:algn="none">
                                        <w14:srgbClr w14:val="000000">
                                          <w14:alpha w14:val="40000"/>
                                        </w14:srgbClr>
                                      </w14:shadow>
                                      <w14:textOutline w14:w="6743" w14:cap="flat" w14:cmpd="sng" w14:algn="ctr">
                                        <w14:solidFill>
                                          <w14:schemeClr w14:val="accent1">
                                            <w14:alpha w14:val="93500"/>
                                            <w14:shade w14:val="25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chemeClr w14:val="bg1">
                                            <w14:alpha w14:val="5000"/>
                                          </w14:schemeClr>
                                        </w14:solidFill>
                                      </w14:textFill>
                                    </w:rPr>
                                    <w:alias w:val="Título"/>
                                    <w:id w:val="326720240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82472" w:rsidRPr="007F5966">
                                      <w:rPr>
                                        <w:rFonts w:asciiTheme="majorHAnsi" w:hAnsiTheme="majorHAnsi" w:cstheme="majorHAnsi"/>
                                        <w:b/>
                                        <w:color w:val="FFFFFF" w:themeColor="background1"/>
                                        <w:spacing w:val="10"/>
                                        <w:sz w:val="96"/>
                                        <w:szCs w:val="96"/>
                                        <w14:shadow w14:blurRad="50901" w14:dist="38493" w14:dir="13500000" w14:sx="0" w14:sy="0" w14:kx="0" w14:ky="0" w14:algn="none">
                                          <w14:srgbClr w14:val="000000">
                                            <w14:alpha w14:val="40000"/>
                                          </w14:srgbClr>
                                        </w14:shadow>
                                        <w14:textOutline w14:w="6743" w14:cap="flat" w14:cmpd="sng" w14:algn="ctr">
                                          <w14:solidFill>
                                            <w14:schemeClr w14:val="accent1">
                                              <w14:alpha w14:val="93500"/>
                                              <w14:shade w14:val="2500"/>
                                            </w14:schemeClr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solidFill>
                                            <w14:schemeClr w14:val="bg1">
                                              <w14:alpha w14:val="5000"/>
                                            </w14:schemeClr>
                                          </w14:solidFill>
                                        </w14:textFill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D82472" w:rsidRPr="007F5966">
                                  <w:rPr>
                                    <w:rFonts w:ascii="Consolas" w:hAnsi="Consolas"/>
                                    <w:color w:val="98C723" w:themeColor="accent1"/>
                                    <w:sz w:val="20"/>
                                    <w:szCs w:val="20"/>
                                    <w:lang w:val="es-ES" w:eastAsia="en-US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</w:t>
                                </w:r>
                                <w:r w:rsidR="00D82472" w:rsidRPr="007F5966">
                                  <w:rPr>
                                    <w:rFonts w:asciiTheme="majorHAnsi" w:hAnsiTheme="majorHAnsi" w:cstheme="majorHAnsi"/>
                                    <w:b/>
                                    <w:color w:val="FFFFFF" w:themeColor="background1"/>
                                    <w:spacing w:val="10"/>
                                    <w:sz w:val="96"/>
                                    <w:szCs w:val="96"/>
                                    <w:lang w:val="es-ES"/>
                                    <w14:shadow w14:blurRad="50901" w14:dist="38493" w14:dir="13500000" w14:sx="0" w14:sy="0" w14:kx="0" w14:ky="0" w14:algn="none">
                                      <w14:srgbClr w14:val="000000">
                                        <w14:alpha w14:val="40000"/>
                                      </w14:srgbClr>
                                    </w14:shadow>
                                    <w14:textOutline w14:w="6743" w14:cap="flat" w14:cmpd="sng" w14:algn="ctr">
                                      <w14:solidFill>
                                        <w14:schemeClr w14:val="accent1">
                                          <w14:alpha w14:val="93500"/>
                                          <w14:shade w14:val="25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chemeClr w14:val="bg1">
                                          <w14:alpha w14:val="5000"/>
                                        </w14:schemeClr>
                                      </w14:solidFill>
                                    </w14:textFill>
                                  </w:rPr>
                                  <w:t>Virtualización de servicios en Docker</w:t>
                                </w:r>
                              </w:p>
                            </w:txbxContent>
                          </wps:txbx>
                          <wps:bodyPr rot="0" spcFirstLastPara="1" vert="horz" wrap="none" lIns="91440" tIns="45720" rIns="91440" bIns="45720" numCol="1" anchor="t" anchorCtr="0" upright="1">
                            <a:noAutofit/>
                          </wps:bodyPr>
                        </wps:wsp>
                        <wps:wsp>
                          <wps:cNvPr id="11" name="Text Box 1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84324" y="1887318"/>
                              <a:ext cx="3848100" cy="16402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cs="Calibri"/>
                                    <w:b/>
                                    <w:color w:val="C4E672" w:themeColor="accent1" w:themeTint="99"/>
                                    <w:sz w:val="44"/>
                                    <w:szCs w:val="28"/>
                                    <w14:shadow w14:blurRad="63500" w14:dist="50800" w14:dir="13500000" w14:sx="0" w14:sy="0" w14:kx="0" w14:ky="0" w14:algn="none">
                                      <w14:srgbClr w14:val="000000">
                                        <w14:alpha w14:val="50000"/>
                                      </w14:srgbClr>
                                    </w14:shadow>
                                  </w:rPr>
                                  <w:alias w:val="Asunto"/>
                                  <w:id w:val="-967483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B9A2242" w14:textId="77777777" w:rsidR="00E53A98" w:rsidRPr="00FF154A" w:rsidRDefault="00195F12" w:rsidP="00C835DA">
                                    <w:pPr>
                                      <w:spacing w:before="80"/>
                                      <w:jc w:val="right"/>
                                      <w:rPr>
                                        <w:rFonts w:cs="Calibri"/>
                                        <w:b/>
                                        <w:color w:val="C4E672" w:themeColor="accent1" w:themeTint="99"/>
                                        <w:sz w:val="44"/>
                                        <w:szCs w:val="28"/>
                                        <w14:shadow w14:blurRad="63500" w14:dist="50800" w14:dir="13500000" w14:sx="0" w14:sy="0" w14:kx="0" w14:ky="0" w14:algn="none">
                                          <w14:srgbClr w14:val="000000">
                                            <w14:alpha w14:val="50000"/>
                                          </w14:srgbClr>
                                        </w14:shadow>
                                      </w:rPr>
                                    </w:pPr>
                                    <w:r>
                                      <w:rPr>
                                        <w:rFonts w:cs="Calibri"/>
                                        <w:b/>
                                        <w:color w:val="C4E672" w:themeColor="accent1" w:themeTint="99"/>
                                        <w:sz w:val="44"/>
                                        <w:szCs w:val="28"/>
                                        <w14:shadow w14:blurRad="63500" w14:dist="50800" w14:dir="13500000" w14:sx="0" w14:sy="0" w14:kx="0" w14:ky="0" w14:algn="none">
                                          <w14:srgbClr w14:val="000000">
                                            <w14:alpha w14:val="50000"/>
                                          </w14:srgbClr>
                                        </w14:shadow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1" vert="horz" wrap="square" lIns="91440" tIns="45720" rIns="91440" bIns="45720" numCol="1" anchor="t" anchorCtr="0" upright="1">
                            <a:noAutofit/>
                          </wps:bodyPr>
                        </wps:wsp>
                      </wpg:wgp>
                      <wps:wsp>
                        <wps:cNvPr id="26" name="Straight Connector 26"/>
                        <wps:cNvCnPr/>
                        <wps:spPr>
                          <a:xfrm flipV="1">
                            <a:off x="7204340" y="10852484"/>
                            <a:ext cx="0" cy="745959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2"/>
                            </a:solidFill>
                          </a:ln>
                          <a:effectLst>
                            <a:glow rad="63500">
                              <a:schemeClr val="accent1">
                                <a:satMod val="175000"/>
                                <a:alpha val="40000"/>
                              </a:schemeClr>
                            </a:glow>
                          </a:effectLst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Straight Connector 35"/>
                        <wps:cNvCnPr/>
                        <wps:spPr>
                          <a:xfrm flipV="1">
                            <a:off x="7181101" y="7008728"/>
                            <a:ext cx="0" cy="74549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2"/>
                            </a:solidFill>
                          </a:ln>
                          <a:effectLst>
                            <a:glow rad="63500">
                              <a:schemeClr val="accent1">
                                <a:satMod val="175000"/>
                                <a:alpha val="40000"/>
                              </a:schemeClr>
                            </a:glow>
                            <a:reflection blurRad="6350" stA="50000" endA="275" endPos="40000" dist="101600" dir="5400000" sy="-100000" algn="bl" rotWithShape="0"/>
                          </a:effectLst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Cuadro de texto 5"/>
                        <wps:cNvSpPr txBox="1"/>
                        <wps:spPr>
                          <a:xfrm>
                            <a:off x="46650" y="9466875"/>
                            <a:ext cx="2142490" cy="14871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22AF85" w14:textId="77777777" w:rsidR="00D82472" w:rsidRPr="003D1D47" w:rsidRDefault="004C1A5C" w:rsidP="00D82472">
                              <w:pPr>
                                <w:spacing w:after="160" w:line="256" w:lineRule="auto"/>
                                <w:rPr>
                                  <w:b/>
                                  <w:color w:val="E7ECED" w:themeColor="background2"/>
                                  <w:spacing w:val="10"/>
                                  <w:sz w:val="36"/>
                                  <w:szCs w:val="36"/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color w:val="E7ECED" w:themeColor="background2"/>
                                  <w:spacing w:val="10"/>
                                  <w:sz w:val="32"/>
                                  <w:szCs w:val="32"/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Coordinador</w:t>
                              </w:r>
                            </w:p>
                            <w:p w14:paraId="15B47622" w14:textId="77777777" w:rsidR="00D82472" w:rsidRDefault="00D82472" w:rsidP="00D82472">
                              <w:pPr>
                                <w:spacing w:after="160" w:line="256" w:lineRule="auto"/>
                                <w:rPr>
                                  <w:rFonts w:eastAsia="Times New Roman"/>
                                  <w:b/>
                                  <w:color w:val="E7ECED" w:themeColor="background2"/>
                                  <w:spacing w:val="10"/>
                                  <w:sz w:val="22"/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3D1D47">
                                <w:rPr>
                                  <w:rFonts w:eastAsia="Times New Roman"/>
                                  <w:b/>
                                  <w:color w:val="E7ECED" w:themeColor="background2"/>
                                  <w:spacing w:val="10"/>
                                  <w:sz w:val="22"/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Antonio Sepúlveda</w:t>
                              </w:r>
                              <w:r w:rsidR="00195F12">
                                <w:rPr>
                                  <w:rFonts w:eastAsia="Times New Roman"/>
                                  <w:b/>
                                  <w:color w:val="E7ECED" w:themeColor="background2"/>
                                  <w:spacing w:val="10"/>
                                  <w:sz w:val="22"/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Ruiz</w:t>
                              </w:r>
                            </w:p>
                            <w:p w14:paraId="4724B0A5" w14:textId="77777777" w:rsidR="003A0683" w:rsidRDefault="003A0683" w:rsidP="00D82472">
                              <w:pPr>
                                <w:spacing w:after="160" w:line="256" w:lineRule="auto"/>
                                <w:rPr>
                                  <w:rFonts w:eastAsia="Times New Roman"/>
                                  <w:b/>
                                  <w:color w:val="E7ECED" w:themeColor="background2"/>
                                  <w:spacing w:val="10"/>
                                  <w:sz w:val="22"/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</w:p>
                            <w:p w14:paraId="65998FEB" w14:textId="77777777" w:rsidR="003A0683" w:rsidRDefault="003A0683" w:rsidP="00D82472">
                              <w:pPr>
                                <w:spacing w:after="160" w:line="256" w:lineRule="auto"/>
                                <w:rPr>
                                  <w:rFonts w:eastAsia="Times New Roman"/>
                                  <w:b/>
                                  <w:color w:val="E7ECED" w:themeColor="background2"/>
                                  <w:spacing w:val="10"/>
                                  <w:sz w:val="22"/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</w:p>
                            <w:p w14:paraId="4F330C60" w14:textId="77777777" w:rsidR="003A0683" w:rsidRDefault="003A0683" w:rsidP="00D82472">
                              <w:pPr>
                                <w:spacing w:after="160" w:line="256" w:lineRule="auto"/>
                                <w:rPr>
                                  <w:rFonts w:eastAsia="Times New Roman"/>
                                  <w:b/>
                                  <w:color w:val="E7ECED" w:themeColor="background2"/>
                                  <w:spacing w:val="10"/>
                                  <w:sz w:val="22"/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</w:p>
                            <w:p w14:paraId="746EAF31" w14:textId="77777777" w:rsidR="003A0683" w:rsidRPr="003D1D47" w:rsidRDefault="003A0683" w:rsidP="00D82472">
                              <w:pPr>
                                <w:spacing w:after="160" w:line="256" w:lineRule="auto"/>
                                <w:rPr>
                                  <w:b/>
                                  <w:color w:val="E7ECED" w:themeColor="background2"/>
                                  <w:spacing w:val="10"/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Cuadro de texto 4"/>
                        <wps:cNvSpPr txBox="1"/>
                        <wps:spPr>
                          <a:xfrm>
                            <a:off x="4561500" y="9438300"/>
                            <a:ext cx="2142490" cy="14871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576A6E8" w14:textId="77777777" w:rsidR="00D82472" w:rsidRPr="003D1D47" w:rsidRDefault="00D82472" w:rsidP="007F5966">
                              <w:pPr>
                                <w:spacing w:after="160" w:line="256" w:lineRule="auto"/>
                                <w:jc w:val="left"/>
                                <w:rPr>
                                  <w:b/>
                                  <w:color w:val="FFFFFF" w:themeColor="background1"/>
                                  <w:spacing w:val="10"/>
                                  <w:sz w:val="36"/>
                                  <w:szCs w:val="36"/>
                                  <w14:glow w14:rad="63500">
                                    <w14:schemeClr w14:val="tx1">
                                      <w14:alpha w14:val="60000"/>
                                    </w14:schemeClr>
                                  </w14:glow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3D1D47">
                                <w:rPr>
                                  <w:rFonts w:eastAsia="Times New Roman"/>
                                  <w:b/>
                                  <w:color w:val="FFFFFF" w:themeColor="background1"/>
                                  <w:spacing w:val="10"/>
                                  <w:sz w:val="32"/>
                                  <w:szCs w:val="32"/>
                                  <w14:glow w14:rad="63500">
                                    <w14:schemeClr w14:val="tx1">
                                      <w14:alpha w14:val="60000"/>
                                    </w14:schemeClr>
                                  </w14:glow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Grupo de trabajo</w:t>
                              </w:r>
                            </w:p>
                            <w:p w14:paraId="53EDEBBF" w14:textId="77777777" w:rsidR="00D82472" w:rsidRPr="003D1D47" w:rsidRDefault="00D82472" w:rsidP="00D82472">
                              <w:pPr>
                                <w:spacing w:after="160" w:line="256" w:lineRule="auto"/>
                                <w:rPr>
                                  <w:b/>
                                  <w:color w:val="FFFFFF" w:themeColor="background1"/>
                                  <w:spacing w:val="10"/>
                                  <w14:glow w14:rad="63500">
                                    <w14:schemeClr w14:val="tx1">
                                      <w14:alpha w14:val="60000"/>
                                    </w14:schemeClr>
                                  </w14:glow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3D1D47">
                                <w:rPr>
                                  <w:rFonts w:eastAsia="Times New Roman"/>
                                  <w:b/>
                                  <w:color w:val="FFFFFF" w:themeColor="background1"/>
                                  <w:spacing w:val="10"/>
                                  <w:sz w:val="22"/>
                                  <w14:glow w14:rad="63500">
                                    <w14:schemeClr w14:val="tx1">
                                      <w14:alpha w14:val="60000"/>
                                    </w14:schemeClr>
                                  </w14:glow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Luis Valderas Torres</w:t>
                              </w:r>
                            </w:p>
                            <w:p w14:paraId="6979D394" w14:textId="77777777" w:rsidR="00D82472" w:rsidRPr="003D1D47" w:rsidRDefault="00D82472" w:rsidP="00D82472">
                              <w:pPr>
                                <w:spacing w:after="160" w:line="256" w:lineRule="auto"/>
                                <w:rPr>
                                  <w:b/>
                                  <w:color w:val="FFFFFF" w:themeColor="background1"/>
                                  <w:spacing w:val="10"/>
                                  <w14:glow w14:rad="63500">
                                    <w14:schemeClr w14:val="tx1">
                                      <w14:alpha w14:val="60000"/>
                                    </w14:schemeClr>
                                  </w14:glow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3D1D47">
                                <w:rPr>
                                  <w:rFonts w:eastAsia="Times New Roman"/>
                                  <w:b/>
                                  <w:color w:val="FFFFFF" w:themeColor="background1"/>
                                  <w:spacing w:val="10"/>
                                  <w:sz w:val="22"/>
                                  <w14:glow w14:rad="63500">
                                    <w14:schemeClr w14:val="tx1">
                                      <w14:alpha w14:val="60000"/>
                                    </w14:schemeClr>
                                  </w14:glow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Daniel De Tomas Plaza</w:t>
                              </w:r>
                            </w:p>
                            <w:p w14:paraId="01B6C2C4" w14:textId="77777777" w:rsidR="00D82472" w:rsidRPr="003D1D47" w:rsidRDefault="00D82472" w:rsidP="00D82472">
                              <w:pPr>
                                <w:spacing w:after="160" w:line="256" w:lineRule="auto"/>
                                <w:rPr>
                                  <w:b/>
                                  <w:color w:val="FFFFFF" w:themeColor="background1"/>
                                  <w:spacing w:val="10"/>
                                  <w14:glow w14:rad="63500">
                                    <w14:schemeClr w14:val="tx1">
                                      <w14:alpha w14:val="60000"/>
                                    </w14:schemeClr>
                                  </w14:glow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3D1D47">
                                <w:rPr>
                                  <w:rFonts w:eastAsia="Times New Roman"/>
                                  <w:b/>
                                  <w:color w:val="FFFFFF" w:themeColor="background1"/>
                                  <w:spacing w:val="10"/>
                                  <w:sz w:val="22"/>
                                  <w14:glow w14:rad="63500">
                                    <w14:schemeClr w14:val="tx1">
                                      <w14:alpha w14:val="60000"/>
                                    </w14:schemeClr>
                                  </w14:glow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Daniel Palencia </w:t>
                              </w:r>
                              <w:proofErr w:type="spellStart"/>
                              <w:r w:rsidRPr="003D1D47">
                                <w:rPr>
                                  <w:rFonts w:eastAsia="Times New Roman"/>
                                  <w:b/>
                                  <w:color w:val="FFFFFF" w:themeColor="background1"/>
                                  <w:spacing w:val="10"/>
                                  <w:sz w:val="22"/>
                                  <w14:glow w14:rad="63500">
                                    <w14:schemeClr w14:val="tx1">
                                      <w14:alpha w14:val="60000"/>
                                    </w14:schemeClr>
                                  </w14:glow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Origüel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CB4E57" id="Lienzo 3" o:spid="_x0000_s1026" editas="canvas" style="position:absolute;left:0;text-align:left;margin-left:-85.9pt;margin-top:-140.35pt;width:872.4pt;height:927.25pt;z-index:-251661312" coordsize="110794,11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110794;height:117760;visibility:visible;mso-wrap-style:square">
                  <v:fill o:detectmouseclick="t"/>
                  <v:path o:connecttype="none"/>
                </v:shape>
                <v:group id="Group 18" o:spid="_x0000_s1028" style="position:absolute;left:6191;top:15621;width:62177;height:34094" coordorigin="14234,1181" coordsize="54089,34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" o:spid="_x0000_s1029" type="#_x0000_t202" style="position:absolute;left:14234;top:1181;width:46982;height:2038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" filled="f" stroked="f">
                    <v:shadow on="t" color="black" opacity="26214f" origin="-.5,-.5" offset=".74836mm,.74836mm"/>
                    <v:textbox>
                      <w:txbxContent>
                        <w:p w14:paraId="789B929D" w14:textId="77777777" w:rsidR="00E53A98" w:rsidRPr="007F5966" w:rsidRDefault="00A5739B" w:rsidP="00D82472">
                          <w:pPr>
                            <w:jc w:val="center"/>
                            <w:rPr>
                              <w:rFonts w:asciiTheme="majorHAnsi" w:hAnsiTheme="majorHAnsi" w:cstheme="majorHAnsi"/>
                              <w:b/>
                              <w:color w:val="C4E672" w:themeColor="accent1" w:themeTint="99"/>
                              <w:spacing w:val="10"/>
                              <w:sz w:val="96"/>
                              <w:szCs w:val="96"/>
                              <w14:shadow w14:blurRad="50901" w14:dist="38493" w14:dir="13500000" w14:sx="0" w14:sy="0" w14:kx="0" w14:ky="0" w14:algn="none">
                                <w14:srgbClr w14:val="000000">
                                  <w14:alpha w14:val="40000"/>
                                </w14:srgbClr>
                              </w14:shadow>
                              <w14:textOutline w14:w="6743" w14:cap="flat" w14:cmpd="sng" w14:algn="ctr">
                                <w14:solidFill>
                                  <w14:schemeClr w14:val="accent1">
                                    <w14:alpha w14:val="93500"/>
                                    <w14:shade w14:val="25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chemeClr w14:val="accent1">
                                    <w14:alpha w14:val="5000"/>
                                    <w14:lumMod w14:val="60000"/>
                                    <w14:lumOff w14:val="40000"/>
                                  </w14:schemeClr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rFonts w:asciiTheme="majorHAnsi" w:hAnsiTheme="majorHAnsi" w:cstheme="majorHAnsi"/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shadow w14:blurRad="50901" w14:dist="38493" w14:dir="13500000" w14:sx="0" w14:sy="0" w14:kx="0" w14:ky="0" w14:algn="none">
                                  <w14:srgbClr w14:val="000000">
                                    <w14:alpha w14:val="40000"/>
                                  </w14:srgbClr>
                                </w14:shadow>
                                <w14:textOutline w14:w="6743" w14:cap="flat" w14:cmpd="sng" w14:algn="ctr">
                                  <w14:solidFill>
                                    <w14:schemeClr w14:val="accent1">
                                      <w14:alpha w14:val="93500"/>
                                      <w14:shade w14:val="25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1">
                                      <w14:alpha w14:val="5000"/>
                                    </w14:schemeClr>
                                  </w14:solidFill>
                                </w14:textFill>
                              </w:rPr>
                              <w:alias w:val="Título"/>
                              <w:id w:val="326720240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D82472" w:rsidRPr="007F5966">
                                <w:rPr>
                                  <w:rFonts w:asciiTheme="majorHAnsi" w:hAnsiTheme="majorHAnsi" w:cstheme="majorHAnsi"/>
                                  <w:b/>
                                  <w:color w:val="FFFFFF" w:themeColor="background1"/>
                                  <w:spacing w:val="10"/>
                                  <w:sz w:val="96"/>
                                  <w:szCs w:val="96"/>
                                  <w14:shadow w14:blurRad="50901" w14:dist="38493" w14:dir="13500000" w14:sx="0" w14:sy="0" w14:kx="0" w14:ky="0" w14:algn="none">
                                    <w14:srgbClr w14:val="000000">
                                      <w14:alpha w14:val="40000"/>
                                    </w14:srgbClr>
                                  </w14:shadow>
                                  <w14:textOutline w14:w="6743" w14:cap="flat" w14:cmpd="sng" w14:algn="ctr">
                                    <w14:solidFill>
                                      <w14:schemeClr w14:val="accent1">
                                        <w14:alpha w14:val="93500"/>
                                        <w14:shade w14:val="25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chemeClr w14:val="bg1">
                                        <w14:alpha w14:val="5000"/>
                                      </w14:schemeClr>
                                    </w14:solidFill>
                                  </w14:textFill>
                                </w:rPr>
                                <w:t xml:space="preserve">     </w:t>
                              </w:r>
                            </w:sdtContent>
                          </w:sdt>
                          <w:r w:rsidR="00D82472" w:rsidRPr="007F5966">
                            <w:rPr>
                              <w:rFonts w:ascii="Consolas" w:hAnsi="Consolas"/>
                              <w:color w:val="98C723" w:themeColor="accent1"/>
                              <w:sz w:val="20"/>
                              <w:szCs w:val="20"/>
                              <w:lang w:val="es-ES" w:eastAsia="en-US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</w:t>
                          </w:r>
                          <w:r w:rsidR="00D82472" w:rsidRPr="007F5966">
                            <w:rPr>
                              <w:rFonts w:asciiTheme="majorHAnsi" w:hAnsiTheme="majorHAnsi" w:cstheme="majorHAnsi"/>
                              <w:b/>
                              <w:color w:val="FFFFFF" w:themeColor="background1"/>
                              <w:spacing w:val="10"/>
                              <w:sz w:val="96"/>
                              <w:szCs w:val="96"/>
                              <w:lang w:val="es-ES"/>
                              <w14:shadow w14:blurRad="50901" w14:dist="38493" w14:dir="13500000" w14:sx="0" w14:sy="0" w14:kx="0" w14:ky="0" w14:algn="none">
                                <w14:srgbClr w14:val="000000">
                                  <w14:alpha w14:val="40000"/>
                                </w14:srgbClr>
                              </w14:shadow>
                              <w14:textOutline w14:w="6743" w14:cap="flat" w14:cmpd="sng" w14:algn="ctr">
                                <w14:solidFill>
                                  <w14:schemeClr w14:val="accent1">
                                    <w14:alpha w14:val="93500"/>
                                    <w14:shade w14:val="25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chemeClr w14:val="bg1">
                                    <w14:alpha w14:val="5000"/>
                                  </w14:schemeClr>
                                </w14:solidFill>
                              </w14:textFill>
                            </w:rPr>
                            <w:t>Virtualización de servicios en Docker</w:t>
                          </w:r>
                        </w:p>
                      </w:txbxContent>
                    </v:textbox>
                  </v:shape>
                  <v:shape id="_x0000_s1030" type="#_x0000_t202" style="position:absolute;left:29843;top:18873;width:38481;height:16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  <v:textbox>
                      <w:txbxContent>
                        <w:sdt>
                          <w:sdtPr>
                            <w:rPr>
                              <w:rFonts w:cs="Calibri"/>
                              <w:b/>
                              <w:color w:val="C4E672" w:themeColor="accent1" w:themeTint="99"/>
                              <w:sz w:val="44"/>
                              <w:szCs w:val="28"/>
                              <w14:shadow w14:blurRad="63500" w14:dist="50800" w14:dir="13500000" w14:sx="0" w14:sy="0" w14:kx="0" w14:ky="0" w14:algn="none">
                                <w14:srgbClr w14:val="000000">
                                  <w14:alpha w14:val="50000"/>
                                </w14:srgbClr>
                              </w14:shadow>
                            </w:rPr>
                            <w:alias w:val="Asunto"/>
                            <w:id w:val="-967483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B9A2242" w14:textId="77777777" w:rsidR="00E53A98" w:rsidRPr="00FF154A" w:rsidRDefault="00195F12" w:rsidP="00C835DA">
                              <w:pPr>
                                <w:spacing w:before="80"/>
                                <w:jc w:val="right"/>
                                <w:rPr>
                                  <w:rFonts w:cs="Calibri"/>
                                  <w:b/>
                                  <w:color w:val="C4E672" w:themeColor="accent1" w:themeTint="99"/>
                                  <w:sz w:val="44"/>
                                  <w:szCs w:val="28"/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cs="Calibri"/>
                                  <w:b/>
                                  <w:color w:val="C4E672" w:themeColor="accent1" w:themeTint="99"/>
                                  <w:sz w:val="44"/>
                                  <w:szCs w:val="28"/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</v:shape>
                </v:group>
                <v:line id="Straight Connector 26" o:spid="_x0000_s1031" style="position:absolute;flip:y;visibility:visible;mso-wrap-style:square" from="72043,108524" to="72043,115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" strokecolor="#e7eced [3214]"/>
                <v:line id="Straight Connector 35" o:spid="_x0000_s1032" style="position:absolute;flip:y;visibility:visible;mso-wrap-style:square" from="71811,70087" to="71811,77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" strokecolor="#e7eced [3214]"/>
                <v:shape id="Cuadro de texto 5" o:spid="_x0000_s1033" type="#_x0000_t202" style="position:absolute;left:466;top:94668;width:21425;height:148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3WpxAAAANs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Mfw/BJ+gFw8AAAA//8DAFBLAQItABQABgAIAAAAIQDb4fbL7gAAAIUBAAATAAAAAAAAAAAA&#10;AAAAAAAAAABbQ29udGVudF9UeXBlc10ueG1sUEsBAi0AFAAGAAgAAAAhAFr0LFu/AAAAFQEAAAsA&#10;AAAAAAAAAAAAAAAAHwEAAF9yZWxzLy5yZWxzUEsBAi0AFAAGAAgAAAAhAHU3danEAAAA2wAAAA8A&#10;AAAAAAAAAAAAAAAABwIAAGRycy9kb3ducmV2LnhtbFBLBQYAAAAAAwADALcAAAD4AgAAAAA=&#10;" filled="f" stroked="f" strokeweight=".5pt">
                  <v:textbox>
                    <w:txbxContent>
                      <w:p w14:paraId="6822AF85" w14:textId="77777777" w:rsidR="00D82472" w:rsidRPr="003D1D47" w:rsidRDefault="004C1A5C" w:rsidP="00D82472">
                        <w:pPr>
                          <w:spacing w:after="160" w:line="256" w:lineRule="auto"/>
                          <w:rPr>
                            <w:b/>
                            <w:color w:val="E7ECED" w:themeColor="background2"/>
                            <w:spacing w:val="10"/>
                            <w:sz w:val="36"/>
                            <w:szCs w:val="36"/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eastAsia="Times New Roman"/>
                            <w:b/>
                            <w:color w:val="E7ECED" w:themeColor="background2"/>
                            <w:spacing w:val="10"/>
                            <w:sz w:val="32"/>
                            <w:szCs w:val="32"/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Coordinador</w:t>
                        </w:r>
                      </w:p>
                      <w:p w14:paraId="15B47622" w14:textId="77777777" w:rsidR="00D82472" w:rsidRDefault="00D82472" w:rsidP="00D82472">
                        <w:pPr>
                          <w:spacing w:after="160" w:line="256" w:lineRule="auto"/>
                          <w:rPr>
                            <w:rFonts w:eastAsia="Times New Roman"/>
                            <w:b/>
                            <w:color w:val="E7ECED" w:themeColor="background2"/>
                            <w:spacing w:val="10"/>
                            <w:sz w:val="22"/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3D1D47">
                          <w:rPr>
                            <w:rFonts w:eastAsia="Times New Roman"/>
                            <w:b/>
                            <w:color w:val="E7ECED" w:themeColor="background2"/>
                            <w:spacing w:val="10"/>
                            <w:sz w:val="22"/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Antonio Sepúlveda</w:t>
                        </w:r>
                        <w:r w:rsidR="00195F12">
                          <w:rPr>
                            <w:rFonts w:eastAsia="Times New Roman"/>
                            <w:b/>
                            <w:color w:val="E7ECED" w:themeColor="background2"/>
                            <w:spacing w:val="10"/>
                            <w:sz w:val="22"/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Ruiz</w:t>
                        </w:r>
                      </w:p>
                      <w:p w14:paraId="4724B0A5" w14:textId="77777777" w:rsidR="003A0683" w:rsidRDefault="003A0683" w:rsidP="00D82472">
                        <w:pPr>
                          <w:spacing w:after="160" w:line="256" w:lineRule="auto"/>
                          <w:rPr>
                            <w:rFonts w:eastAsia="Times New Roman"/>
                            <w:b/>
                            <w:color w:val="E7ECED" w:themeColor="background2"/>
                            <w:spacing w:val="10"/>
                            <w:sz w:val="22"/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</w:p>
                      <w:p w14:paraId="65998FEB" w14:textId="77777777" w:rsidR="003A0683" w:rsidRDefault="003A0683" w:rsidP="00D82472">
                        <w:pPr>
                          <w:spacing w:after="160" w:line="256" w:lineRule="auto"/>
                          <w:rPr>
                            <w:rFonts w:eastAsia="Times New Roman"/>
                            <w:b/>
                            <w:color w:val="E7ECED" w:themeColor="background2"/>
                            <w:spacing w:val="10"/>
                            <w:sz w:val="22"/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</w:p>
                      <w:p w14:paraId="4F330C60" w14:textId="77777777" w:rsidR="003A0683" w:rsidRDefault="003A0683" w:rsidP="00D82472">
                        <w:pPr>
                          <w:spacing w:after="160" w:line="256" w:lineRule="auto"/>
                          <w:rPr>
                            <w:rFonts w:eastAsia="Times New Roman"/>
                            <w:b/>
                            <w:color w:val="E7ECED" w:themeColor="background2"/>
                            <w:spacing w:val="10"/>
                            <w:sz w:val="22"/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</w:p>
                      <w:p w14:paraId="746EAF31" w14:textId="77777777" w:rsidR="003A0683" w:rsidRPr="003D1D47" w:rsidRDefault="003A0683" w:rsidP="00D82472">
                        <w:pPr>
                          <w:spacing w:after="160" w:line="256" w:lineRule="auto"/>
                          <w:rPr>
                            <w:b/>
                            <w:color w:val="E7ECED" w:themeColor="background2"/>
                            <w:spacing w:val="10"/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</w:p>
                    </w:txbxContent>
                  </v:textbox>
                </v:shape>
                <v:shape id="Cuadro de texto 4" o:spid="_x0000_s1034" type="#_x0000_t202" style="position:absolute;left:45615;top:94383;width:21424;height:148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" filled="f" stroked="f" strokeweight=".5pt">
                  <v:textbox>
                    <w:txbxContent>
                      <w:p w14:paraId="2576A6E8" w14:textId="77777777" w:rsidR="00D82472" w:rsidRPr="003D1D47" w:rsidRDefault="00D82472" w:rsidP="007F5966">
                        <w:pPr>
                          <w:spacing w:after="160" w:line="256" w:lineRule="auto"/>
                          <w:jc w:val="left"/>
                          <w:rPr>
                            <w:b/>
                            <w:color w:val="FFFFFF" w:themeColor="background1"/>
                            <w:spacing w:val="10"/>
                            <w:sz w:val="36"/>
                            <w:szCs w:val="36"/>
                            <w14:glow w14:rad="63500">
                              <w14:schemeClr w14:val="tx1">
                                <w14:alpha w14:val="60000"/>
                              </w14:schemeClr>
                            </w14:glow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3D1D47">
                          <w:rPr>
                            <w:rFonts w:eastAsia="Times New Roman"/>
                            <w:b/>
                            <w:color w:val="FFFFFF" w:themeColor="background1"/>
                            <w:spacing w:val="10"/>
                            <w:sz w:val="32"/>
                            <w:szCs w:val="32"/>
                            <w14:glow w14:rad="63500">
                              <w14:schemeClr w14:val="tx1">
                                <w14:alpha w14:val="60000"/>
                              </w14:schemeClr>
                            </w14:glow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Grupo de trabajo</w:t>
                        </w:r>
                      </w:p>
                      <w:p w14:paraId="53EDEBBF" w14:textId="77777777" w:rsidR="00D82472" w:rsidRPr="003D1D47" w:rsidRDefault="00D82472" w:rsidP="00D82472">
                        <w:pPr>
                          <w:spacing w:after="160" w:line="256" w:lineRule="auto"/>
                          <w:rPr>
                            <w:b/>
                            <w:color w:val="FFFFFF" w:themeColor="background1"/>
                            <w:spacing w:val="10"/>
                            <w14:glow w14:rad="63500">
                              <w14:schemeClr w14:val="tx1">
                                <w14:alpha w14:val="60000"/>
                              </w14:schemeClr>
                            </w14:glow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3D1D47">
                          <w:rPr>
                            <w:rFonts w:eastAsia="Times New Roman"/>
                            <w:b/>
                            <w:color w:val="FFFFFF" w:themeColor="background1"/>
                            <w:spacing w:val="10"/>
                            <w:sz w:val="22"/>
                            <w14:glow w14:rad="63500">
                              <w14:schemeClr w14:val="tx1">
                                <w14:alpha w14:val="60000"/>
                              </w14:schemeClr>
                            </w14:glow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Luis Valderas Torres</w:t>
                        </w:r>
                      </w:p>
                      <w:p w14:paraId="6979D394" w14:textId="77777777" w:rsidR="00D82472" w:rsidRPr="003D1D47" w:rsidRDefault="00D82472" w:rsidP="00D82472">
                        <w:pPr>
                          <w:spacing w:after="160" w:line="256" w:lineRule="auto"/>
                          <w:rPr>
                            <w:b/>
                            <w:color w:val="FFFFFF" w:themeColor="background1"/>
                            <w:spacing w:val="10"/>
                            <w14:glow w14:rad="63500">
                              <w14:schemeClr w14:val="tx1">
                                <w14:alpha w14:val="60000"/>
                              </w14:schemeClr>
                            </w14:glow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3D1D47">
                          <w:rPr>
                            <w:rFonts w:eastAsia="Times New Roman"/>
                            <w:b/>
                            <w:color w:val="FFFFFF" w:themeColor="background1"/>
                            <w:spacing w:val="10"/>
                            <w:sz w:val="22"/>
                            <w14:glow w14:rad="63500">
                              <w14:schemeClr w14:val="tx1">
                                <w14:alpha w14:val="60000"/>
                              </w14:schemeClr>
                            </w14:glow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Daniel De Tomas Plaza</w:t>
                        </w:r>
                      </w:p>
                      <w:p w14:paraId="01B6C2C4" w14:textId="77777777" w:rsidR="00D82472" w:rsidRPr="003D1D47" w:rsidRDefault="00D82472" w:rsidP="00D82472">
                        <w:pPr>
                          <w:spacing w:after="160" w:line="256" w:lineRule="auto"/>
                          <w:rPr>
                            <w:b/>
                            <w:color w:val="FFFFFF" w:themeColor="background1"/>
                            <w:spacing w:val="10"/>
                            <w14:glow w14:rad="63500">
                              <w14:schemeClr w14:val="tx1">
                                <w14:alpha w14:val="60000"/>
                              </w14:schemeClr>
                            </w14:glow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3D1D47">
                          <w:rPr>
                            <w:rFonts w:eastAsia="Times New Roman"/>
                            <w:b/>
                            <w:color w:val="FFFFFF" w:themeColor="background1"/>
                            <w:spacing w:val="10"/>
                            <w:sz w:val="22"/>
                            <w14:glow w14:rad="63500">
                              <w14:schemeClr w14:val="tx1">
                                <w14:alpha w14:val="60000"/>
                              </w14:schemeClr>
                            </w14:glow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Daniel Palencia </w:t>
                        </w:r>
                        <w:proofErr w:type="spellStart"/>
                        <w:r w:rsidRPr="003D1D47">
                          <w:rPr>
                            <w:rFonts w:eastAsia="Times New Roman"/>
                            <w:b/>
                            <w:color w:val="FFFFFF" w:themeColor="background1"/>
                            <w:spacing w:val="10"/>
                            <w:sz w:val="22"/>
                            <w14:glow w14:rad="63500">
                              <w14:schemeClr w14:val="tx1">
                                <w14:alpha w14:val="60000"/>
                              </w14:schemeClr>
                            </w14:glow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Origüel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 w:rsidR="004C1A5C">
        <w:rPr>
          <w:color w:val="FFFFFF" w:themeColor="background1"/>
          <w:sz w:val="144"/>
          <w:szCs w:val="120"/>
          <w14:shadow w14:blurRad="50800" w14:dist="38100" w14:dir="2700000" w14:sx="100000" w14:sy="100000" w14:kx="0" w14:ky="0" w14:algn="tl">
            <w14:schemeClr w14:val="bg1">
              <w14:alpha w14:val="60000"/>
              <w14:lumMod w14:val="85000"/>
            </w14:schemeClr>
          </w14:shadow>
        </w:rPr>
        <w:t>/</w:t>
      </w:r>
    </w:p>
    <w:p w14:paraId="00A55385" w14:textId="77777777" w:rsidR="0079547D" w:rsidRDefault="0079547D" w:rsidP="006473F8">
      <w:pPr>
        <w:tabs>
          <w:tab w:val="right" w:pos="8505"/>
        </w:tabs>
        <w:sectPr w:rsidR="0079547D" w:rsidSect="00C835DA">
          <w:headerReference w:type="default" r:id="rId11"/>
          <w:footerReference w:type="default" r:id="rId12"/>
          <w:footerReference w:type="first" r:id="rId13"/>
          <w:pgSz w:w="11907" w:h="16839" w:code="9"/>
          <w:pgMar w:top="1418" w:right="1701" w:bottom="1418" w:left="1701" w:header="709" w:footer="709" w:gutter="0"/>
          <w:cols w:space="708"/>
          <w:titlePg/>
          <w:docGrid w:linePitch="360"/>
        </w:sectPr>
      </w:pPr>
    </w:p>
    <w:p w14:paraId="6181D049" w14:textId="77777777" w:rsidR="00AF1AB5" w:rsidRDefault="00AF1AB5" w:rsidP="006473F8">
      <w:pPr>
        <w:tabs>
          <w:tab w:val="right" w:pos="8505"/>
        </w:tabs>
      </w:pPr>
    </w:p>
    <w:p w14:paraId="4C20587C" w14:textId="77777777" w:rsidR="002B382F" w:rsidRDefault="002B382F" w:rsidP="002B382F">
      <w:r w:rsidRPr="002B382F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6BD9616" wp14:editId="523396DE">
                <wp:simplePos x="0" y="0"/>
                <wp:positionH relativeFrom="column">
                  <wp:posOffset>-367030</wp:posOffset>
                </wp:positionH>
                <wp:positionV relativeFrom="paragraph">
                  <wp:posOffset>82550</wp:posOffset>
                </wp:positionV>
                <wp:extent cx="7021195" cy="1295400"/>
                <wp:effectExtent l="0" t="0" r="0" b="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1195" cy="1295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rFonts w:asciiTheme="majorHAnsi" w:hAnsiTheme="majorHAnsi" w:cstheme="majorHAnsi"/>
                                <w:color w:val="141A1B" w:themeColor="background2" w:themeShade="1A"/>
                                <w:sz w:val="96"/>
                                <w:lang w:val="pt-BR"/>
                              </w:rPr>
                              <w:alias w:val="Título"/>
                              <w:id w:val="278542557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39CE582A" w14:textId="77777777" w:rsidR="002B382F" w:rsidRPr="002B382F" w:rsidRDefault="00D82472" w:rsidP="0081174C">
                                <w:pPr>
                                  <w:spacing w:after="300"/>
                                  <w:ind w:right="-44"/>
                                  <w:contextualSpacing/>
                                  <w:jc w:val="center"/>
                                  <w:rPr>
                                    <w:rFonts w:asciiTheme="majorHAnsi" w:hAnsiTheme="majorHAnsi" w:cstheme="majorHAnsi"/>
                                    <w:color w:val="000000" w:themeColor="text1"/>
                                    <w:sz w:val="96"/>
                                    <w:lang w:val="pt-BR"/>
                                  </w:rPr>
                                </w:pPr>
                                <w:r>
                                  <w:rPr>
                                    <w:rFonts w:asciiTheme="majorHAnsi" w:hAnsiTheme="majorHAnsi" w:cstheme="majorHAnsi"/>
                                    <w:color w:val="141A1B" w:themeColor="background2" w:themeShade="1A"/>
                                    <w:sz w:val="96"/>
                                    <w:lang w:val="pt-BR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14:paraId="3C191A2D" w14:textId="77777777" w:rsidR="002B382F" w:rsidRPr="002B382F" w:rsidRDefault="002B382F" w:rsidP="0081174C">
                            <w:pPr>
                              <w:ind w:right="-44"/>
                              <w:jc w:val="center"/>
                              <w:rPr>
                                <w:rFonts w:asciiTheme="majorHAnsi" w:hAnsiTheme="majorHAnsi" w:cstheme="majorHAnsi"/>
                                <w14:shadow w14:blurRad="63500" w14:dist="50800" w14:dir="189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reflection w14:blurRad="6350" w14:stA="50000" w14:stPos="0" w14:endA="300" w14:endPos="50000" w14:dist="60007" w14:dir="5400000" w14:fadeDir="5400000" w14:sx="100000" w14:sy="-100000" w14:kx="0" w14:ky="0" w14:algn="bl"/>
                              </w:rPr>
                            </w:pPr>
                          </w:p>
                        </w:txbxContent>
                      </wps:txbx>
                      <wps:bodyPr rot="0" spcFirstLastPara="1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BD9616" id="Rectangle 32" o:spid="_x0000_s1035" style="position:absolute;left:0;text-align:left;margin-left:-28.9pt;margin-top:6.5pt;width:552.85pt;height:10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" filled="f" stroked="f" strokeweight="2pt">
                <v:textbox>
                  <w:txbxContent>
                    <w:sdt>
                      <w:sdtPr>
                        <w:rPr>
                          <w:rFonts w:asciiTheme="majorHAnsi" w:hAnsiTheme="majorHAnsi" w:cstheme="majorHAnsi"/>
                          <w:color w:val="141A1B" w:themeColor="background2" w:themeShade="1A"/>
                          <w:sz w:val="96"/>
                          <w:lang w:val="pt-BR"/>
                        </w:rPr>
                        <w:alias w:val="Título"/>
                        <w:id w:val="278542557"/>
                        <w:showingPlcHdr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p w14:paraId="39CE582A" w14:textId="77777777" w:rsidR="002B382F" w:rsidRPr="002B382F" w:rsidRDefault="00D82472" w:rsidP="0081174C">
                          <w:pPr>
                            <w:spacing w:after="300"/>
                            <w:ind w:right="-44"/>
                            <w:contextualSpacing/>
                            <w:jc w:val="center"/>
                            <w:rPr>
                              <w:rFonts w:asciiTheme="majorHAnsi" w:hAnsiTheme="majorHAnsi" w:cstheme="majorHAnsi"/>
                              <w:color w:val="000000" w:themeColor="text1"/>
                              <w:sz w:val="96"/>
                              <w:lang w:val="pt-BR"/>
                            </w:rPr>
                          </w:pPr>
                          <w:r>
                            <w:rPr>
                              <w:rFonts w:asciiTheme="majorHAnsi" w:hAnsiTheme="majorHAnsi" w:cstheme="majorHAnsi"/>
                              <w:color w:val="141A1B" w:themeColor="background2" w:themeShade="1A"/>
                              <w:sz w:val="96"/>
                              <w:lang w:val="pt-BR"/>
                            </w:rPr>
                            <w:t xml:space="preserve">     </w:t>
                          </w:r>
                        </w:p>
                      </w:sdtContent>
                    </w:sdt>
                    <w:p w14:paraId="3C191A2D" w14:textId="77777777" w:rsidR="002B382F" w:rsidRPr="002B382F" w:rsidRDefault="002B382F" w:rsidP="0081174C">
                      <w:pPr>
                        <w:ind w:right="-44"/>
                        <w:jc w:val="center"/>
                        <w:rPr>
                          <w:rFonts w:asciiTheme="majorHAnsi" w:hAnsiTheme="majorHAnsi" w:cstheme="majorHAnsi"/>
                          <w14:shadow w14:blurRad="63500" w14:dist="50800" w14:dir="189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reflection w14:blurRad="6350" w14:stA="50000" w14:stPos="0" w14:endA="300" w14:endPos="50000" w14:dist="60007" w14:dir="5400000" w14:fadeDir="5400000" w14:sx="100000" w14:sy="-100000" w14:kx="0" w14:ky="0" w14:algn="bl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FEF7BCB" w14:textId="77777777" w:rsidR="002B382F" w:rsidRDefault="002B382F" w:rsidP="002B382F"/>
    <w:p w14:paraId="716CE00D" w14:textId="77777777" w:rsidR="002B382F" w:rsidRDefault="00747EB6" w:rsidP="002B382F">
      <w:r w:rsidRPr="002B382F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02FAA6D" wp14:editId="5FA9E107">
                <wp:simplePos x="0" y="0"/>
                <wp:positionH relativeFrom="column">
                  <wp:posOffset>-5080</wp:posOffset>
                </wp:positionH>
                <wp:positionV relativeFrom="paragraph">
                  <wp:posOffset>144780</wp:posOffset>
                </wp:positionV>
                <wp:extent cx="5695950" cy="0"/>
                <wp:effectExtent l="0" t="0" r="19050" b="9525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95950" cy="0"/>
                        </a:xfrm>
                        <a:prstGeom prst="line">
                          <a:avLst/>
                        </a:prstGeom>
                        <a:solidFill>
                          <a:schemeClr val="tx1">
                            <a:alpha val="13000"/>
                          </a:schemeClr>
                        </a:solidFill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  <a:effectLst>
                          <a:reflection blurRad="6350" stA="50000" endA="300" endPos="38500" dist="50800" dir="5400000" sy="-100000" algn="bl" rotWithShape="0"/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06A3C2D" id="Straight Connector 33" o:spid="_x0000_s1026" style="position:absolute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4pt,11.4pt" to="448.1pt,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" filled="t" fillcolor="black [3213]" strokecolor="#ebf6cf [660]">
                <v:fill opacity="8481f"/>
              </v:line>
            </w:pict>
          </mc:Fallback>
        </mc:AlternateContent>
      </w:r>
      <w:r w:rsidR="0081174C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32AA3AF" wp14:editId="65D637C1">
                <wp:simplePos x="0" y="0"/>
                <wp:positionH relativeFrom="column">
                  <wp:posOffset>185420</wp:posOffset>
                </wp:positionH>
                <wp:positionV relativeFrom="paragraph">
                  <wp:posOffset>182880</wp:posOffset>
                </wp:positionV>
                <wp:extent cx="5886450" cy="476250"/>
                <wp:effectExtent l="0" t="0" r="0" b="0"/>
                <wp:wrapNone/>
                <wp:docPr id="24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cs="Calibri"/>
                                <w:color w:val="A3B6BA" w:themeColor="background2" w:themeShade="BF"/>
                                <w:sz w:val="32"/>
                                <w:szCs w:val="28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alias w:val="Asunto"/>
                              <w:id w:val="-1855411486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75F4B8C4" w14:textId="77777777" w:rsidR="0081174C" w:rsidRPr="0081174C" w:rsidRDefault="00195F12" w:rsidP="0081174C">
                                <w:pPr>
                                  <w:spacing w:before="80"/>
                                  <w:jc w:val="center"/>
                                  <w:rPr>
                                    <w:rFonts w:cs="Calibri"/>
                                    <w:color w:val="A3B6BA" w:themeColor="background2" w:themeShade="BF"/>
                                    <w:sz w:val="32"/>
                                    <w:szCs w:val="28"/>
                                    <w14:shadow w14:blurRad="63500" w14:dist="50800" w14:dir="13500000" w14:sx="0" w14:sy="0" w14:kx="0" w14:ky="0" w14:algn="none">
                                      <w14:srgbClr w14:val="000000">
                                        <w14:alpha w14:val="50000"/>
                                      </w14:srgbClr>
                                    </w14:shadow>
                                  </w:rPr>
                                </w:pPr>
                                <w:r>
                                  <w:rPr>
                                    <w:rFonts w:cs="Calibri"/>
                                    <w:color w:val="A3B6BA" w:themeColor="background2" w:themeShade="BF"/>
                                    <w:sz w:val="32"/>
                                    <w:szCs w:val="28"/>
                                    <w14:shadow w14:blurRad="63500" w14:dist="50800" w14:dir="13500000" w14:sx="0" w14:sy="0" w14:kx="0" w14:ky="0" w14:algn="none">
                                      <w14:srgbClr w14:val="000000">
                                        <w14:alpha w14:val="50000"/>
                                      </w14:srgbClr>
                                    </w14:shadow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1" vert="horz" wrap="square" lIns="91440" tIns="45720" rIns="91440" bIns="45720" numCol="1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AA3AF" id="Text Box 15" o:spid="_x0000_s1036" type="#_x0000_t202" style="position:absolute;left:0;text-align:left;margin-left:14.6pt;margin-top:14.4pt;width:463.5pt;height:37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" filled="f" stroked="f">
                <v:textbox>
                  <w:txbxContent>
                    <w:sdt>
                      <w:sdtPr>
                        <w:rPr>
                          <w:rFonts w:cs="Calibri"/>
                          <w:color w:val="A3B6BA" w:themeColor="background2" w:themeShade="BF"/>
                          <w:sz w:val="32"/>
                          <w:szCs w:val="28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</w:rPr>
                        <w:alias w:val="Asunto"/>
                        <w:id w:val="-1855411486"/>
                        <w:showingPlcHdr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EndPr/>
                      <w:sdtContent>
                        <w:p w14:paraId="75F4B8C4" w14:textId="77777777" w:rsidR="0081174C" w:rsidRPr="0081174C" w:rsidRDefault="00195F12" w:rsidP="0081174C">
                          <w:pPr>
                            <w:spacing w:before="80"/>
                            <w:jc w:val="center"/>
                            <w:rPr>
                              <w:rFonts w:cs="Calibri"/>
                              <w:color w:val="A3B6BA" w:themeColor="background2" w:themeShade="BF"/>
                              <w:sz w:val="32"/>
                              <w:szCs w:val="28"/>
                              <w14:shadow w14:blurRad="63500" w14:dist="50800" w14:dir="13500000" w14:sx="0" w14:sy="0" w14:kx="0" w14:ky="0" w14:algn="none">
                                <w14:srgbClr w14:val="000000">
                                  <w14:alpha w14:val="50000"/>
                                </w14:srgbClr>
                              </w14:shadow>
                            </w:rPr>
                          </w:pPr>
                          <w:r>
                            <w:rPr>
                              <w:rFonts w:cs="Calibri"/>
                              <w:color w:val="A3B6BA" w:themeColor="background2" w:themeShade="BF"/>
                              <w:sz w:val="32"/>
                              <w:szCs w:val="28"/>
                              <w14:shadow w14:blurRad="63500" w14:dist="50800" w14:dir="13500000" w14:sx="0" w14:sy="0" w14:kx="0" w14:ky="0" w14:algn="none">
                                <w14:srgbClr w14:val="000000">
                                  <w14:alpha w14:val="50000"/>
                                </w14:srgbClr>
                              </w14:shadow>
                            </w:rPr>
                            <w:t xml:space="preserve">     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14:paraId="78DC5399" w14:textId="77777777" w:rsidR="002B382F" w:rsidRDefault="002B382F" w:rsidP="002B382F"/>
    <w:p w14:paraId="377FFE9B" w14:textId="77777777" w:rsidR="007B43EF" w:rsidRDefault="007B43EF" w:rsidP="002B382F"/>
    <w:p w14:paraId="44575B0C" w14:textId="77777777" w:rsidR="00C835DA" w:rsidRDefault="00747EB6" w:rsidP="00747EB6">
      <w:pPr>
        <w:tabs>
          <w:tab w:val="left" w:pos="3720"/>
        </w:tabs>
      </w:pPr>
      <w:r>
        <w:tab/>
      </w:r>
    </w:p>
    <w:p w14:paraId="664CB3EC" w14:textId="77777777" w:rsidR="00C835DA" w:rsidRDefault="00C835DA"/>
    <w:p w14:paraId="279F5966" w14:textId="77777777" w:rsidR="00747EB6" w:rsidRDefault="00747EB6"/>
    <w:p w14:paraId="273570C7" w14:textId="77777777" w:rsidR="00747EB6" w:rsidRDefault="00747EB6"/>
    <w:p w14:paraId="48344A26" w14:textId="77777777" w:rsidR="00747EB6" w:rsidRDefault="00747EB6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0371669"/>
        <w:docPartObj>
          <w:docPartGallery w:val="Table of Contents"/>
          <w:docPartUnique/>
        </w:docPartObj>
      </w:sdtPr>
      <w:sdtEndPr>
        <w:rPr>
          <w:rFonts w:ascii="Calibri" w:eastAsiaTheme="minorEastAsia" w:hAnsi="Calibri"/>
          <w:sz w:val="24"/>
        </w:rPr>
      </w:sdtEndPr>
      <w:sdtContent>
        <w:p w14:paraId="190D7510" w14:textId="77777777" w:rsidR="00C835DA" w:rsidRDefault="00C835DA" w:rsidP="00C835DA">
          <w:pPr>
            <w:pStyle w:val="TtuloTDC"/>
          </w:pPr>
          <w:r>
            <w:t>Contenido</w:t>
          </w:r>
        </w:p>
        <w:p w14:paraId="4FB0F15E" w14:textId="2AE04620" w:rsidR="003164CD" w:rsidRDefault="00C835DA">
          <w:pPr>
            <w:pStyle w:val="TDC1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528899" w:history="1">
            <w:r w:rsidR="003164CD" w:rsidRPr="00E53D1B">
              <w:rPr>
                <w:rStyle w:val="Hipervnculo"/>
                <w:noProof/>
              </w:rPr>
              <w:t>Proyecto Docker</w:t>
            </w:r>
            <w:r w:rsidR="003164CD">
              <w:rPr>
                <w:noProof/>
                <w:webHidden/>
              </w:rPr>
              <w:tab/>
            </w:r>
            <w:r w:rsidR="003164CD">
              <w:rPr>
                <w:noProof/>
                <w:webHidden/>
              </w:rPr>
              <w:fldChar w:fldCharType="begin"/>
            </w:r>
            <w:r w:rsidR="003164CD">
              <w:rPr>
                <w:noProof/>
                <w:webHidden/>
              </w:rPr>
              <w:instrText xml:space="preserve"> PAGEREF _Toc38528899 \h </w:instrText>
            </w:r>
            <w:r w:rsidR="003164CD">
              <w:rPr>
                <w:noProof/>
                <w:webHidden/>
              </w:rPr>
            </w:r>
            <w:r w:rsidR="003164CD">
              <w:rPr>
                <w:noProof/>
                <w:webHidden/>
              </w:rPr>
              <w:fldChar w:fldCharType="separate"/>
            </w:r>
            <w:r w:rsidR="003164CD">
              <w:rPr>
                <w:noProof/>
                <w:webHidden/>
              </w:rPr>
              <w:t>4</w:t>
            </w:r>
            <w:r w:rsidR="003164CD">
              <w:rPr>
                <w:noProof/>
                <w:webHidden/>
              </w:rPr>
              <w:fldChar w:fldCharType="end"/>
            </w:r>
          </w:hyperlink>
        </w:p>
        <w:p w14:paraId="52288F7E" w14:textId="2CEFCA13" w:rsidR="003164CD" w:rsidRDefault="00A5739B">
          <w:pPr>
            <w:pStyle w:val="TDC2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  <w:lang w:val="es-ES" w:eastAsia="es-ES"/>
            </w:rPr>
          </w:pPr>
          <w:hyperlink w:anchor="_Toc38528900" w:history="1">
            <w:r w:rsidR="003164CD" w:rsidRPr="00E53D1B">
              <w:rPr>
                <w:rStyle w:val="Hipervnculo"/>
                <w:noProof/>
              </w:rPr>
              <w:t>Instalación De Docker</w:t>
            </w:r>
            <w:r w:rsidR="003164CD">
              <w:rPr>
                <w:noProof/>
                <w:webHidden/>
              </w:rPr>
              <w:tab/>
            </w:r>
            <w:r w:rsidR="003164CD">
              <w:rPr>
                <w:noProof/>
                <w:webHidden/>
              </w:rPr>
              <w:fldChar w:fldCharType="begin"/>
            </w:r>
            <w:r w:rsidR="003164CD">
              <w:rPr>
                <w:noProof/>
                <w:webHidden/>
              </w:rPr>
              <w:instrText xml:space="preserve"> PAGEREF _Toc38528900 \h </w:instrText>
            </w:r>
            <w:r w:rsidR="003164CD">
              <w:rPr>
                <w:noProof/>
                <w:webHidden/>
              </w:rPr>
            </w:r>
            <w:r w:rsidR="003164CD">
              <w:rPr>
                <w:noProof/>
                <w:webHidden/>
              </w:rPr>
              <w:fldChar w:fldCharType="separate"/>
            </w:r>
            <w:r w:rsidR="003164CD">
              <w:rPr>
                <w:noProof/>
                <w:webHidden/>
              </w:rPr>
              <w:t>5</w:t>
            </w:r>
            <w:r w:rsidR="003164CD">
              <w:rPr>
                <w:noProof/>
                <w:webHidden/>
              </w:rPr>
              <w:fldChar w:fldCharType="end"/>
            </w:r>
          </w:hyperlink>
        </w:p>
        <w:p w14:paraId="7915C7A3" w14:textId="60334703" w:rsidR="003164CD" w:rsidRDefault="00A5739B">
          <w:pPr>
            <w:pStyle w:val="TDC2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  <w:lang w:val="es-ES" w:eastAsia="es-ES"/>
            </w:rPr>
          </w:pPr>
          <w:hyperlink w:anchor="_Toc38528901" w:history="1">
            <w:r w:rsidR="003164CD" w:rsidRPr="00E53D1B">
              <w:rPr>
                <w:rStyle w:val="Hipervnculo"/>
                <w:noProof/>
              </w:rPr>
              <w:t>Instalación De Openldap en docker</w:t>
            </w:r>
            <w:r w:rsidR="003164CD">
              <w:rPr>
                <w:noProof/>
                <w:webHidden/>
              </w:rPr>
              <w:tab/>
            </w:r>
            <w:r w:rsidR="003164CD">
              <w:rPr>
                <w:noProof/>
                <w:webHidden/>
              </w:rPr>
              <w:fldChar w:fldCharType="begin"/>
            </w:r>
            <w:r w:rsidR="003164CD">
              <w:rPr>
                <w:noProof/>
                <w:webHidden/>
              </w:rPr>
              <w:instrText xml:space="preserve"> PAGEREF _Toc38528901 \h </w:instrText>
            </w:r>
            <w:r w:rsidR="003164CD">
              <w:rPr>
                <w:noProof/>
                <w:webHidden/>
              </w:rPr>
            </w:r>
            <w:r w:rsidR="003164CD">
              <w:rPr>
                <w:noProof/>
                <w:webHidden/>
              </w:rPr>
              <w:fldChar w:fldCharType="separate"/>
            </w:r>
            <w:r w:rsidR="003164CD">
              <w:rPr>
                <w:noProof/>
                <w:webHidden/>
              </w:rPr>
              <w:t>8</w:t>
            </w:r>
            <w:r w:rsidR="003164CD">
              <w:rPr>
                <w:noProof/>
                <w:webHidden/>
              </w:rPr>
              <w:fldChar w:fldCharType="end"/>
            </w:r>
          </w:hyperlink>
        </w:p>
        <w:p w14:paraId="5398A383" w14:textId="6162E048" w:rsidR="003164CD" w:rsidRDefault="00A5739B">
          <w:pPr>
            <w:pStyle w:val="TDC2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  <w:lang w:val="es-ES" w:eastAsia="es-ES"/>
            </w:rPr>
          </w:pPr>
          <w:hyperlink w:anchor="_Toc38528902" w:history="1">
            <w:r w:rsidR="003164CD" w:rsidRPr="00E53D1B">
              <w:rPr>
                <w:rStyle w:val="Hipervnculo"/>
                <w:noProof/>
              </w:rPr>
              <w:t>Instalación de Interfaz Web Openldap en docker</w:t>
            </w:r>
            <w:r w:rsidR="003164CD">
              <w:rPr>
                <w:noProof/>
                <w:webHidden/>
              </w:rPr>
              <w:tab/>
            </w:r>
            <w:r w:rsidR="003164CD">
              <w:rPr>
                <w:noProof/>
                <w:webHidden/>
              </w:rPr>
              <w:fldChar w:fldCharType="begin"/>
            </w:r>
            <w:r w:rsidR="003164CD">
              <w:rPr>
                <w:noProof/>
                <w:webHidden/>
              </w:rPr>
              <w:instrText xml:space="preserve"> PAGEREF _Toc38528902 \h </w:instrText>
            </w:r>
            <w:r w:rsidR="003164CD">
              <w:rPr>
                <w:noProof/>
                <w:webHidden/>
              </w:rPr>
            </w:r>
            <w:r w:rsidR="003164CD">
              <w:rPr>
                <w:noProof/>
                <w:webHidden/>
              </w:rPr>
              <w:fldChar w:fldCharType="separate"/>
            </w:r>
            <w:r w:rsidR="003164CD">
              <w:rPr>
                <w:noProof/>
                <w:webHidden/>
              </w:rPr>
              <w:t>9</w:t>
            </w:r>
            <w:r w:rsidR="003164CD">
              <w:rPr>
                <w:noProof/>
                <w:webHidden/>
              </w:rPr>
              <w:fldChar w:fldCharType="end"/>
            </w:r>
          </w:hyperlink>
        </w:p>
        <w:p w14:paraId="21C5B6A1" w14:textId="120789D7" w:rsidR="003164CD" w:rsidRDefault="00A5739B">
          <w:pPr>
            <w:pStyle w:val="TDC2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  <w:lang w:val="es-ES" w:eastAsia="es-ES"/>
            </w:rPr>
          </w:pPr>
          <w:hyperlink w:anchor="_Toc38528903" w:history="1">
            <w:r w:rsidR="003164CD" w:rsidRPr="00E53D1B">
              <w:rPr>
                <w:rStyle w:val="Hipervnculo"/>
                <w:noProof/>
              </w:rPr>
              <w:t>Creación y configuración de Usuario, Grupos y Unidades Organizativas en LDAP en docker</w:t>
            </w:r>
            <w:r w:rsidR="003164CD">
              <w:rPr>
                <w:noProof/>
                <w:webHidden/>
              </w:rPr>
              <w:tab/>
            </w:r>
            <w:r w:rsidR="003164CD">
              <w:rPr>
                <w:noProof/>
                <w:webHidden/>
              </w:rPr>
              <w:fldChar w:fldCharType="begin"/>
            </w:r>
            <w:r w:rsidR="003164CD">
              <w:rPr>
                <w:noProof/>
                <w:webHidden/>
              </w:rPr>
              <w:instrText xml:space="preserve"> PAGEREF _Toc38528903 \h </w:instrText>
            </w:r>
            <w:r w:rsidR="003164CD">
              <w:rPr>
                <w:noProof/>
                <w:webHidden/>
              </w:rPr>
            </w:r>
            <w:r w:rsidR="003164CD">
              <w:rPr>
                <w:noProof/>
                <w:webHidden/>
              </w:rPr>
              <w:fldChar w:fldCharType="separate"/>
            </w:r>
            <w:r w:rsidR="003164CD">
              <w:rPr>
                <w:noProof/>
                <w:webHidden/>
              </w:rPr>
              <w:t>10</w:t>
            </w:r>
            <w:r w:rsidR="003164CD">
              <w:rPr>
                <w:noProof/>
                <w:webHidden/>
              </w:rPr>
              <w:fldChar w:fldCharType="end"/>
            </w:r>
          </w:hyperlink>
        </w:p>
        <w:p w14:paraId="38FBF064" w14:textId="1266CDCC" w:rsidR="003164CD" w:rsidRDefault="00A5739B">
          <w:pPr>
            <w:pStyle w:val="TDC1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  <w:lang w:val="es-ES" w:eastAsia="es-ES"/>
            </w:rPr>
          </w:pPr>
          <w:hyperlink w:anchor="_Toc38528904" w:history="1">
            <w:r w:rsidR="003164CD" w:rsidRPr="00E53D1B">
              <w:rPr>
                <w:rStyle w:val="Hipervnculo"/>
                <w:noProof/>
              </w:rPr>
              <w:t>Para justificar el usar Docker, hemos replicado el mismo proceso en el propio sistema Debian, sin usar Docker, para ver como Docker nos ayuda hacer despliegues mucho más rápido</w:t>
            </w:r>
            <w:r w:rsidR="003164CD">
              <w:rPr>
                <w:noProof/>
                <w:webHidden/>
              </w:rPr>
              <w:tab/>
            </w:r>
            <w:r w:rsidR="003164CD">
              <w:rPr>
                <w:noProof/>
                <w:webHidden/>
              </w:rPr>
              <w:fldChar w:fldCharType="begin"/>
            </w:r>
            <w:r w:rsidR="003164CD">
              <w:rPr>
                <w:noProof/>
                <w:webHidden/>
              </w:rPr>
              <w:instrText xml:space="preserve"> PAGEREF _Toc38528904 \h </w:instrText>
            </w:r>
            <w:r w:rsidR="003164CD">
              <w:rPr>
                <w:noProof/>
                <w:webHidden/>
              </w:rPr>
            </w:r>
            <w:r w:rsidR="003164CD">
              <w:rPr>
                <w:noProof/>
                <w:webHidden/>
              </w:rPr>
              <w:fldChar w:fldCharType="separate"/>
            </w:r>
            <w:r w:rsidR="003164CD">
              <w:rPr>
                <w:noProof/>
                <w:webHidden/>
              </w:rPr>
              <w:t>15</w:t>
            </w:r>
            <w:r w:rsidR="003164CD">
              <w:rPr>
                <w:noProof/>
                <w:webHidden/>
              </w:rPr>
              <w:fldChar w:fldCharType="end"/>
            </w:r>
          </w:hyperlink>
        </w:p>
        <w:p w14:paraId="3442051F" w14:textId="31B3521A" w:rsidR="003164CD" w:rsidRDefault="00A5739B">
          <w:pPr>
            <w:pStyle w:val="TDC2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  <w:lang w:val="es-ES" w:eastAsia="es-ES"/>
            </w:rPr>
          </w:pPr>
          <w:hyperlink w:anchor="_Toc38528905" w:history="1">
            <w:r w:rsidR="003164CD" w:rsidRPr="00E53D1B">
              <w:rPr>
                <w:rStyle w:val="Hipervnculo"/>
                <w:noProof/>
              </w:rPr>
              <w:t>Instalación OpenLdap Debian puro</w:t>
            </w:r>
            <w:r w:rsidR="003164CD">
              <w:rPr>
                <w:noProof/>
                <w:webHidden/>
              </w:rPr>
              <w:tab/>
            </w:r>
            <w:r w:rsidR="003164CD">
              <w:rPr>
                <w:noProof/>
                <w:webHidden/>
              </w:rPr>
              <w:fldChar w:fldCharType="begin"/>
            </w:r>
            <w:r w:rsidR="003164CD">
              <w:rPr>
                <w:noProof/>
                <w:webHidden/>
              </w:rPr>
              <w:instrText xml:space="preserve"> PAGEREF _Toc38528905 \h </w:instrText>
            </w:r>
            <w:r w:rsidR="003164CD">
              <w:rPr>
                <w:noProof/>
                <w:webHidden/>
              </w:rPr>
            </w:r>
            <w:r w:rsidR="003164CD">
              <w:rPr>
                <w:noProof/>
                <w:webHidden/>
              </w:rPr>
              <w:fldChar w:fldCharType="separate"/>
            </w:r>
            <w:r w:rsidR="003164CD">
              <w:rPr>
                <w:noProof/>
                <w:webHidden/>
              </w:rPr>
              <w:t>15</w:t>
            </w:r>
            <w:r w:rsidR="003164CD">
              <w:rPr>
                <w:noProof/>
                <w:webHidden/>
              </w:rPr>
              <w:fldChar w:fldCharType="end"/>
            </w:r>
          </w:hyperlink>
        </w:p>
        <w:p w14:paraId="63CB331A" w14:textId="376007AA" w:rsidR="003164CD" w:rsidRDefault="00A5739B">
          <w:pPr>
            <w:pStyle w:val="TDC2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  <w:lang w:val="es-ES" w:eastAsia="es-ES"/>
            </w:rPr>
          </w:pPr>
          <w:hyperlink w:anchor="_Toc38528906" w:history="1">
            <w:r w:rsidR="003164CD" w:rsidRPr="00E53D1B">
              <w:rPr>
                <w:rStyle w:val="Hipervnculo"/>
                <w:noProof/>
              </w:rPr>
              <w:t>Creación y configuración de Usuario, Grupos y Unidades Organizativas en LDAP en Debian puro</w:t>
            </w:r>
            <w:r w:rsidR="003164CD">
              <w:rPr>
                <w:noProof/>
                <w:webHidden/>
              </w:rPr>
              <w:tab/>
            </w:r>
            <w:r w:rsidR="003164CD">
              <w:rPr>
                <w:noProof/>
                <w:webHidden/>
              </w:rPr>
              <w:fldChar w:fldCharType="begin"/>
            </w:r>
            <w:r w:rsidR="003164CD">
              <w:rPr>
                <w:noProof/>
                <w:webHidden/>
              </w:rPr>
              <w:instrText xml:space="preserve"> PAGEREF _Toc38528906 \h </w:instrText>
            </w:r>
            <w:r w:rsidR="003164CD">
              <w:rPr>
                <w:noProof/>
                <w:webHidden/>
              </w:rPr>
            </w:r>
            <w:r w:rsidR="003164CD">
              <w:rPr>
                <w:noProof/>
                <w:webHidden/>
              </w:rPr>
              <w:fldChar w:fldCharType="separate"/>
            </w:r>
            <w:r w:rsidR="003164CD">
              <w:rPr>
                <w:noProof/>
                <w:webHidden/>
              </w:rPr>
              <w:t>19</w:t>
            </w:r>
            <w:r w:rsidR="003164CD">
              <w:rPr>
                <w:noProof/>
                <w:webHidden/>
              </w:rPr>
              <w:fldChar w:fldCharType="end"/>
            </w:r>
          </w:hyperlink>
        </w:p>
        <w:p w14:paraId="0574592C" w14:textId="7B0A5043" w:rsidR="003164CD" w:rsidRDefault="00A5739B">
          <w:pPr>
            <w:pStyle w:val="TDC3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  <w:lang w:val="es-ES" w:eastAsia="es-ES"/>
            </w:rPr>
          </w:pPr>
          <w:hyperlink w:anchor="_Toc38528907" w:history="1">
            <w:r w:rsidR="003164CD" w:rsidRPr="00E53D1B">
              <w:rPr>
                <w:rStyle w:val="Hipervnculo"/>
                <w:noProof/>
              </w:rPr>
              <w:t>Unidades organizativas</w:t>
            </w:r>
            <w:r w:rsidR="003164CD">
              <w:rPr>
                <w:noProof/>
                <w:webHidden/>
              </w:rPr>
              <w:tab/>
            </w:r>
            <w:r w:rsidR="003164CD">
              <w:rPr>
                <w:noProof/>
                <w:webHidden/>
              </w:rPr>
              <w:fldChar w:fldCharType="begin"/>
            </w:r>
            <w:r w:rsidR="003164CD">
              <w:rPr>
                <w:noProof/>
                <w:webHidden/>
              </w:rPr>
              <w:instrText xml:space="preserve"> PAGEREF _Toc38528907 \h </w:instrText>
            </w:r>
            <w:r w:rsidR="003164CD">
              <w:rPr>
                <w:noProof/>
                <w:webHidden/>
              </w:rPr>
            </w:r>
            <w:r w:rsidR="003164CD">
              <w:rPr>
                <w:noProof/>
                <w:webHidden/>
              </w:rPr>
              <w:fldChar w:fldCharType="separate"/>
            </w:r>
            <w:r w:rsidR="003164CD">
              <w:rPr>
                <w:noProof/>
                <w:webHidden/>
              </w:rPr>
              <w:t>21</w:t>
            </w:r>
            <w:r w:rsidR="003164CD">
              <w:rPr>
                <w:noProof/>
                <w:webHidden/>
              </w:rPr>
              <w:fldChar w:fldCharType="end"/>
            </w:r>
          </w:hyperlink>
        </w:p>
        <w:p w14:paraId="5B8D8F9A" w14:textId="6E96E9DC" w:rsidR="003164CD" w:rsidRDefault="00A5739B">
          <w:pPr>
            <w:pStyle w:val="TDC3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  <w:lang w:val="es-ES" w:eastAsia="es-ES"/>
            </w:rPr>
          </w:pPr>
          <w:hyperlink w:anchor="_Toc38528908" w:history="1">
            <w:r w:rsidR="003164CD" w:rsidRPr="00E53D1B">
              <w:rPr>
                <w:rStyle w:val="Hipervnculo"/>
                <w:noProof/>
              </w:rPr>
              <w:t>Grupos</w:t>
            </w:r>
            <w:r w:rsidR="003164CD">
              <w:rPr>
                <w:noProof/>
                <w:webHidden/>
              </w:rPr>
              <w:tab/>
            </w:r>
            <w:r w:rsidR="003164CD">
              <w:rPr>
                <w:noProof/>
                <w:webHidden/>
              </w:rPr>
              <w:fldChar w:fldCharType="begin"/>
            </w:r>
            <w:r w:rsidR="003164CD">
              <w:rPr>
                <w:noProof/>
                <w:webHidden/>
              </w:rPr>
              <w:instrText xml:space="preserve"> PAGEREF _Toc38528908 \h </w:instrText>
            </w:r>
            <w:r w:rsidR="003164CD">
              <w:rPr>
                <w:noProof/>
                <w:webHidden/>
              </w:rPr>
            </w:r>
            <w:r w:rsidR="003164CD">
              <w:rPr>
                <w:noProof/>
                <w:webHidden/>
              </w:rPr>
              <w:fldChar w:fldCharType="separate"/>
            </w:r>
            <w:r w:rsidR="003164CD">
              <w:rPr>
                <w:noProof/>
                <w:webHidden/>
              </w:rPr>
              <w:t>21</w:t>
            </w:r>
            <w:r w:rsidR="003164CD">
              <w:rPr>
                <w:noProof/>
                <w:webHidden/>
              </w:rPr>
              <w:fldChar w:fldCharType="end"/>
            </w:r>
          </w:hyperlink>
        </w:p>
        <w:p w14:paraId="60CADDA3" w14:textId="0DFE2285" w:rsidR="003164CD" w:rsidRDefault="00A5739B">
          <w:pPr>
            <w:pStyle w:val="TDC3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  <w:lang w:val="es-ES" w:eastAsia="es-ES"/>
            </w:rPr>
          </w:pPr>
          <w:hyperlink w:anchor="_Toc38528909" w:history="1">
            <w:r w:rsidR="003164CD" w:rsidRPr="00E53D1B">
              <w:rPr>
                <w:rStyle w:val="Hipervnculo"/>
                <w:noProof/>
              </w:rPr>
              <w:t>Usuarios</w:t>
            </w:r>
            <w:r w:rsidR="003164CD">
              <w:rPr>
                <w:noProof/>
                <w:webHidden/>
              </w:rPr>
              <w:tab/>
            </w:r>
            <w:r w:rsidR="003164CD">
              <w:rPr>
                <w:noProof/>
                <w:webHidden/>
              </w:rPr>
              <w:fldChar w:fldCharType="begin"/>
            </w:r>
            <w:r w:rsidR="003164CD">
              <w:rPr>
                <w:noProof/>
                <w:webHidden/>
              </w:rPr>
              <w:instrText xml:space="preserve"> PAGEREF _Toc38528909 \h </w:instrText>
            </w:r>
            <w:r w:rsidR="003164CD">
              <w:rPr>
                <w:noProof/>
                <w:webHidden/>
              </w:rPr>
            </w:r>
            <w:r w:rsidR="003164CD">
              <w:rPr>
                <w:noProof/>
                <w:webHidden/>
              </w:rPr>
              <w:fldChar w:fldCharType="separate"/>
            </w:r>
            <w:r w:rsidR="003164CD">
              <w:rPr>
                <w:noProof/>
                <w:webHidden/>
              </w:rPr>
              <w:t>22</w:t>
            </w:r>
            <w:r w:rsidR="003164CD">
              <w:rPr>
                <w:noProof/>
                <w:webHidden/>
              </w:rPr>
              <w:fldChar w:fldCharType="end"/>
            </w:r>
          </w:hyperlink>
        </w:p>
        <w:p w14:paraId="61A5961F" w14:textId="6EC2DD32" w:rsidR="003164CD" w:rsidRDefault="00A5739B">
          <w:pPr>
            <w:pStyle w:val="TDC2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  <w:lang w:val="es-ES" w:eastAsia="es-ES"/>
            </w:rPr>
          </w:pPr>
          <w:hyperlink w:anchor="_Toc38528910" w:history="1">
            <w:r w:rsidR="003164CD" w:rsidRPr="00E53D1B">
              <w:rPr>
                <w:rStyle w:val="Hipervnculo"/>
                <w:noProof/>
              </w:rPr>
              <w:t>Instalación De Interfaz Web Openldap en Debian puro</w:t>
            </w:r>
            <w:r w:rsidR="003164CD">
              <w:rPr>
                <w:noProof/>
                <w:webHidden/>
              </w:rPr>
              <w:tab/>
            </w:r>
            <w:r w:rsidR="003164CD">
              <w:rPr>
                <w:noProof/>
                <w:webHidden/>
              </w:rPr>
              <w:fldChar w:fldCharType="begin"/>
            </w:r>
            <w:r w:rsidR="003164CD">
              <w:rPr>
                <w:noProof/>
                <w:webHidden/>
              </w:rPr>
              <w:instrText xml:space="preserve"> PAGEREF _Toc38528910 \h </w:instrText>
            </w:r>
            <w:r w:rsidR="003164CD">
              <w:rPr>
                <w:noProof/>
                <w:webHidden/>
              </w:rPr>
            </w:r>
            <w:r w:rsidR="003164CD">
              <w:rPr>
                <w:noProof/>
                <w:webHidden/>
              </w:rPr>
              <w:fldChar w:fldCharType="separate"/>
            </w:r>
            <w:r w:rsidR="003164CD">
              <w:rPr>
                <w:noProof/>
                <w:webHidden/>
              </w:rPr>
              <w:t>24</w:t>
            </w:r>
            <w:r w:rsidR="003164CD">
              <w:rPr>
                <w:noProof/>
                <w:webHidden/>
              </w:rPr>
              <w:fldChar w:fldCharType="end"/>
            </w:r>
          </w:hyperlink>
        </w:p>
        <w:p w14:paraId="329B4BE6" w14:textId="287D1049" w:rsidR="00C835DA" w:rsidRDefault="00C835DA" w:rsidP="00747EB6">
          <w:pPr>
            <w:tabs>
              <w:tab w:val="right" w:leader="dot" w:pos="8931"/>
            </w:tabs>
          </w:pPr>
          <w:r>
            <w:lastRenderedPageBreak/>
            <w:fldChar w:fldCharType="end"/>
          </w:r>
        </w:p>
      </w:sdtContent>
    </w:sdt>
    <w:p w14:paraId="0ABB7EF0" w14:textId="77777777" w:rsidR="00195F12" w:rsidRDefault="00C835DA" w:rsidP="002B382F">
      <w:r>
        <w:t xml:space="preserve"> </w:t>
      </w:r>
    </w:p>
    <w:p w14:paraId="5601827F" w14:textId="77777777" w:rsidR="00195F12" w:rsidRDefault="00195F12">
      <w:pPr>
        <w:spacing w:line="276" w:lineRule="auto"/>
        <w:jc w:val="left"/>
      </w:pPr>
      <w:r>
        <w:br w:type="page"/>
      </w:r>
    </w:p>
    <w:p w14:paraId="12F81CA7" w14:textId="77777777" w:rsidR="004C1A5C" w:rsidRDefault="004C1A5C" w:rsidP="004C1A5C">
      <w:pPr>
        <w:pStyle w:val="Ttulo1"/>
      </w:pPr>
      <w:bookmarkStart w:id="0" w:name="_Toc38528899"/>
      <w:r>
        <w:lastRenderedPageBreak/>
        <w:t>Proyecto Docker</w:t>
      </w:r>
      <w:bookmarkEnd w:id="0"/>
    </w:p>
    <w:p w14:paraId="536FF654" w14:textId="77777777" w:rsidR="004C1A5C" w:rsidRPr="00194AC0" w:rsidRDefault="004C1A5C" w:rsidP="004C1A5C"/>
    <w:p w14:paraId="0949CF2F" w14:textId="77777777" w:rsidR="004C1A5C" w:rsidRDefault="004C1A5C" w:rsidP="004C1A5C">
      <w:r>
        <w:t xml:space="preserve">Para empezar el proyecto, lo primero que tenemos que hacer es simular la </w:t>
      </w:r>
      <w:proofErr w:type="spellStart"/>
      <w:r>
        <w:t>maquina</w:t>
      </w:r>
      <w:proofErr w:type="spellEnd"/>
      <w:r>
        <w:t xml:space="preserve"> de la empresa que va a contener Docker y sus servicios, para ello vamos a descargar una ISO de Debian en concreto la versión Debian 10.3.0 de su página web (</w:t>
      </w:r>
      <w:hyperlink r:id="rId14" w:history="1">
        <w:r w:rsidRPr="00BA6635">
          <w:rPr>
            <w:rStyle w:val="Hipervnculo"/>
          </w:rPr>
          <w:t>www.debian.org</w:t>
        </w:r>
      </w:hyperlink>
      <w:r>
        <w:t>).</w:t>
      </w:r>
    </w:p>
    <w:p w14:paraId="6F9DE94E" w14:textId="77777777" w:rsidR="004C1A5C" w:rsidRDefault="004C1A5C" w:rsidP="004C1A5C">
      <w:r>
        <w:rPr>
          <w:noProof/>
        </w:rPr>
        <w:drawing>
          <wp:inline distT="0" distB="0" distL="0" distR="0" wp14:anchorId="6625D661" wp14:editId="549E3D53">
            <wp:extent cx="5391150" cy="40481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C4E20" w14:textId="574AC8B0" w:rsidR="004C1A5C" w:rsidRDefault="004C1A5C" w:rsidP="004C1A5C">
      <w:r>
        <w:t xml:space="preserve">Una vez descargada usando VMware vamos a crear una </w:t>
      </w:r>
      <w:r w:rsidR="000F26A0">
        <w:t>máquina</w:t>
      </w:r>
      <w:r>
        <w:t xml:space="preserve"> virtual con </w:t>
      </w:r>
      <w:r w:rsidR="000F26A0">
        <w:t>Debian</w:t>
      </w:r>
      <w:r>
        <w:t xml:space="preserve"> que simulara ser el equipo de la empresa, vamos a configurar el nombre del equipo “Debian-Docker” y como usuario “Proyecto”.</w:t>
      </w:r>
    </w:p>
    <w:p w14:paraId="2B1DCD9C" w14:textId="77777777" w:rsidR="004C1A5C" w:rsidRDefault="004C1A5C" w:rsidP="004C1A5C"/>
    <w:p w14:paraId="3165A50D" w14:textId="77777777" w:rsidR="004C1A5C" w:rsidRDefault="004C1A5C" w:rsidP="004C1A5C">
      <w:r>
        <w:t>Una vez instalado procedemos a añadir los repositorios de debian para así poder instalar/actualizar paquetes utilizando el siguiente comando.</w:t>
      </w:r>
    </w:p>
    <w:p w14:paraId="2379B339" w14:textId="77777777" w:rsidR="004C1A5C" w:rsidRPr="005A13F2" w:rsidRDefault="004C1A5C" w:rsidP="004C1A5C">
      <w:pPr>
        <w:pStyle w:val="line"/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30" w:lineRule="atLeast"/>
        <w:ind w:left="-75"/>
        <w:rPr>
          <w:rFonts w:ascii="Consolas" w:hAnsi="Consolas" w:cs="Courier New"/>
          <w:color w:val="545454"/>
          <w:sz w:val="21"/>
          <w:szCs w:val="21"/>
          <w:lang w:val="en-US"/>
        </w:rPr>
      </w:pPr>
      <w:proofErr w:type="spellStart"/>
      <w:r w:rsidRPr="005A13F2">
        <w:rPr>
          <w:rFonts w:ascii="Consolas" w:hAnsi="Consolas" w:cs="Courier New"/>
          <w:color w:val="545454"/>
          <w:sz w:val="21"/>
          <w:szCs w:val="21"/>
          <w:lang w:val="en-US"/>
        </w:rPr>
        <w:t>sudo</w:t>
      </w:r>
      <w:proofErr w:type="spellEnd"/>
      <w:r w:rsidRPr="005A13F2">
        <w:rPr>
          <w:rFonts w:ascii="Consolas" w:hAnsi="Consolas" w:cs="Courier New"/>
          <w:color w:val="545454"/>
          <w:sz w:val="21"/>
          <w:szCs w:val="21"/>
          <w:lang w:val="en-US"/>
        </w:rPr>
        <w:t xml:space="preserve"> </w:t>
      </w:r>
      <w:r>
        <w:rPr>
          <w:rFonts w:ascii="Consolas" w:hAnsi="Consolas" w:cs="Courier New"/>
          <w:color w:val="545454"/>
          <w:sz w:val="21"/>
          <w:szCs w:val="21"/>
          <w:lang w:val="en-US"/>
        </w:rPr>
        <w:t>nano /</w:t>
      </w:r>
      <w:proofErr w:type="spellStart"/>
      <w:r>
        <w:rPr>
          <w:rFonts w:ascii="Consolas" w:hAnsi="Consolas" w:cs="Courier New"/>
          <w:color w:val="545454"/>
          <w:sz w:val="21"/>
          <w:szCs w:val="21"/>
          <w:lang w:val="en-US"/>
        </w:rPr>
        <w:t>etc</w:t>
      </w:r>
      <w:proofErr w:type="spellEnd"/>
      <w:r>
        <w:rPr>
          <w:rFonts w:ascii="Consolas" w:hAnsi="Consolas" w:cs="Courier New"/>
          <w:color w:val="545454"/>
          <w:sz w:val="21"/>
          <w:szCs w:val="21"/>
          <w:lang w:val="en-US"/>
        </w:rPr>
        <w:t>/apt/</w:t>
      </w:r>
      <w:proofErr w:type="spellStart"/>
      <w:r>
        <w:rPr>
          <w:rFonts w:ascii="Consolas" w:hAnsi="Consolas" w:cs="Courier New"/>
          <w:color w:val="545454"/>
          <w:sz w:val="21"/>
          <w:szCs w:val="21"/>
          <w:lang w:val="en-US"/>
        </w:rPr>
        <w:t>sources.list</w:t>
      </w:r>
      <w:proofErr w:type="spellEnd"/>
    </w:p>
    <w:p w14:paraId="0EDD60D6" w14:textId="77777777" w:rsidR="004C1A5C" w:rsidRDefault="004C1A5C" w:rsidP="004C1A5C">
      <w:pPr>
        <w:rPr>
          <w:lang w:val="en-US"/>
        </w:rPr>
      </w:pPr>
    </w:p>
    <w:p w14:paraId="5DD89E06" w14:textId="77777777" w:rsidR="004C1A5C" w:rsidRDefault="004C1A5C" w:rsidP="004C1A5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A37D2E" wp14:editId="7C063A5B">
            <wp:extent cx="5400040" cy="17024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336E" w14:textId="77777777" w:rsidR="004C1A5C" w:rsidRPr="007C03C6" w:rsidRDefault="004C1A5C" w:rsidP="004C1A5C">
      <w:r w:rsidRPr="007C03C6">
        <w:t>En la web de d</w:t>
      </w:r>
      <w:r>
        <w:t>ebian podremos obtener la lista con los repositorios correspondientes.</w:t>
      </w:r>
    </w:p>
    <w:p w14:paraId="7948E856" w14:textId="77777777" w:rsidR="004C1A5C" w:rsidRPr="000B15E3" w:rsidRDefault="004C1A5C" w:rsidP="004C1A5C">
      <w:r w:rsidRPr="000B15E3">
        <w:t>Una vez añadidos los r</w:t>
      </w:r>
      <w:r>
        <w:t>epositorios actualizaremos la lista de paquetes disponibles y actualizaremos los paquetes que no estén actualizados utilizaremos los siguientes comandos.</w:t>
      </w:r>
    </w:p>
    <w:p w14:paraId="7D06223A" w14:textId="77777777" w:rsidR="004C1A5C" w:rsidRPr="000B15E3" w:rsidRDefault="004C1A5C" w:rsidP="004C1A5C"/>
    <w:p w14:paraId="6F5BF5FE" w14:textId="77777777" w:rsidR="004C1A5C" w:rsidRPr="005A13F2" w:rsidRDefault="004C1A5C" w:rsidP="004C1A5C">
      <w:pPr>
        <w:pStyle w:val="line"/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30" w:lineRule="atLeast"/>
        <w:ind w:left="-75"/>
        <w:rPr>
          <w:rFonts w:ascii="Consolas" w:hAnsi="Consolas" w:cs="Courier New"/>
          <w:color w:val="545454"/>
          <w:sz w:val="21"/>
          <w:szCs w:val="21"/>
          <w:lang w:val="en-US"/>
        </w:rPr>
      </w:pPr>
      <w:proofErr w:type="spellStart"/>
      <w:r w:rsidRPr="005A13F2">
        <w:rPr>
          <w:rFonts w:ascii="Consolas" w:hAnsi="Consolas" w:cs="Courier New"/>
          <w:color w:val="545454"/>
          <w:sz w:val="21"/>
          <w:szCs w:val="21"/>
          <w:lang w:val="en-US"/>
        </w:rPr>
        <w:t>sudo</w:t>
      </w:r>
      <w:proofErr w:type="spellEnd"/>
      <w:r w:rsidRPr="005A13F2">
        <w:rPr>
          <w:rFonts w:ascii="Consolas" w:hAnsi="Consolas" w:cs="Courier New"/>
          <w:color w:val="545454"/>
          <w:sz w:val="21"/>
          <w:szCs w:val="21"/>
          <w:lang w:val="en-US"/>
        </w:rPr>
        <w:t xml:space="preserve"> apt update &amp; </w:t>
      </w:r>
      <w:proofErr w:type="spellStart"/>
      <w:r w:rsidRPr="005A13F2">
        <w:rPr>
          <w:rFonts w:ascii="Consolas" w:hAnsi="Consolas" w:cs="Courier New"/>
          <w:color w:val="545454"/>
          <w:sz w:val="21"/>
          <w:szCs w:val="21"/>
          <w:lang w:val="en-US"/>
        </w:rPr>
        <w:t>sudo</w:t>
      </w:r>
      <w:proofErr w:type="spellEnd"/>
      <w:r w:rsidRPr="005A13F2">
        <w:rPr>
          <w:rFonts w:ascii="Consolas" w:hAnsi="Consolas" w:cs="Courier New"/>
          <w:color w:val="545454"/>
          <w:sz w:val="21"/>
          <w:szCs w:val="21"/>
          <w:lang w:val="en-US"/>
        </w:rPr>
        <w:t xml:space="preserve"> apt up</w:t>
      </w:r>
      <w:r>
        <w:rPr>
          <w:rFonts w:ascii="Consolas" w:hAnsi="Consolas" w:cs="Courier New"/>
          <w:color w:val="545454"/>
          <w:sz w:val="21"/>
          <w:szCs w:val="21"/>
          <w:lang w:val="en-US"/>
        </w:rPr>
        <w:t>grade</w:t>
      </w:r>
    </w:p>
    <w:p w14:paraId="35F8F2E8" w14:textId="77777777" w:rsidR="004C1A5C" w:rsidRDefault="004C1A5C" w:rsidP="004C1A5C">
      <w:pPr>
        <w:ind w:left="708" w:hanging="708"/>
        <w:rPr>
          <w:lang w:val="en-US"/>
        </w:rPr>
      </w:pPr>
    </w:p>
    <w:p w14:paraId="2A8B7BD5" w14:textId="77777777" w:rsidR="004C1A5C" w:rsidRPr="005A13F2" w:rsidRDefault="004C1A5C" w:rsidP="004C1A5C">
      <w:pPr>
        <w:ind w:left="708" w:hanging="708"/>
        <w:rPr>
          <w:lang w:val="en-US"/>
        </w:rPr>
      </w:pPr>
    </w:p>
    <w:p w14:paraId="441A7425" w14:textId="77777777" w:rsidR="004C1A5C" w:rsidRDefault="004C1A5C" w:rsidP="004C1A5C">
      <w:r>
        <w:rPr>
          <w:noProof/>
        </w:rPr>
        <w:drawing>
          <wp:inline distT="0" distB="0" distL="0" distR="0" wp14:anchorId="15F99D70" wp14:editId="24198637">
            <wp:extent cx="5400040" cy="237553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67A25" w14:textId="77777777" w:rsidR="004C1A5C" w:rsidRDefault="004C1A5C" w:rsidP="004C1A5C"/>
    <w:p w14:paraId="35E8BAF4" w14:textId="77777777" w:rsidR="004C1A5C" w:rsidRDefault="004C1A5C" w:rsidP="004C1A5C">
      <w:pPr>
        <w:pStyle w:val="Ttulo2"/>
      </w:pPr>
      <w:bookmarkStart w:id="1" w:name="_Toc38528900"/>
      <w:r>
        <w:t>Instalación De Docker</w:t>
      </w:r>
      <w:bookmarkEnd w:id="1"/>
    </w:p>
    <w:p w14:paraId="3C58F07E" w14:textId="77777777" w:rsidR="004C1A5C" w:rsidRDefault="004C1A5C" w:rsidP="004C1A5C"/>
    <w:p w14:paraId="3B0EE10C" w14:textId="77777777" w:rsidR="004C1A5C" w:rsidRPr="00056C36" w:rsidRDefault="004C1A5C" w:rsidP="004C1A5C">
      <w:r w:rsidRPr="00056C36">
        <w:t>Con el siguiente co</w:t>
      </w:r>
      <w:r>
        <w:t xml:space="preserve">mando vamos a permitir a </w:t>
      </w:r>
      <w:proofErr w:type="spellStart"/>
      <w:r>
        <w:t>apt</w:t>
      </w:r>
      <w:proofErr w:type="spellEnd"/>
      <w:r>
        <w:t xml:space="preserve"> usar paquetes a través de HTTPS.</w:t>
      </w:r>
    </w:p>
    <w:p w14:paraId="44DC69F1" w14:textId="77777777" w:rsidR="004C1A5C" w:rsidRPr="000933C1" w:rsidRDefault="004C1A5C" w:rsidP="004C1A5C">
      <w:pPr>
        <w:pStyle w:val="line"/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30" w:lineRule="atLeast"/>
        <w:rPr>
          <w:rFonts w:ascii="Consolas" w:hAnsi="Consolas" w:cs="Courier New"/>
          <w:color w:val="545454"/>
          <w:sz w:val="16"/>
          <w:szCs w:val="16"/>
          <w:lang w:val="en-US"/>
        </w:rPr>
      </w:pPr>
      <w:proofErr w:type="spellStart"/>
      <w:r w:rsidRPr="000933C1">
        <w:rPr>
          <w:rFonts w:ascii="Consolas" w:hAnsi="Consolas" w:cs="Courier New"/>
          <w:color w:val="545454"/>
          <w:sz w:val="16"/>
          <w:szCs w:val="16"/>
          <w:lang w:val="en-US"/>
        </w:rPr>
        <w:t>sudo</w:t>
      </w:r>
      <w:proofErr w:type="spellEnd"/>
      <w:r w:rsidRPr="000933C1">
        <w:rPr>
          <w:rFonts w:ascii="Consolas" w:hAnsi="Consolas" w:cs="Courier New"/>
          <w:color w:val="545454"/>
          <w:sz w:val="16"/>
          <w:szCs w:val="16"/>
          <w:lang w:val="en-US"/>
        </w:rPr>
        <w:t xml:space="preserve"> apt install apt-transport-https ca-certificates curl gnupg2 </w:t>
      </w:r>
      <w:proofErr w:type="gramStart"/>
      <w:r w:rsidRPr="000933C1">
        <w:rPr>
          <w:rFonts w:ascii="Consolas" w:hAnsi="Consolas" w:cs="Courier New"/>
          <w:color w:val="545454"/>
          <w:sz w:val="16"/>
          <w:szCs w:val="16"/>
          <w:lang w:val="en-US"/>
        </w:rPr>
        <w:t>software  properties</w:t>
      </w:r>
      <w:proofErr w:type="gramEnd"/>
      <w:r w:rsidRPr="000933C1">
        <w:rPr>
          <w:rFonts w:ascii="Consolas" w:hAnsi="Consolas" w:cs="Courier New"/>
          <w:color w:val="545454"/>
          <w:sz w:val="16"/>
          <w:szCs w:val="16"/>
          <w:lang w:val="en-US"/>
        </w:rPr>
        <w:t>-common</w:t>
      </w:r>
    </w:p>
    <w:p w14:paraId="56D9218F" w14:textId="77777777" w:rsidR="004C1A5C" w:rsidRDefault="004C1A5C" w:rsidP="004C1A5C">
      <w:pPr>
        <w:rPr>
          <w:lang w:val="en-US"/>
        </w:rPr>
      </w:pPr>
    </w:p>
    <w:p w14:paraId="62E95113" w14:textId="77777777" w:rsidR="004C1A5C" w:rsidRDefault="004C1A5C" w:rsidP="004C1A5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23EAC20" wp14:editId="395DE752">
            <wp:extent cx="5400040" cy="1332230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35D9" w14:textId="77777777" w:rsidR="004C1A5C" w:rsidRDefault="004C1A5C" w:rsidP="004C1A5C">
      <w:r w:rsidRPr="00291155">
        <w:t>Procedemos a añadir la clave GPG del repositorio ofi</w:t>
      </w:r>
      <w:r>
        <w:t>cial de Docker para poder descargar el paquete.</w:t>
      </w:r>
    </w:p>
    <w:p w14:paraId="2096878C" w14:textId="77777777" w:rsidR="004C1A5C" w:rsidRDefault="004C1A5C" w:rsidP="004C1A5C"/>
    <w:p w14:paraId="49DAC4CD" w14:textId="77777777" w:rsidR="004C1A5C" w:rsidRDefault="004C1A5C" w:rsidP="004C1A5C">
      <w:pPr>
        <w:rPr>
          <w:rFonts w:ascii="Consolas" w:hAnsi="Consolas"/>
          <w:color w:val="545454"/>
          <w:sz w:val="20"/>
          <w:szCs w:val="20"/>
          <w:shd w:val="clear" w:color="auto" w:fill="F2F2F2"/>
          <w:lang w:val="en-US"/>
        </w:rPr>
      </w:pPr>
      <w:r w:rsidRPr="000933C1">
        <w:rPr>
          <w:rFonts w:ascii="Consolas" w:hAnsi="Consolas"/>
          <w:color w:val="545454"/>
          <w:sz w:val="20"/>
          <w:szCs w:val="20"/>
          <w:shd w:val="clear" w:color="auto" w:fill="F2F2F2"/>
          <w:lang w:val="en-US"/>
        </w:rPr>
        <w:t>curl -</w:t>
      </w:r>
      <w:proofErr w:type="spellStart"/>
      <w:r w:rsidRPr="000933C1">
        <w:rPr>
          <w:rFonts w:ascii="Consolas" w:hAnsi="Consolas"/>
          <w:color w:val="545454"/>
          <w:sz w:val="20"/>
          <w:szCs w:val="20"/>
          <w:shd w:val="clear" w:color="auto" w:fill="F2F2F2"/>
          <w:lang w:val="en-US"/>
        </w:rPr>
        <w:t>fsSL</w:t>
      </w:r>
      <w:proofErr w:type="spellEnd"/>
      <w:r w:rsidRPr="000933C1">
        <w:rPr>
          <w:rFonts w:ascii="Consolas" w:hAnsi="Consolas"/>
          <w:color w:val="545454"/>
          <w:sz w:val="20"/>
          <w:szCs w:val="20"/>
          <w:shd w:val="clear" w:color="auto" w:fill="F2F2F2"/>
          <w:lang w:val="en-US"/>
        </w:rPr>
        <w:t xml:space="preserve"> https://download.docker.com/linux/debian/gpg | </w:t>
      </w:r>
      <w:proofErr w:type="spellStart"/>
      <w:r w:rsidRPr="000933C1">
        <w:rPr>
          <w:rFonts w:ascii="Consolas" w:hAnsi="Consolas"/>
          <w:color w:val="545454"/>
          <w:sz w:val="20"/>
          <w:szCs w:val="20"/>
          <w:shd w:val="clear" w:color="auto" w:fill="F2F2F2"/>
          <w:lang w:val="en-US"/>
        </w:rPr>
        <w:t>sudo</w:t>
      </w:r>
      <w:proofErr w:type="spellEnd"/>
      <w:r w:rsidRPr="000933C1">
        <w:rPr>
          <w:rFonts w:ascii="Consolas" w:hAnsi="Consolas"/>
          <w:color w:val="545454"/>
          <w:sz w:val="20"/>
          <w:szCs w:val="20"/>
          <w:shd w:val="clear" w:color="auto" w:fill="F2F2F2"/>
          <w:lang w:val="en-US"/>
        </w:rPr>
        <w:t xml:space="preserve"> apt-key add </w:t>
      </w:r>
      <w:r>
        <w:rPr>
          <w:rFonts w:ascii="Consolas" w:hAnsi="Consolas"/>
          <w:color w:val="545454"/>
          <w:sz w:val="20"/>
          <w:szCs w:val="20"/>
          <w:shd w:val="clear" w:color="auto" w:fill="F2F2F2"/>
          <w:lang w:val="en-US"/>
        </w:rPr>
        <w:t>–</w:t>
      </w:r>
    </w:p>
    <w:p w14:paraId="68BCB620" w14:textId="77777777" w:rsidR="004C1A5C" w:rsidRDefault="004C1A5C" w:rsidP="004C1A5C">
      <w:pPr>
        <w:rPr>
          <w:rFonts w:ascii="Consolas" w:hAnsi="Consolas"/>
          <w:color w:val="545454"/>
          <w:sz w:val="20"/>
          <w:szCs w:val="20"/>
          <w:shd w:val="clear" w:color="auto" w:fill="F2F2F2"/>
          <w:lang w:val="en-US"/>
        </w:rPr>
      </w:pPr>
    </w:p>
    <w:p w14:paraId="2AA3D8AC" w14:textId="77777777" w:rsidR="004C1A5C" w:rsidRDefault="004C1A5C" w:rsidP="004C1A5C">
      <w:pPr>
        <w:rPr>
          <w:rFonts w:ascii="Consolas" w:hAnsi="Consolas"/>
          <w:color w:val="545454"/>
          <w:sz w:val="20"/>
          <w:szCs w:val="20"/>
          <w:shd w:val="clear" w:color="auto" w:fill="F2F2F2"/>
          <w:lang w:val="en-US"/>
        </w:rPr>
      </w:pPr>
      <w:r>
        <w:rPr>
          <w:noProof/>
        </w:rPr>
        <w:drawing>
          <wp:inline distT="0" distB="0" distL="0" distR="0" wp14:anchorId="62800842" wp14:editId="64C9CA27">
            <wp:extent cx="5400040" cy="1968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BF94D" w14:textId="77777777" w:rsidR="004C1A5C" w:rsidRDefault="004C1A5C" w:rsidP="004C1A5C">
      <w:pPr>
        <w:rPr>
          <w:rFonts w:ascii="Consolas" w:hAnsi="Consolas"/>
          <w:color w:val="545454"/>
          <w:sz w:val="20"/>
          <w:szCs w:val="20"/>
          <w:shd w:val="clear" w:color="auto" w:fill="F2F2F2"/>
          <w:lang w:val="en-US"/>
        </w:rPr>
      </w:pPr>
    </w:p>
    <w:p w14:paraId="4857EF5D" w14:textId="77777777" w:rsidR="004C1A5C" w:rsidRDefault="004C1A5C" w:rsidP="004C1A5C">
      <w:r>
        <w:t>Ahora añadimos el repositorio de Docker alas fuentes del APT.</w:t>
      </w:r>
    </w:p>
    <w:p w14:paraId="7086AE4E" w14:textId="77777777" w:rsidR="004C1A5C" w:rsidRPr="00097F89" w:rsidRDefault="004C1A5C" w:rsidP="004C1A5C">
      <w:pPr>
        <w:pStyle w:val="line"/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30" w:lineRule="atLeast"/>
        <w:ind w:left="-75"/>
        <w:rPr>
          <w:rFonts w:ascii="Consolas" w:hAnsi="Consolas" w:cs="Courier New"/>
          <w:color w:val="545454"/>
          <w:sz w:val="20"/>
          <w:szCs w:val="20"/>
          <w:lang w:val="en-US"/>
        </w:rPr>
      </w:pPr>
      <w:proofErr w:type="spellStart"/>
      <w:r w:rsidRPr="00097F89">
        <w:rPr>
          <w:rFonts w:ascii="Consolas" w:hAnsi="Consolas" w:cs="Courier New"/>
          <w:color w:val="545454"/>
          <w:sz w:val="20"/>
          <w:szCs w:val="20"/>
          <w:lang w:val="en-US"/>
        </w:rPr>
        <w:t>sudo</w:t>
      </w:r>
      <w:proofErr w:type="spellEnd"/>
      <w:r w:rsidRPr="00097F89">
        <w:rPr>
          <w:rFonts w:ascii="Consolas" w:hAnsi="Consolas" w:cs="Courier New"/>
          <w:color w:val="545454"/>
          <w:sz w:val="20"/>
          <w:szCs w:val="20"/>
          <w:lang w:val="en-US"/>
        </w:rPr>
        <w:t xml:space="preserve"> add-apt-repository "deb [arch=amd64] https://download.docker.com/linux/debian $(</w:t>
      </w:r>
      <w:proofErr w:type="spellStart"/>
      <w:r w:rsidRPr="00097F89">
        <w:rPr>
          <w:rFonts w:ascii="Consolas" w:hAnsi="Consolas" w:cs="Courier New"/>
          <w:color w:val="545454"/>
          <w:sz w:val="20"/>
          <w:szCs w:val="20"/>
          <w:lang w:val="en-US"/>
        </w:rPr>
        <w:t>lsb_release</w:t>
      </w:r>
      <w:proofErr w:type="spellEnd"/>
      <w:r w:rsidRPr="00097F89">
        <w:rPr>
          <w:rFonts w:ascii="Consolas" w:hAnsi="Consolas" w:cs="Courier New"/>
          <w:color w:val="545454"/>
          <w:sz w:val="20"/>
          <w:szCs w:val="20"/>
          <w:lang w:val="en-US"/>
        </w:rPr>
        <w:t xml:space="preserve"> -cs) stable"</w:t>
      </w:r>
    </w:p>
    <w:p w14:paraId="79D9D946" w14:textId="77777777" w:rsidR="004C1A5C" w:rsidRDefault="004C1A5C" w:rsidP="004C1A5C">
      <w:pPr>
        <w:rPr>
          <w:sz w:val="20"/>
          <w:szCs w:val="20"/>
          <w:lang w:val="en-US"/>
        </w:rPr>
      </w:pPr>
    </w:p>
    <w:p w14:paraId="357144D9" w14:textId="77777777" w:rsidR="004C1A5C" w:rsidRDefault="004C1A5C" w:rsidP="004C1A5C">
      <w:pPr>
        <w:rPr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2C5D35E0" wp14:editId="0EE8A7F2">
            <wp:extent cx="5400040" cy="14605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AFA65" w14:textId="77777777" w:rsidR="004C1A5C" w:rsidRDefault="004C1A5C" w:rsidP="004C1A5C">
      <w:pPr>
        <w:rPr>
          <w:sz w:val="20"/>
          <w:szCs w:val="20"/>
          <w:lang w:val="en-US"/>
        </w:rPr>
      </w:pPr>
    </w:p>
    <w:p w14:paraId="0414CC10" w14:textId="77777777" w:rsidR="004C1A5C" w:rsidRDefault="004C1A5C" w:rsidP="004C1A5C">
      <w:pPr>
        <w:rPr>
          <w:sz w:val="20"/>
          <w:szCs w:val="20"/>
        </w:rPr>
      </w:pPr>
      <w:r w:rsidRPr="00097F89">
        <w:rPr>
          <w:sz w:val="20"/>
          <w:szCs w:val="20"/>
        </w:rPr>
        <w:t xml:space="preserve">Volvemos a </w:t>
      </w:r>
      <w:r>
        <w:rPr>
          <w:sz w:val="20"/>
          <w:szCs w:val="20"/>
        </w:rPr>
        <w:t>actualizar la base de datos de paquetes para que se añadan los datos de Docker.</w:t>
      </w:r>
    </w:p>
    <w:p w14:paraId="2CE52D59" w14:textId="77777777" w:rsidR="004C1A5C" w:rsidRPr="00320FFF" w:rsidRDefault="004C1A5C" w:rsidP="004C1A5C">
      <w:pPr>
        <w:pStyle w:val="line"/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30" w:lineRule="atLeast"/>
        <w:ind w:left="-75"/>
        <w:rPr>
          <w:rFonts w:ascii="Consolas" w:hAnsi="Consolas" w:cs="Courier New"/>
          <w:color w:val="545454"/>
          <w:sz w:val="21"/>
          <w:szCs w:val="21"/>
        </w:rPr>
      </w:pPr>
      <w:r>
        <w:rPr>
          <w:rFonts w:ascii="Consolas" w:hAnsi="Consolas" w:cs="Courier New"/>
          <w:color w:val="545454"/>
          <w:sz w:val="21"/>
          <w:szCs w:val="21"/>
        </w:rPr>
        <w:t xml:space="preserve">sudo </w:t>
      </w:r>
      <w:proofErr w:type="spellStart"/>
      <w:r>
        <w:rPr>
          <w:rFonts w:ascii="Consolas" w:hAnsi="Consolas" w:cs="Courier New"/>
          <w:color w:val="545454"/>
          <w:sz w:val="21"/>
          <w:szCs w:val="21"/>
        </w:rPr>
        <w:t>apt</w:t>
      </w:r>
      <w:proofErr w:type="spellEnd"/>
      <w:r>
        <w:rPr>
          <w:rFonts w:ascii="Consolas" w:hAnsi="Consolas" w:cs="Courier New"/>
          <w:color w:val="545454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545454"/>
          <w:sz w:val="21"/>
          <w:szCs w:val="21"/>
        </w:rPr>
        <w:t>update</w:t>
      </w:r>
      <w:proofErr w:type="spellEnd"/>
    </w:p>
    <w:p w14:paraId="6F097743" w14:textId="77777777" w:rsidR="004C1A5C" w:rsidRDefault="004C1A5C" w:rsidP="004C1A5C">
      <w:pPr>
        <w:rPr>
          <w:sz w:val="20"/>
          <w:szCs w:val="20"/>
        </w:rPr>
      </w:pPr>
    </w:p>
    <w:p w14:paraId="59312D90" w14:textId="77777777" w:rsidR="004C1A5C" w:rsidRDefault="004C1A5C" w:rsidP="004C1A5C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0E7FB307" wp14:editId="5403CB4A">
            <wp:extent cx="5400040" cy="12452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DE0A0" w14:textId="77777777" w:rsidR="004C1A5C" w:rsidRDefault="004C1A5C" w:rsidP="004C1A5C">
      <w:pPr>
        <w:rPr>
          <w:sz w:val="20"/>
          <w:szCs w:val="20"/>
        </w:rPr>
      </w:pPr>
    </w:p>
    <w:p w14:paraId="7F8F48DE" w14:textId="77777777" w:rsidR="004C1A5C" w:rsidRDefault="004C1A5C" w:rsidP="004C1A5C">
      <w:pPr>
        <w:rPr>
          <w:sz w:val="20"/>
          <w:szCs w:val="20"/>
        </w:rPr>
      </w:pPr>
      <w:r>
        <w:rPr>
          <w:sz w:val="20"/>
          <w:szCs w:val="20"/>
        </w:rPr>
        <w:t>Verificamos que la instalación de Docker se va a realizar desde el repositorio de Docker en lugar del repositorio predeterminado de Debian.</w:t>
      </w:r>
    </w:p>
    <w:p w14:paraId="36EB5852" w14:textId="77777777" w:rsidR="004C1A5C" w:rsidRDefault="004C1A5C" w:rsidP="004C1A5C">
      <w:pPr>
        <w:rPr>
          <w:rFonts w:ascii="Consolas" w:hAnsi="Consolas"/>
          <w:color w:val="545454"/>
          <w:sz w:val="21"/>
          <w:szCs w:val="21"/>
          <w:shd w:val="clear" w:color="auto" w:fill="F2F2F2"/>
        </w:rPr>
      </w:pPr>
      <w:proofErr w:type="spellStart"/>
      <w:r>
        <w:rPr>
          <w:rFonts w:ascii="Consolas" w:hAnsi="Consolas"/>
          <w:color w:val="545454"/>
          <w:sz w:val="21"/>
          <w:szCs w:val="21"/>
          <w:shd w:val="clear" w:color="auto" w:fill="F2F2F2"/>
        </w:rPr>
        <w:lastRenderedPageBreak/>
        <w:t>apt</w:t>
      </w:r>
      <w:proofErr w:type="spellEnd"/>
      <w:r>
        <w:rPr>
          <w:rFonts w:ascii="Consolas" w:hAnsi="Consolas"/>
          <w:color w:val="545454"/>
          <w:sz w:val="21"/>
          <w:szCs w:val="21"/>
          <w:shd w:val="clear" w:color="auto" w:fill="F2F2F2"/>
        </w:rPr>
        <w:t xml:space="preserve">-cache </w:t>
      </w:r>
      <w:proofErr w:type="spellStart"/>
      <w:r>
        <w:rPr>
          <w:rFonts w:ascii="Consolas" w:hAnsi="Consolas"/>
          <w:color w:val="545454"/>
          <w:sz w:val="21"/>
          <w:szCs w:val="21"/>
          <w:shd w:val="clear" w:color="auto" w:fill="F2F2F2"/>
        </w:rPr>
        <w:t>policy</w:t>
      </w:r>
      <w:proofErr w:type="spellEnd"/>
      <w:r>
        <w:rPr>
          <w:rFonts w:ascii="Consolas" w:hAnsi="Consolas"/>
          <w:color w:val="545454"/>
          <w:sz w:val="21"/>
          <w:szCs w:val="21"/>
          <w:shd w:val="clear" w:color="auto" w:fill="F2F2F2"/>
        </w:rPr>
        <w:t xml:space="preserve"> </w:t>
      </w:r>
      <w:proofErr w:type="spellStart"/>
      <w:r>
        <w:rPr>
          <w:rFonts w:ascii="Consolas" w:hAnsi="Consolas"/>
          <w:color w:val="545454"/>
          <w:sz w:val="21"/>
          <w:szCs w:val="21"/>
          <w:shd w:val="clear" w:color="auto" w:fill="F2F2F2"/>
        </w:rPr>
        <w:t>docker</w:t>
      </w:r>
      <w:proofErr w:type="spellEnd"/>
      <w:r>
        <w:rPr>
          <w:rFonts w:ascii="Consolas" w:hAnsi="Consolas"/>
          <w:color w:val="545454"/>
          <w:sz w:val="21"/>
          <w:szCs w:val="21"/>
          <w:shd w:val="clear" w:color="auto" w:fill="F2F2F2"/>
        </w:rPr>
        <w:t>-ce</w:t>
      </w:r>
    </w:p>
    <w:p w14:paraId="7DA81C60" w14:textId="77777777" w:rsidR="004C1A5C" w:rsidRDefault="004C1A5C" w:rsidP="004C1A5C">
      <w:pPr>
        <w:rPr>
          <w:rFonts w:ascii="Consolas" w:hAnsi="Consolas"/>
          <w:color w:val="545454"/>
          <w:sz w:val="21"/>
          <w:szCs w:val="21"/>
          <w:shd w:val="clear" w:color="auto" w:fill="F2F2F2"/>
        </w:rPr>
      </w:pPr>
    </w:p>
    <w:p w14:paraId="35557FDE" w14:textId="77777777" w:rsidR="004C1A5C" w:rsidRDefault="004C1A5C" w:rsidP="004C1A5C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309AB51E" wp14:editId="3A231491">
            <wp:extent cx="5400040" cy="377634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73E31" w14:textId="77777777" w:rsidR="004C1A5C" w:rsidRDefault="004C1A5C" w:rsidP="004C1A5C">
      <w:pPr>
        <w:rPr>
          <w:sz w:val="20"/>
          <w:szCs w:val="20"/>
        </w:rPr>
      </w:pPr>
      <w:r>
        <w:rPr>
          <w:sz w:val="20"/>
          <w:szCs w:val="20"/>
        </w:rPr>
        <w:t>Procedemos a instalar Docker.</w:t>
      </w:r>
    </w:p>
    <w:p w14:paraId="12B9AFC7" w14:textId="77777777" w:rsidR="004C1A5C" w:rsidRDefault="004C1A5C" w:rsidP="004C1A5C">
      <w:pPr>
        <w:rPr>
          <w:rFonts w:ascii="Consolas" w:hAnsi="Consolas"/>
          <w:color w:val="545454"/>
          <w:sz w:val="21"/>
          <w:szCs w:val="21"/>
          <w:shd w:val="clear" w:color="auto" w:fill="F2F2F2"/>
        </w:rPr>
      </w:pPr>
      <w:r>
        <w:rPr>
          <w:rFonts w:ascii="Consolas" w:hAnsi="Consolas"/>
          <w:color w:val="545454"/>
          <w:sz w:val="21"/>
          <w:szCs w:val="21"/>
          <w:shd w:val="clear" w:color="auto" w:fill="F2F2F2"/>
        </w:rPr>
        <w:t xml:space="preserve">sudo </w:t>
      </w:r>
      <w:proofErr w:type="spellStart"/>
      <w:r>
        <w:rPr>
          <w:rFonts w:ascii="Consolas" w:hAnsi="Consolas"/>
          <w:color w:val="545454"/>
          <w:sz w:val="21"/>
          <w:szCs w:val="21"/>
          <w:shd w:val="clear" w:color="auto" w:fill="F2F2F2"/>
        </w:rPr>
        <w:t>apt</w:t>
      </w:r>
      <w:proofErr w:type="spellEnd"/>
      <w:r>
        <w:rPr>
          <w:rFonts w:ascii="Consolas" w:hAnsi="Consolas"/>
          <w:color w:val="545454"/>
          <w:sz w:val="21"/>
          <w:szCs w:val="21"/>
          <w:shd w:val="clear" w:color="auto" w:fill="F2F2F2"/>
        </w:rPr>
        <w:t xml:space="preserve"> </w:t>
      </w:r>
      <w:proofErr w:type="spellStart"/>
      <w:r>
        <w:rPr>
          <w:rFonts w:ascii="Consolas" w:hAnsi="Consolas"/>
          <w:color w:val="545454"/>
          <w:sz w:val="21"/>
          <w:szCs w:val="21"/>
          <w:shd w:val="clear" w:color="auto" w:fill="F2F2F2"/>
        </w:rPr>
        <w:t>install</w:t>
      </w:r>
      <w:proofErr w:type="spellEnd"/>
      <w:r>
        <w:rPr>
          <w:rFonts w:ascii="Consolas" w:hAnsi="Consolas"/>
          <w:color w:val="545454"/>
          <w:sz w:val="21"/>
          <w:szCs w:val="21"/>
          <w:shd w:val="clear" w:color="auto" w:fill="F2F2F2"/>
        </w:rPr>
        <w:t xml:space="preserve"> </w:t>
      </w:r>
      <w:proofErr w:type="spellStart"/>
      <w:r>
        <w:rPr>
          <w:rFonts w:ascii="Consolas" w:hAnsi="Consolas"/>
          <w:color w:val="545454"/>
          <w:sz w:val="21"/>
          <w:szCs w:val="21"/>
          <w:shd w:val="clear" w:color="auto" w:fill="F2F2F2"/>
        </w:rPr>
        <w:t>docker</w:t>
      </w:r>
      <w:proofErr w:type="spellEnd"/>
      <w:r>
        <w:rPr>
          <w:rFonts w:ascii="Consolas" w:hAnsi="Consolas"/>
          <w:color w:val="545454"/>
          <w:sz w:val="21"/>
          <w:szCs w:val="21"/>
          <w:shd w:val="clear" w:color="auto" w:fill="F2F2F2"/>
        </w:rPr>
        <w:t>-ce</w:t>
      </w:r>
    </w:p>
    <w:p w14:paraId="78990DD3" w14:textId="77777777" w:rsidR="004C1A5C" w:rsidRDefault="004C1A5C" w:rsidP="004C1A5C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ED8E241" wp14:editId="116CC0D1">
            <wp:extent cx="5400040" cy="1592580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621F" w14:textId="77777777" w:rsidR="004C1A5C" w:rsidRDefault="004C1A5C" w:rsidP="004C1A5C">
      <w:pPr>
        <w:rPr>
          <w:sz w:val="20"/>
          <w:szCs w:val="20"/>
        </w:rPr>
      </w:pPr>
    </w:p>
    <w:p w14:paraId="7D250C82" w14:textId="77777777" w:rsidR="004C1A5C" w:rsidRDefault="004C1A5C" w:rsidP="004C1A5C">
      <w:pPr>
        <w:rPr>
          <w:sz w:val="20"/>
          <w:szCs w:val="20"/>
        </w:rPr>
      </w:pPr>
      <w:r>
        <w:rPr>
          <w:sz w:val="20"/>
          <w:szCs w:val="20"/>
        </w:rPr>
        <w:t>Verificamos que Docker se ha instalado correctamente.</w:t>
      </w:r>
    </w:p>
    <w:p w14:paraId="115DE1D9" w14:textId="77777777" w:rsidR="004C1A5C" w:rsidRDefault="004C1A5C" w:rsidP="004C1A5C">
      <w:pPr>
        <w:rPr>
          <w:sz w:val="20"/>
          <w:szCs w:val="20"/>
        </w:rPr>
      </w:pPr>
    </w:p>
    <w:p w14:paraId="59ADF6CE" w14:textId="77777777" w:rsidR="004C1A5C" w:rsidRDefault="004C1A5C" w:rsidP="004C1A5C">
      <w:pPr>
        <w:rPr>
          <w:rFonts w:ascii="Consolas" w:hAnsi="Consolas"/>
          <w:color w:val="545454"/>
          <w:sz w:val="21"/>
          <w:szCs w:val="21"/>
          <w:shd w:val="clear" w:color="auto" w:fill="F2F2F2"/>
        </w:rPr>
      </w:pPr>
      <w:r>
        <w:rPr>
          <w:rFonts w:ascii="Consolas" w:hAnsi="Consolas"/>
          <w:color w:val="545454"/>
          <w:sz w:val="21"/>
          <w:szCs w:val="21"/>
          <w:shd w:val="clear" w:color="auto" w:fill="F2F2F2"/>
        </w:rPr>
        <w:t xml:space="preserve">sudo </w:t>
      </w:r>
      <w:proofErr w:type="spellStart"/>
      <w:r>
        <w:rPr>
          <w:rFonts w:ascii="Consolas" w:hAnsi="Consolas"/>
          <w:color w:val="545454"/>
          <w:sz w:val="21"/>
          <w:szCs w:val="21"/>
          <w:shd w:val="clear" w:color="auto" w:fill="F2F2F2"/>
        </w:rPr>
        <w:t>systemctl</w:t>
      </w:r>
      <w:proofErr w:type="spellEnd"/>
      <w:r>
        <w:rPr>
          <w:rFonts w:ascii="Consolas" w:hAnsi="Consolas"/>
          <w:color w:val="545454"/>
          <w:sz w:val="21"/>
          <w:szCs w:val="21"/>
          <w:shd w:val="clear" w:color="auto" w:fill="F2F2F2"/>
        </w:rPr>
        <w:t xml:space="preserve"> status Docker</w:t>
      </w:r>
    </w:p>
    <w:p w14:paraId="01E226CA" w14:textId="77777777" w:rsidR="004C1A5C" w:rsidRDefault="004C1A5C" w:rsidP="004C1A5C">
      <w:pPr>
        <w:rPr>
          <w:rFonts w:ascii="Consolas" w:hAnsi="Consolas"/>
          <w:color w:val="545454"/>
          <w:sz w:val="21"/>
          <w:szCs w:val="21"/>
          <w:shd w:val="clear" w:color="auto" w:fill="F2F2F2"/>
        </w:rPr>
      </w:pPr>
    </w:p>
    <w:p w14:paraId="5BF6C0B7" w14:textId="77777777" w:rsidR="004C1A5C" w:rsidRDefault="004C1A5C" w:rsidP="004C1A5C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42DC64E" wp14:editId="3B1D508A">
            <wp:extent cx="5400040" cy="9906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94C1" w14:textId="24259FA7" w:rsidR="00B33DB1" w:rsidRDefault="004C1A5C" w:rsidP="004C1A5C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EA78C6E" wp14:editId="2CC3510C">
            <wp:extent cx="4447619" cy="1390476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8336" w14:textId="5B389BA3" w:rsidR="00202C12" w:rsidRDefault="00202C12" w:rsidP="004C1A5C">
      <w:pPr>
        <w:rPr>
          <w:sz w:val="20"/>
          <w:szCs w:val="20"/>
        </w:rPr>
      </w:pPr>
    </w:p>
    <w:p w14:paraId="3348F2CC" w14:textId="77777777" w:rsidR="00202C12" w:rsidRDefault="00202C12" w:rsidP="00202C12">
      <w:pPr>
        <w:pStyle w:val="Ttulo3"/>
      </w:pPr>
      <w:r>
        <w:t>Instalación Docker-</w:t>
      </w:r>
      <w:proofErr w:type="spellStart"/>
      <w:r>
        <w:t>Compose</w:t>
      </w:r>
      <w:proofErr w:type="spellEnd"/>
    </w:p>
    <w:p w14:paraId="109738A8" w14:textId="77777777" w:rsidR="00202C12" w:rsidRDefault="00202C12" w:rsidP="00202C12"/>
    <w:p w14:paraId="14652F85" w14:textId="77777777" w:rsidR="00202C12" w:rsidRDefault="00202C12" w:rsidP="00202C12">
      <w:r>
        <w:t>Vamos a instalar Docker-</w:t>
      </w:r>
      <w:proofErr w:type="spellStart"/>
      <w:r>
        <w:t>Compose</w:t>
      </w:r>
      <w:proofErr w:type="spellEnd"/>
      <w:r>
        <w:t xml:space="preserve">, que es una herramienta que permite realizar scripts para facilitar la creación de </w:t>
      </w:r>
      <w:proofErr w:type="spellStart"/>
      <w:r>
        <w:t>containers</w:t>
      </w:r>
      <w:proofErr w:type="spellEnd"/>
      <w:r>
        <w:t xml:space="preserve"> y </w:t>
      </w:r>
      <w:proofErr w:type="spellStart"/>
      <w:r>
        <w:t>servicios.Para</w:t>
      </w:r>
      <w:proofErr w:type="spellEnd"/>
      <w:r>
        <w:t xml:space="preserve"> instalar Docker-</w:t>
      </w:r>
      <w:proofErr w:type="spellStart"/>
      <w:r>
        <w:t>Compose</w:t>
      </w:r>
      <w:proofErr w:type="spellEnd"/>
      <w:r>
        <w:t xml:space="preserve"> procedemos a usar el siguiente comando.</w:t>
      </w:r>
    </w:p>
    <w:p w14:paraId="08DCB46C" w14:textId="77777777" w:rsidR="00202C12" w:rsidRDefault="00202C12" w:rsidP="00202C12">
      <w:r w:rsidRPr="003B077E">
        <w:rPr>
          <w:noProof/>
          <w:lang w:val="es-ES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7DE2E1C7" wp14:editId="03FC9C63">
                <wp:simplePos x="0" y="0"/>
                <wp:positionH relativeFrom="margin">
                  <wp:align>right</wp:align>
                </wp:positionH>
                <wp:positionV relativeFrom="paragraph">
                  <wp:posOffset>506730</wp:posOffset>
                </wp:positionV>
                <wp:extent cx="5724525" cy="57150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4525" cy="571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AAF5C0" w14:textId="77777777" w:rsidR="00202C12" w:rsidRDefault="00202C12" w:rsidP="00202C12">
                            <w:pPr>
                              <w:pStyle w:val="HTMLconformatoprevio"/>
                              <w:pBdr>
                                <w:top w:val="single" w:sz="6" w:space="7" w:color="000000"/>
                                <w:left w:val="single" w:sz="6" w:space="7" w:color="000000"/>
                                <w:bottom w:val="single" w:sz="6" w:space="7" w:color="000000"/>
                                <w:right w:val="single" w:sz="6" w:space="7" w:color="000000"/>
                              </w:pBdr>
                              <w:shd w:val="clear" w:color="auto" w:fill="061F2F"/>
                              <w:wordWrap w:val="0"/>
                              <w:spacing w:after="150"/>
                              <w:rPr>
                                <w:rStyle w:val="CdigoHTML"/>
                                <w:rFonts w:ascii="Consolas" w:hAnsi="Consolas"/>
                                <w:color w:val="F3F3F3"/>
                              </w:rPr>
                            </w:pPr>
                            <w:r>
                              <w:rPr>
                                <w:rStyle w:val="nb"/>
                                <w:rFonts w:ascii="Consolas" w:hAnsi="Consolas"/>
                                <w:color w:val="658B00"/>
                              </w:rPr>
                              <w:t xml:space="preserve">sudo </w:t>
                            </w:r>
                            <w:proofErr w:type="spellStart"/>
                            <w:r>
                              <w:rPr>
                                <w:rStyle w:val="CdigoHTML"/>
                                <w:rFonts w:ascii="Consolas" w:hAnsi="Consolas"/>
                                <w:color w:val="F3F3F3"/>
                              </w:rPr>
                              <w:t>curl</w:t>
                            </w:r>
                            <w:proofErr w:type="spellEnd"/>
                            <w:r>
                              <w:rPr>
                                <w:rStyle w:val="CdigoHTML"/>
                                <w:rFonts w:ascii="Consolas" w:hAnsi="Consolas"/>
                                <w:color w:val="F3F3F3"/>
                              </w:rPr>
                              <w:t xml:space="preserve"> </w:t>
                            </w:r>
                            <w:r>
                              <w:rPr>
                                <w:rStyle w:val="nt"/>
                                <w:rFonts w:ascii="Consolas" w:hAnsi="Consolas"/>
                                <w:color w:val="E8A0E8"/>
                              </w:rPr>
                              <w:t>-L</w:t>
                            </w:r>
                            <w:r>
                              <w:rPr>
                                <w:rStyle w:val="CdigoHTML"/>
                                <w:rFonts w:ascii="Consolas" w:hAnsi="Consolas"/>
                                <w:color w:val="F3F3F3"/>
                              </w:rPr>
                              <w:t xml:space="preserve"> </w:t>
                            </w:r>
                            <w:r>
                              <w:rPr>
                                <w:rStyle w:val="s2"/>
                                <w:rFonts w:ascii="Consolas" w:hAnsi="Consolas"/>
                                <w:color w:val="CD5555"/>
                              </w:rPr>
                              <w:t>"https://github.com/docker/compose/releases/download/1.25.5/docker-compose-</w:t>
                            </w:r>
                            <w:r>
                              <w:rPr>
                                <w:rStyle w:val="k"/>
                                <w:rFonts w:ascii="Consolas" w:hAnsi="Consolas"/>
                                <w:color w:val="DA5ADA"/>
                              </w:rPr>
                              <w:t>$(</w:t>
                            </w:r>
                            <w:r>
                              <w:rPr>
                                <w:rStyle w:val="CdigoHTML"/>
                                <w:rFonts w:ascii="Consolas" w:hAnsi="Consolas"/>
                                <w:color w:val="F3F3F3"/>
                              </w:rPr>
                              <w:t xml:space="preserve">uname </w:t>
                            </w:r>
                            <w:r>
                              <w:rPr>
                                <w:rStyle w:val="nt"/>
                                <w:rFonts w:ascii="Consolas" w:hAnsi="Consolas"/>
                                <w:color w:val="E8A0E8"/>
                              </w:rPr>
                              <w:t>-s</w:t>
                            </w:r>
                            <w:r>
                              <w:rPr>
                                <w:rStyle w:val="k"/>
                                <w:rFonts w:ascii="Consolas" w:hAnsi="Consolas"/>
                                <w:color w:val="DA5ADA"/>
                              </w:rPr>
                              <w:t>)</w:t>
                            </w:r>
                            <w:r>
                              <w:rPr>
                                <w:rStyle w:val="s2"/>
                                <w:rFonts w:ascii="Consolas" w:hAnsi="Consolas"/>
                                <w:color w:val="CD5555"/>
                              </w:rPr>
                              <w:t>-</w:t>
                            </w:r>
                            <w:r>
                              <w:rPr>
                                <w:rStyle w:val="k"/>
                                <w:rFonts w:ascii="Consolas" w:hAnsi="Consolas"/>
                                <w:color w:val="DA5ADA"/>
                              </w:rPr>
                              <w:t>$(</w:t>
                            </w:r>
                            <w:proofErr w:type="spellStart"/>
                            <w:r>
                              <w:rPr>
                                <w:rStyle w:val="CdigoHTML"/>
                                <w:rFonts w:ascii="Consolas" w:hAnsi="Consolas"/>
                                <w:color w:val="F3F3F3"/>
                              </w:rPr>
                              <w:t>uname</w:t>
                            </w:r>
                            <w:proofErr w:type="spellEnd"/>
                            <w:r>
                              <w:rPr>
                                <w:rStyle w:val="CdigoHTML"/>
                                <w:rFonts w:ascii="Consolas" w:hAnsi="Consolas"/>
                                <w:color w:val="F3F3F3"/>
                              </w:rPr>
                              <w:t xml:space="preserve"> </w:t>
                            </w:r>
                            <w:r>
                              <w:rPr>
                                <w:rStyle w:val="nt"/>
                                <w:rFonts w:ascii="Consolas" w:hAnsi="Consolas"/>
                                <w:color w:val="E8A0E8"/>
                              </w:rPr>
                              <w:t>-m</w:t>
                            </w:r>
                            <w:r>
                              <w:rPr>
                                <w:rStyle w:val="k"/>
                                <w:rFonts w:ascii="Consolas" w:hAnsi="Consolas"/>
                                <w:color w:val="DA5ADA"/>
                              </w:rPr>
                              <w:t>)</w:t>
                            </w:r>
                            <w:r>
                              <w:rPr>
                                <w:rStyle w:val="s2"/>
                                <w:rFonts w:ascii="Consolas" w:hAnsi="Consolas"/>
                                <w:color w:val="CD5555"/>
                              </w:rPr>
                              <w:t>"</w:t>
                            </w:r>
                            <w:r>
                              <w:rPr>
                                <w:rStyle w:val="CdigoHTML"/>
                                <w:rFonts w:ascii="Consolas" w:hAnsi="Consolas"/>
                                <w:color w:val="F3F3F3"/>
                              </w:rPr>
                              <w:t xml:space="preserve"> </w:t>
                            </w:r>
                            <w:r>
                              <w:rPr>
                                <w:rStyle w:val="nt"/>
                                <w:rFonts w:ascii="Consolas" w:hAnsi="Consolas"/>
                                <w:color w:val="E8A0E8"/>
                              </w:rPr>
                              <w:t>-o</w:t>
                            </w:r>
                            <w:r>
                              <w:rPr>
                                <w:rStyle w:val="CdigoHTML"/>
                                <w:rFonts w:ascii="Consolas" w:hAnsi="Consolas"/>
                                <w:color w:val="F3F3F3"/>
                              </w:rPr>
                              <w:t xml:space="preserve"> /</w:t>
                            </w:r>
                            <w:proofErr w:type="spellStart"/>
                            <w:r>
                              <w:rPr>
                                <w:rStyle w:val="CdigoHTML"/>
                                <w:rFonts w:ascii="Consolas" w:hAnsi="Consolas"/>
                                <w:color w:val="F3F3F3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Style w:val="CdigoHTML"/>
                                <w:rFonts w:ascii="Consolas" w:hAnsi="Consolas"/>
                                <w:color w:val="F3F3F3"/>
                              </w:rPr>
                              <w:t>/local/</w:t>
                            </w:r>
                            <w:proofErr w:type="spellStart"/>
                            <w:r>
                              <w:rPr>
                                <w:rStyle w:val="CdigoHTML"/>
                                <w:rFonts w:ascii="Consolas" w:hAnsi="Consolas"/>
                                <w:color w:val="F3F3F3"/>
                              </w:rPr>
                              <w:t>bin</w:t>
                            </w:r>
                            <w:proofErr w:type="spellEnd"/>
                            <w:r>
                              <w:rPr>
                                <w:rStyle w:val="CdigoHTML"/>
                                <w:rFonts w:ascii="Consolas" w:hAnsi="Consolas"/>
                                <w:color w:val="F3F3F3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Style w:val="CdigoHTML"/>
                                <w:rFonts w:ascii="Consolas" w:hAnsi="Consolas"/>
                                <w:color w:val="F3F3F3"/>
                              </w:rPr>
                              <w:t>docker-compose</w:t>
                            </w:r>
                            <w:proofErr w:type="spellEnd"/>
                          </w:p>
                          <w:p w14:paraId="09A281CC" w14:textId="77777777" w:rsidR="00202C12" w:rsidRDefault="00202C12" w:rsidP="00202C1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2E1C7" id="Cuadro de texto 2" o:spid="_x0000_s1037" type="#_x0000_t202" style="position:absolute;left:0;text-align:left;margin-left:399.55pt;margin-top:39.9pt;width:450.75pt;height:45pt;z-index:2516889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" filled="f" stroked="f">
                <v:textbox>
                  <w:txbxContent>
                    <w:p w14:paraId="10AAF5C0" w14:textId="77777777" w:rsidR="00202C12" w:rsidRDefault="00202C12" w:rsidP="00202C12">
                      <w:pPr>
                        <w:pStyle w:val="HTMLconformatoprevio"/>
                        <w:pBdr>
                          <w:top w:val="single" w:sz="6" w:space="7" w:color="000000"/>
                          <w:left w:val="single" w:sz="6" w:space="7" w:color="000000"/>
                          <w:bottom w:val="single" w:sz="6" w:space="7" w:color="000000"/>
                          <w:right w:val="single" w:sz="6" w:space="7" w:color="000000"/>
                        </w:pBdr>
                        <w:shd w:val="clear" w:color="auto" w:fill="061F2F"/>
                        <w:wordWrap w:val="0"/>
                        <w:spacing w:after="150"/>
                        <w:rPr>
                          <w:rStyle w:val="CdigoHTML"/>
                          <w:rFonts w:ascii="Consolas" w:hAnsi="Consolas"/>
                          <w:color w:val="F3F3F3"/>
                        </w:rPr>
                      </w:pPr>
                      <w:r>
                        <w:rPr>
                          <w:rStyle w:val="nb"/>
                          <w:rFonts w:ascii="Consolas" w:hAnsi="Consolas"/>
                          <w:color w:val="658B00"/>
                        </w:rPr>
                        <w:t xml:space="preserve">sudo </w:t>
                      </w:r>
                      <w:proofErr w:type="spellStart"/>
                      <w:r>
                        <w:rPr>
                          <w:rStyle w:val="CdigoHTML"/>
                          <w:rFonts w:ascii="Consolas" w:hAnsi="Consolas"/>
                          <w:color w:val="F3F3F3"/>
                        </w:rPr>
                        <w:t>curl</w:t>
                      </w:r>
                      <w:proofErr w:type="spellEnd"/>
                      <w:r>
                        <w:rPr>
                          <w:rStyle w:val="CdigoHTML"/>
                          <w:rFonts w:ascii="Consolas" w:hAnsi="Consolas"/>
                          <w:color w:val="F3F3F3"/>
                        </w:rPr>
                        <w:t xml:space="preserve"> </w:t>
                      </w:r>
                      <w:r>
                        <w:rPr>
                          <w:rStyle w:val="nt"/>
                          <w:rFonts w:ascii="Consolas" w:hAnsi="Consolas"/>
                          <w:color w:val="E8A0E8"/>
                        </w:rPr>
                        <w:t>-L</w:t>
                      </w:r>
                      <w:r>
                        <w:rPr>
                          <w:rStyle w:val="CdigoHTML"/>
                          <w:rFonts w:ascii="Consolas" w:hAnsi="Consolas"/>
                          <w:color w:val="F3F3F3"/>
                        </w:rPr>
                        <w:t xml:space="preserve"> </w:t>
                      </w:r>
                      <w:r>
                        <w:rPr>
                          <w:rStyle w:val="s2"/>
                          <w:rFonts w:ascii="Consolas" w:hAnsi="Consolas"/>
                          <w:color w:val="CD5555"/>
                        </w:rPr>
                        <w:t>"https://github.com/docker/compose/releases/download/1.25.5/docker-compose-</w:t>
                      </w:r>
                      <w:r>
                        <w:rPr>
                          <w:rStyle w:val="k"/>
                          <w:rFonts w:ascii="Consolas" w:hAnsi="Consolas"/>
                          <w:color w:val="DA5ADA"/>
                        </w:rPr>
                        <w:t>$(</w:t>
                      </w:r>
                      <w:r>
                        <w:rPr>
                          <w:rStyle w:val="CdigoHTML"/>
                          <w:rFonts w:ascii="Consolas" w:hAnsi="Consolas"/>
                          <w:color w:val="F3F3F3"/>
                        </w:rPr>
                        <w:t xml:space="preserve">uname </w:t>
                      </w:r>
                      <w:r>
                        <w:rPr>
                          <w:rStyle w:val="nt"/>
                          <w:rFonts w:ascii="Consolas" w:hAnsi="Consolas"/>
                          <w:color w:val="E8A0E8"/>
                        </w:rPr>
                        <w:t>-s</w:t>
                      </w:r>
                      <w:r>
                        <w:rPr>
                          <w:rStyle w:val="k"/>
                          <w:rFonts w:ascii="Consolas" w:hAnsi="Consolas"/>
                          <w:color w:val="DA5ADA"/>
                        </w:rPr>
                        <w:t>)</w:t>
                      </w:r>
                      <w:r>
                        <w:rPr>
                          <w:rStyle w:val="s2"/>
                          <w:rFonts w:ascii="Consolas" w:hAnsi="Consolas"/>
                          <w:color w:val="CD5555"/>
                        </w:rPr>
                        <w:t>-</w:t>
                      </w:r>
                      <w:r>
                        <w:rPr>
                          <w:rStyle w:val="k"/>
                          <w:rFonts w:ascii="Consolas" w:hAnsi="Consolas"/>
                          <w:color w:val="DA5ADA"/>
                        </w:rPr>
                        <w:t>$(</w:t>
                      </w:r>
                      <w:proofErr w:type="spellStart"/>
                      <w:r>
                        <w:rPr>
                          <w:rStyle w:val="CdigoHTML"/>
                          <w:rFonts w:ascii="Consolas" w:hAnsi="Consolas"/>
                          <w:color w:val="F3F3F3"/>
                        </w:rPr>
                        <w:t>uname</w:t>
                      </w:r>
                      <w:proofErr w:type="spellEnd"/>
                      <w:r>
                        <w:rPr>
                          <w:rStyle w:val="CdigoHTML"/>
                          <w:rFonts w:ascii="Consolas" w:hAnsi="Consolas"/>
                          <w:color w:val="F3F3F3"/>
                        </w:rPr>
                        <w:t xml:space="preserve"> </w:t>
                      </w:r>
                      <w:r>
                        <w:rPr>
                          <w:rStyle w:val="nt"/>
                          <w:rFonts w:ascii="Consolas" w:hAnsi="Consolas"/>
                          <w:color w:val="E8A0E8"/>
                        </w:rPr>
                        <w:t>-m</w:t>
                      </w:r>
                      <w:r>
                        <w:rPr>
                          <w:rStyle w:val="k"/>
                          <w:rFonts w:ascii="Consolas" w:hAnsi="Consolas"/>
                          <w:color w:val="DA5ADA"/>
                        </w:rPr>
                        <w:t>)</w:t>
                      </w:r>
                      <w:r>
                        <w:rPr>
                          <w:rStyle w:val="s2"/>
                          <w:rFonts w:ascii="Consolas" w:hAnsi="Consolas"/>
                          <w:color w:val="CD5555"/>
                        </w:rPr>
                        <w:t>"</w:t>
                      </w:r>
                      <w:r>
                        <w:rPr>
                          <w:rStyle w:val="CdigoHTML"/>
                          <w:rFonts w:ascii="Consolas" w:hAnsi="Consolas"/>
                          <w:color w:val="F3F3F3"/>
                        </w:rPr>
                        <w:t xml:space="preserve"> </w:t>
                      </w:r>
                      <w:r>
                        <w:rPr>
                          <w:rStyle w:val="nt"/>
                          <w:rFonts w:ascii="Consolas" w:hAnsi="Consolas"/>
                          <w:color w:val="E8A0E8"/>
                        </w:rPr>
                        <w:t>-o</w:t>
                      </w:r>
                      <w:r>
                        <w:rPr>
                          <w:rStyle w:val="CdigoHTML"/>
                          <w:rFonts w:ascii="Consolas" w:hAnsi="Consolas"/>
                          <w:color w:val="F3F3F3"/>
                        </w:rPr>
                        <w:t xml:space="preserve"> /</w:t>
                      </w:r>
                      <w:proofErr w:type="spellStart"/>
                      <w:r>
                        <w:rPr>
                          <w:rStyle w:val="CdigoHTML"/>
                          <w:rFonts w:ascii="Consolas" w:hAnsi="Consolas"/>
                          <w:color w:val="F3F3F3"/>
                        </w:rPr>
                        <w:t>usr</w:t>
                      </w:r>
                      <w:proofErr w:type="spellEnd"/>
                      <w:r>
                        <w:rPr>
                          <w:rStyle w:val="CdigoHTML"/>
                          <w:rFonts w:ascii="Consolas" w:hAnsi="Consolas"/>
                          <w:color w:val="F3F3F3"/>
                        </w:rPr>
                        <w:t>/local/</w:t>
                      </w:r>
                      <w:proofErr w:type="spellStart"/>
                      <w:r>
                        <w:rPr>
                          <w:rStyle w:val="CdigoHTML"/>
                          <w:rFonts w:ascii="Consolas" w:hAnsi="Consolas"/>
                          <w:color w:val="F3F3F3"/>
                        </w:rPr>
                        <w:t>bin</w:t>
                      </w:r>
                      <w:proofErr w:type="spellEnd"/>
                      <w:r>
                        <w:rPr>
                          <w:rStyle w:val="CdigoHTML"/>
                          <w:rFonts w:ascii="Consolas" w:hAnsi="Consolas"/>
                          <w:color w:val="F3F3F3"/>
                        </w:rPr>
                        <w:t>/</w:t>
                      </w:r>
                      <w:proofErr w:type="spellStart"/>
                      <w:r>
                        <w:rPr>
                          <w:rStyle w:val="CdigoHTML"/>
                          <w:rFonts w:ascii="Consolas" w:hAnsi="Consolas"/>
                          <w:color w:val="F3F3F3"/>
                        </w:rPr>
                        <w:t>docker-compose</w:t>
                      </w:r>
                      <w:proofErr w:type="spellEnd"/>
                    </w:p>
                    <w:p w14:paraId="09A281CC" w14:textId="77777777" w:rsidR="00202C12" w:rsidRDefault="00202C12" w:rsidP="00202C12"/>
                  </w:txbxContent>
                </v:textbox>
                <w10:wrap type="square" anchorx="margin"/>
              </v:shape>
            </w:pict>
          </mc:Fallback>
        </mc:AlternateContent>
      </w:r>
    </w:p>
    <w:p w14:paraId="16024211" w14:textId="77777777" w:rsidR="00202C12" w:rsidRPr="003B077E" w:rsidRDefault="00202C12" w:rsidP="00202C12">
      <w:pPr>
        <w:rPr>
          <w:lang w:val="es-ES"/>
        </w:rPr>
      </w:pPr>
    </w:p>
    <w:p w14:paraId="6FAD4DCE" w14:textId="77777777" w:rsidR="00202C12" w:rsidRDefault="00202C12" w:rsidP="00202C12">
      <w:r w:rsidRPr="00FF5BAF">
        <w:rPr>
          <w:noProof/>
        </w:rPr>
        <w:drawing>
          <wp:inline distT="0" distB="0" distL="0" distR="0" wp14:anchorId="0D0836A5" wp14:editId="0F24FFA8">
            <wp:extent cx="5760085" cy="809625"/>
            <wp:effectExtent l="0" t="0" r="0" b="952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ECA8D" w14:textId="77777777" w:rsidR="00202C12" w:rsidRDefault="00202C12" w:rsidP="00202C12"/>
    <w:p w14:paraId="0EFD60A9" w14:textId="77777777" w:rsidR="00202C12" w:rsidRDefault="00202C12" w:rsidP="00202C12">
      <w:r>
        <w:t>Ahora le tenemos que dar permisos de ejecución para ello ejecutaremos el siguiente comando.</w:t>
      </w:r>
    </w:p>
    <w:p w14:paraId="2971FA47" w14:textId="77777777" w:rsidR="00202C12" w:rsidRDefault="00202C12" w:rsidP="00202C12"/>
    <w:p w14:paraId="149B4931" w14:textId="77777777" w:rsidR="00202C12" w:rsidRDefault="00202C12" w:rsidP="00202C12">
      <w:r w:rsidRPr="003B077E">
        <w:rPr>
          <w:noProof/>
          <w:lang w:val="es-ES"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19708DDA" wp14:editId="0DFE920E">
                <wp:simplePos x="0" y="0"/>
                <wp:positionH relativeFrom="margin">
                  <wp:posOffset>0</wp:posOffset>
                </wp:positionH>
                <wp:positionV relativeFrom="paragraph">
                  <wp:posOffset>397510</wp:posOffset>
                </wp:positionV>
                <wp:extent cx="5724525" cy="571500"/>
                <wp:effectExtent l="0" t="0" r="0" b="0"/>
                <wp:wrapSquare wrapText="bothSides"/>
                <wp:docPr id="6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4525" cy="571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B11D5F" w14:textId="77777777" w:rsidR="00202C12" w:rsidRPr="003B077E" w:rsidRDefault="00202C12" w:rsidP="00202C12">
                            <w:pPr>
                              <w:pBdr>
                                <w:top w:val="single" w:sz="6" w:space="7" w:color="000000"/>
                                <w:left w:val="single" w:sz="6" w:space="7" w:color="000000"/>
                                <w:bottom w:val="single" w:sz="6" w:space="7" w:color="000000"/>
                                <w:right w:val="single" w:sz="6" w:space="7" w:color="000000"/>
                              </w:pBdr>
                              <w:shd w:val="clear" w:color="auto" w:fill="061F2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line="240" w:lineRule="auto"/>
                              <w:jc w:val="left"/>
                              <w:rPr>
                                <w:rFonts w:ascii="Consolas" w:eastAsia="Times New Roman" w:hAnsi="Consolas" w:cs="Courier New"/>
                                <w:color w:val="F3F3F3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proofErr w:type="spellStart"/>
                            <w:r w:rsidRPr="003B077E">
                              <w:rPr>
                                <w:rFonts w:ascii="Consolas" w:eastAsia="Times New Roman" w:hAnsi="Consolas" w:cs="Courier New"/>
                                <w:color w:val="658B00"/>
                                <w:sz w:val="20"/>
                                <w:szCs w:val="20"/>
                                <w:lang w:val="en-US" w:eastAsia="es-ES"/>
                              </w:rPr>
                              <w:t>sudo</w:t>
                            </w:r>
                            <w:proofErr w:type="spellEnd"/>
                            <w:r w:rsidRPr="003B077E">
                              <w:rPr>
                                <w:rFonts w:ascii="Consolas" w:eastAsia="Times New Roman" w:hAnsi="Consolas" w:cs="Courier New"/>
                                <w:color w:val="658B00"/>
                                <w:sz w:val="20"/>
                                <w:szCs w:val="20"/>
                                <w:lang w:val="en-US" w:eastAsia="es-ES"/>
                              </w:rPr>
                              <w:t xml:space="preserve"> </w:t>
                            </w:r>
                            <w:proofErr w:type="spellStart"/>
                            <w:r w:rsidRPr="003B077E">
                              <w:rPr>
                                <w:rFonts w:ascii="Consolas" w:eastAsia="Times New Roman" w:hAnsi="Consolas" w:cs="Courier New"/>
                                <w:color w:val="F3F3F3"/>
                                <w:sz w:val="20"/>
                                <w:szCs w:val="20"/>
                                <w:lang w:val="en-US" w:eastAsia="es-ES"/>
                              </w:rPr>
                              <w:t>chmod</w:t>
                            </w:r>
                            <w:proofErr w:type="spellEnd"/>
                            <w:r w:rsidRPr="003B077E">
                              <w:rPr>
                                <w:rFonts w:ascii="Consolas" w:eastAsia="Times New Roman" w:hAnsi="Consolas" w:cs="Courier New"/>
                                <w:color w:val="F3F3F3"/>
                                <w:sz w:val="20"/>
                                <w:szCs w:val="20"/>
                                <w:lang w:val="en-US" w:eastAsia="es-ES"/>
                              </w:rPr>
                              <w:t xml:space="preserve"> +x /</w:t>
                            </w:r>
                            <w:proofErr w:type="spellStart"/>
                            <w:r w:rsidRPr="003B077E">
                              <w:rPr>
                                <w:rFonts w:ascii="Consolas" w:eastAsia="Times New Roman" w:hAnsi="Consolas" w:cs="Courier New"/>
                                <w:color w:val="F3F3F3"/>
                                <w:sz w:val="20"/>
                                <w:szCs w:val="20"/>
                                <w:lang w:val="en-US" w:eastAsia="es-ES"/>
                              </w:rPr>
                              <w:t>usr</w:t>
                            </w:r>
                            <w:proofErr w:type="spellEnd"/>
                            <w:r w:rsidRPr="003B077E">
                              <w:rPr>
                                <w:rFonts w:ascii="Consolas" w:eastAsia="Times New Roman" w:hAnsi="Consolas" w:cs="Courier New"/>
                                <w:color w:val="F3F3F3"/>
                                <w:sz w:val="20"/>
                                <w:szCs w:val="20"/>
                                <w:lang w:val="en-US" w:eastAsia="es-ES"/>
                              </w:rPr>
                              <w:t>/local/bin/docker-compose</w:t>
                            </w:r>
                          </w:p>
                          <w:p w14:paraId="38C09337" w14:textId="77777777" w:rsidR="00202C12" w:rsidRPr="003B077E" w:rsidRDefault="00202C12" w:rsidP="00202C12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061F2F"/>
                              <w:spacing w:beforeAutospacing="1" w:after="0" w:afterAutospacing="1" w:line="240" w:lineRule="auto"/>
                              <w:jc w:val="left"/>
                              <w:rPr>
                                <w:rFonts w:ascii="Open Sans" w:eastAsia="Times New Roman" w:hAnsi="Open Sans" w:cs="Open Sans"/>
                                <w:sz w:val="21"/>
                                <w:szCs w:val="21"/>
                                <w:lang w:val="en-US" w:eastAsia="es-ES"/>
                              </w:rPr>
                            </w:pPr>
                          </w:p>
                          <w:p w14:paraId="4EDC6651" w14:textId="77777777" w:rsidR="00202C12" w:rsidRPr="003B077E" w:rsidRDefault="00202C12" w:rsidP="00202C12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08DDA" id="_x0000_s1038" type="#_x0000_t202" style="position:absolute;left:0;text-align:left;margin-left:0;margin-top:31.3pt;width:450.75pt;height:4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" filled="f" stroked="f">
                <v:textbox>
                  <w:txbxContent>
                    <w:p w14:paraId="2FB11D5F" w14:textId="77777777" w:rsidR="00202C12" w:rsidRPr="003B077E" w:rsidRDefault="00202C12" w:rsidP="00202C12">
                      <w:pPr>
                        <w:pBdr>
                          <w:top w:val="single" w:sz="6" w:space="7" w:color="000000"/>
                          <w:left w:val="single" w:sz="6" w:space="7" w:color="000000"/>
                          <w:bottom w:val="single" w:sz="6" w:space="7" w:color="000000"/>
                          <w:right w:val="single" w:sz="6" w:space="7" w:color="000000"/>
                        </w:pBdr>
                        <w:shd w:val="clear" w:color="auto" w:fill="061F2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line="240" w:lineRule="auto"/>
                        <w:jc w:val="left"/>
                        <w:rPr>
                          <w:rFonts w:ascii="Consolas" w:eastAsia="Times New Roman" w:hAnsi="Consolas" w:cs="Courier New"/>
                          <w:color w:val="F3F3F3"/>
                          <w:sz w:val="20"/>
                          <w:szCs w:val="20"/>
                          <w:lang w:val="en-US" w:eastAsia="es-ES"/>
                        </w:rPr>
                      </w:pPr>
                      <w:proofErr w:type="spellStart"/>
                      <w:r w:rsidRPr="003B077E">
                        <w:rPr>
                          <w:rFonts w:ascii="Consolas" w:eastAsia="Times New Roman" w:hAnsi="Consolas" w:cs="Courier New"/>
                          <w:color w:val="658B00"/>
                          <w:sz w:val="20"/>
                          <w:szCs w:val="20"/>
                          <w:lang w:val="en-US" w:eastAsia="es-ES"/>
                        </w:rPr>
                        <w:t>sudo</w:t>
                      </w:r>
                      <w:proofErr w:type="spellEnd"/>
                      <w:r w:rsidRPr="003B077E">
                        <w:rPr>
                          <w:rFonts w:ascii="Consolas" w:eastAsia="Times New Roman" w:hAnsi="Consolas" w:cs="Courier New"/>
                          <w:color w:val="658B00"/>
                          <w:sz w:val="20"/>
                          <w:szCs w:val="20"/>
                          <w:lang w:val="en-US" w:eastAsia="es-ES"/>
                        </w:rPr>
                        <w:t xml:space="preserve"> </w:t>
                      </w:r>
                      <w:proofErr w:type="spellStart"/>
                      <w:r w:rsidRPr="003B077E">
                        <w:rPr>
                          <w:rFonts w:ascii="Consolas" w:eastAsia="Times New Roman" w:hAnsi="Consolas" w:cs="Courier New"/>
                          <w:color w:val="F3F3F3"/>
                          <w:sz w:val="20"/>
                          <w:szCs w:val="20"/>
                          <w:lang w:val="en-US" w:eastAsia="es-ES"/>
                        </w:rPr>
                        <w:t>chmod</w:t>
                      </w:r>
                      <w:proofErr w:type="spellEnd"/>
                      <w:r w:rsidRPr="003B077E">
                        <w:rPr>
                          <w:rFonts w:ascii="Consolas" w:eastAsia="Times New Roman" w:hAnsi="Consolas" w:cs="Courier New"/>
                          <w:color w:val="F3F3F3"/>
                          <w:sz w:val="20"/>
                          <w:szCs w:val="20"/>
                          <w:lang w:val="en-US" w:eastAsia="es-ES"/>
                        </w:rPr>
                        <w:t xml:space="preserve"> +x /</w:t>
                      </w:r>
                      <w:proofErr w:type="spellStart"/>
                      <w:r w:rsidRPr="003B077E">
                        <w:rPr>
                          <w:rFonts w:ascii="Consolas" w:eastAsia="Times New Roman" w:hAnsi="Consolas" w:cs="Courier New"/>
                          <w:color w:val="F3F3F3"/>
                          <w:sz w:val="20"/>
                          <w:szCs w:val="20"/>
                          <w:lang w:val="en-US" w:eastAsia="es-ES"/>
                        </w:rPr>
                        <w:t>usr</w:t>
                      </w:r>
                      <w:proofErr w:type="spellEnd"/>
                      <w:r w:rsidRPr="003B077E">
                        <w:rPr>
                          <w:rFonts w:ascii="Consolas" w:eastAsia="Times New Roman" w:hAnsi="Consolas" w:cs="Courier New"/>
                          <w:color w:val="F3F3F3"/>
                          <w:sz w:val="20"/>
                          <w:szCs w:val="20"/>
                          <w:lang w:val="en-US" w:eastAsia="es-ES"/>
                        </w:rPr>
                        <w:t>/local/bin/docker-compose</w:t>
                      </w:r>
                    </w:p>
                    <w:p w14:paraId="38C09337" w14:textId="77777777" w:rsidR="00202C12" w:rsidRPr="003B077E" w:rsidRDefault="00202C12" w:rsidP="00202C12">
                      <w:pPr>
                        <w:numPr>
                          <w:ilvl w:val="0"/>
                          <w:numId w:val="1"/>
                        </w:numPr>
                        <w:shd w:val="clear" w:color="auto" w:fill="061F2F"/>
                        <w:spacing w:beforeAutospacing="1" w:after="0" w:afterAutospacing="1" w:line="240" w:lineRule="auto"/>
                        <w:jc w:val="left"/>
                        <w:rPr>
                          <w:rFonts w:ascii="Open Sans" w:eastAsia="Times New Roman" w:hAnsi="Open Sans" w:cs="Open Sans"/>
                          <w:sz w:val="21"/>
                          <w:szCs w:val="21"/>
                          <w:lang w:val="en-US" w:eastAsia="es-ES"/>
                        </w:rPr>
                      </w:pPr>
                    </w:p>
                    <w:p w14:paraId="4EDC6651" w14:textId="77777777" w:rsidR="00202C12" w:rsidRPr="003B077E" w:rsidRDefault="00202C12" w:rsidP="00202C12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45396A6" w14:textId="77777777" w:rsidR="00202C12" w:rsidRDefault="00202C12" w:rsidP="00202C12">
      <w:r>
        <w:rPr>
          <w:noProof/>
        </w:rPr>
        <w:drawing>
          <wp:inline distT="0" distB="0" distL="0" distR="0" wp14:anchorId="7A35DCDA" wp14:editId="7F66991E">
            <wp:extent cx="5760085" cy="152400"/>
            <wp:effectExtent l="0" t="0" r="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1A79" w14:textId="77777777" w:rsidR="00202C12" w:rsidRDefault="00202C12" w:rsidP="00202C12">
      <w:r>
        <w:t>Por último, para comprobar que Docker-</w:t>
      </w:r>
      <w:proofErr w:type="spellStart"/>
      <w:r>
        <w:t>compose</w:t>
      </w:r>
      <w:proofErr w:type="spellEnd"/>
      <w:r>
        <w:t xml:space="preserve"> se ha instalado sin problemas lo verificaremos con el siguiente comando.</w:t>
      </w:r>
    </w:p>
    <w:p w14:paraId="324F6854" w14:textId="77777777" w:rsidR="00202C12" w:rsidRDefault="00202C12" w:rsidP="00202C12">
      <w:pPr>
        <w:rPr>
          <w:noProof/>
        </w:rPr>
      </w:pPr>
      <w:r w:rsidRPr="003B077E">
        <w:rPr>
          <w:noProof/>
          <w:lang w:val="es-ES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1E0D12E7" wp14:editId="769AFD42">
                <wp:simplePos x="0" y="0"/>
                <wp:positionH relativeFrom="margin">
                  <wp:posOffset>0</wp:posOffset>
                </wp:positionH>
                <wp:positionV relativeFrom="paragraph">
                  <wp:posOffset>407035</wp:posOffset>
                </wp:positionV>
                <wp:extent cx="5724525" cy="571500"/>
                <wp:effectExtent l="0" t="0" r="0" b="0"/>
                <wp:wrapSquare wrapText="bothSides"/>
                <wp:docPr id="8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4525" cy="571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51E782" w14:textId="77777777" w:rsidR="00202C12" w:rsidRPr="006D6F52" w:rsidRDefault="00202C12" w:rsidP="00202C12">
                            <w:pPr>
                              <w:pStyle w:val="HTMLconformatoprevio"/>
                              <w:pBdr>
                                <w:top w:val="single" w:sz="6" w:space="7" w:color="000000"/>
                                <w:left w:val="single" w:sz="6" w:space="7" w:color="000000"/>
                                <w:bottom w:val="single" w:sz="6" w:space="7" w:color="000000"/>
                                <w:right w:val="single" w:sz="6" w:space="7" w:color="000000"/>
                              </w:pBdr>
                              <w:shd w:val="clear" w:color="auto" w:fill="061F2F"/>
                              <w:wordWrap w:val="0"/>
                              <w:spacing w:after="150"/>
                              <w:rPr>
                                <w:lang w:val="en-US"/>
                              </w:rPr>
                            </w:pPr>
                            <w:r w:rsidRPr="006D6F52">
                              <w:rPr>
                                <w:color w:val="F3F3F3"/>
                                <w:lang w:val="en-US"/>
                              </w:rPr>
                              <w:t>Docker-compose --version</w:t>
                            </w:r>
                          </w:p>
                          <w:p w14:paraId="4C2B538C" w14:textId="77777777" w:rsidR="00202C12" w:rsidRPr="006D6F52" w:rsidRDefault="00202C12" w:rsidP="00202C12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D12E7" id="_x0000_s1039" type="#_x0000_t202" style="position:absolute;left:0;text-align:left;margin-left:0;margin-top:32.05pt;width:450.75pt;height:4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" filled="f" stroked="f">
                <v:textbox>
                  <w:txbxContent>
                    <w:p w14:paraId="6751E782" w14:textId="77777777" w:rsidR="00202C12" w:rsidRPr="006D6F52" w:rsidRDefault="00202C12" w:rsidP="00202C12">
                      <w:pPr>
                        <w:pStyle w:val="HTMLconformatoprevio"/>
                        <w:pBdr>
                          <w:top w:val="single" w:sz="6" w:space="7" w:color="000000"/>
                          <w:left w:val="single" w:sz="6" w:space="7" w:color="000000"/>
                          <w:bottom w:val="single" w:sz="6" w:space="7" w:color="000000"/>
                          <w:right w:val="single" w:sz="6" w:space="7" w:color="000000"/>
                        </w:pBdr>
                        <w:shd w:val="clear" w:color="auto" w:fill="061F2F"/>
                        <w:wordWrap w:val="0"/>
                        <w:spacing w:after="150"/>
                        <w:rPr>
                          <w:lang w:val="en-US"/>
                        </w:rPr>
                      </w:pPr>
                      <w:r w:rsidRPr="006D6F52">
                        <w:rPr>
                          <w:color w:val="F3F3F3"/>
                          <w:lang w:val="en-US"/>
                        </w:rPr>
                        <w:t>Docker-compose --version</w:t>
                      </w:r>
                    </w:p>
                    <w:p w14:paraId="4C2B538C" w14:textId="77777777" w:rsidR="00202C12" w:rsidRPr="006D6F52" w:rsidRDefault="00202C12" w:rsidP="00202C12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B622639" w14:textId="77777777" w:rsidR="00202C12" w:rsidRDefault="00202C12" w:rsidP="00202C12">
      <w:pPr>
        <w:rPr>
          <w:lang w:val="es-ES"/>
        </w:rPr>
      </w:pPr>
      <w:r>
        <w:rPr>
          <w:noProof/>
        </w:rPr>
        <w:drawing>
          <wp:inline distT="0" distB="0" distL="0" distR="0" wp14:anchorId="32F2C8E9" wp14:editId="271256E8">
            <wp:extent cx="5760085" cy="480060"/>
            <wp:effectExtent l="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12C06" w14:textId="77777777" w:rsidR="00202C12" w:rsidRDefault="00202C12" w:rsidP="00202C12">
      <w:pPr>
        <w:rPr>
          <w:lang w:val="es-ES"/>
        </w:rPr>
      </w:pPr>
    </w:p>
    <w:p w14:paraId="25B7A112" w14:textId="77777777" w:rsidR="00202C12" w:rsidRDefault="00202C12" w:rsidP="004C1A5C">
      <w:pPr>
        <w:rPr>
          <w:sz w:val="20"/>
          <w:szCs w:val="20"/>
        </w:rPr>
      </w:pPr>
    </w:p>
    <w:p w14:paraId="16FA0AD7" w14:textId="117E8E69" w:rsidR="00B33DB1" w:rsidRDefault="00B33DB1" w:rsidP="004C1A5C">
      <w:pPr>
        <w:rPr>
          <w:sz w:val="20"/>
          <w:szCs w:val="20"/>
        </w:rPr>
      </w:pPr>
    </w:p>
    <w:p w14:paraId="74DD47B0" w14:textId="5E883DB3" w:rsidR="0079572A" w:rsidRDefault="0079572A" w:rsidP="0079572A">
      <w:pPr>
        <w:pStyle w:val="Ttulo2"/>
      </w:pPr>
      <w:bookmarkStart w:id="2" w:name="_Toc38528901"/>
      <w:r>
        <w:t xml:space="preserve">Instalación De </w:t>
      </w:r>
      <w:proofErr w:type="spellStart"/>
      <w:r>
        <w:t>Openldap</w:t>
      </w:r>
      <w:proofErr w:type="spellEnd"/>
      <w:r w:rsidR="003164CD">
        <w:t xml:space="preserve"> en </w:t>
      </w:r>
      <w:proofErr w:type="spellStart"/>
      <w:r w:rsidR="003164CD">
        <w:t>docker</w:t>
      </w:r>
      <w:bookmarkEnd w:id="2"/>
      <w:proofErr w:type="spellEnd"/>
    </w:p>
    <w:p w14:paraId="0A888989" w14:textId="46E9A235" w:rsidR="00370D6F" w:rsidRDefault="00370D6F" w:rsidP="00370D6F">
      <w:r>
        <w:t xml:space="preserve">Para empezar, descargaremos la imagen de Docker </w:t>
      </w:r>
      <w:proofErr w:type="spellStart"/>
      <w:r>
        <w:t>Openldap</w:t>
      </w:r>
      <w:proofErr w:type="spellEnd"/>
    </w:p>
    <w:p w14:paraId="0C00B62E" w14:textId="05878F6D" w:rsidR="00202C12" w:rsidRDefault="00202C12" w:rsidP="00370D6F">
      <w:r w:rsidRPr="003B077E">
        <w:rPr>
          <w:noProof/>
          <w:lang w:val="es-ES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3C9602E4" wp14:editId="0F0E530A">
                <wp:simplePos x="0" y="0"/>
                <wp:positionH relativeFrom="margin">
                  <wp:posOffset>0</wp:posOffset>
                </wp:positionH>
                <wp:positionV relativeFrom="paragraph">
                  <wp:posOffset>407035</wp:posOffset>
                </wp:positionV>
                <wp:extent cx="5724525" cy="571500"/>
                <wp:effectExtent l="0" t="0" r="0" b="0"/>
                <wp:wrapSquare wrapText="bothSides"/>
                <wp:docPr id="9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4525" cy="571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59BDE8" w14:textId="4D2CE68E" w:rsidR="00202C12" w:rsidRPr="006D6F52" w:rsidRDefault="00202C12" w:rsidP="00202C12">
                            <w:pPr>
                              <w:pStyle w:val="HTMLconformatoprevio"/>
                              <w:pBdr>
                                <w:top w:val="single" w:sz="6" w:space="7" w:color="000000"/>
                                <w:left w:val="single" w:sz="6" w:space="7" w:color="000000"/>
                                <w:bottom w:val="single" w:sz="6" w:space="7" w:color="000000"/>
                                <w:right w:val="single" w:sz="6" w:space="7" w:color="000000"/>
                              </w:pBdr>
                              <w:shd w:val="clear" w:color="auto" w:fill="061F2F"/>
                              <w:wordWrap w:val="0"/>
                              <w:spacing w:after="15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color w:val="F3F3F3"/>
                                <w:lang w:val="en-US"/>
                              </w:rPr>
                              <w:t>Docker run –name my-</w:t>
                            </w:r>
                            <w:proofErr w:type="spellStart"/>
                            <w:r>
                              <w:rPr>
                                <w:color w:val="F3F3F3"/>
                                <w:lang w:val="en-US"/>
                              </w:rPr>
                              <w:t>openldap</w:t>
                            </w:r>
                            <w:proofErr w:type="spellEnd"/>
                            <w:r>
                              <w:rPr>
                                <w:color w:val="F3F3F3"/>
                                <w:lang w:val="en-US"/>
                              </w:rPr>
                              <w:t xml:space="preserve">-container –detach </w:t>
                            </w:r>
                            <w:proofErr w:type="spellStart"/>
                            <w:r>
                              <w:rPr>
                                <w:color w:val="F3F3F3"/>
                                <w:lang w:val="en-US"/>
                              </w:rPr>
                              <w:t>osixia</w:t>
                            </w:r>
                            <w:proofErr w:type="spellEnd"/>
                            <w:r>
                              <w:rPr>
                                <w:color w:val="F3F3F3"/>
                                <w:lang w:val="en-US"/>
                              </w:rPr>
                              <w:t>/openldap:1.3.0</w:t>
                            </w:r>
                          </w:p>
                          <w:p w14:paraId="17D733CB" w14:textId="77777777" w:rsidR="00202C12" w:rsidRPr="006D6F52" w:rsidRDefault="00202C12" w:rsidP="00202C12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602E4" id="_x0000_s1040" type="#_x0000_t202" style="position:absolute;left:0;text-align:left;margin-left:0;margin-top:32.05pt;width:450.75pt;height:4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" filled="f" stroked="f">
                <v:textbox>
                  <w:txbxContent>
                    <w:p w14:paraId="1259BDE8" w14:textId="4D2CE68E" w:rsidR="00202C12" w:rsidRPr="006D6F52" w:rsidRDefault="00202C12" w:rsidP="00202C12">
                      <w:pPr>
                        <w:pStyle w:val="HTMLconformatoprevio"/>
                        <w:pBdr>
                          <w:top w:val="single" w:sz="6" w:space="7" w:color="000000"/>
                          <w:left w:val="single" w:sz="6" w:space="7" w:color="000000"/>
                          <w:bottom w:val="single" w:sz="6" w:space="7" w:color="000000"/>
                          <w:right w:val="single" w:sz="6" w:space="7" w:color="000000"/>
                        </w:pBdr>
                        <w:shd w:val="clear" w:color="auto" w:fill="061F2F"/>
                        <w:wordWrap w:val="0"/>
                        <w:spacing w:after="150"/>
                        <w:rPr>
                          <w:lang w:val="en-US"/>
                        </w:rPr>
                      </w:pPr>
                      <w:r>
                        <w:rPr>
                          <w:color w:val="F3F3F3"/>
                          <w:lang w:val="en-US"/>
                        </w:rPr>
                        <w:t>Docker run –name my-</w:t>
                      </w:r>
                      <w:proofErr w:type="spellStart"/>
                      <w:r>
                        <w:rPr>
                          <w:color w:val="F3F3F3"/>
                          <w:lang w:val="en-US"/>
                        </w:rPr>
                        <w:t>openldap</w:t>
                      </w:r>
                      <w:proofErr w:type="spellEnd"/>
                      <w:r>
                        <w:rPr>
                          <w:color w:val="F3F3F3"/>
                          <w:lang w:val="en-US"/>
                        </w:rPr>
                        <w:t xml:space="preserve">-container –detach </w:t>
                      </w:r>
                      <w:proofErr w:type="spellStart"/>
                      <w:r>
                        <w:rPr>
                          <w:color w:val="F3F3F3"/>
                          <w:lang w:val="en-US"/>
                        </w:rPr>
                        <w:t>osixia</w:t>
                      </w:r>
                      <w:proofErr w:type="spellEnd"/>
                      <w:r>
                        <w:rPr>
                          <w:color w:val="F3F3F3"/>
                          <w:lang w:val="en-US"/>
                        </w:rPr>
                        <w:t>/openldap:1.3.0</w:t>
                      </w:r>
                    </w:p>
                    <w:p w14:paraId="17D733CB" w14:textId="77777777" w:rsidR="00202C12" w:rsidRPr="006D6F52" w:rsidRDefault="00202C12" w:rsidP="00202C12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041BE34" w14:textId="4E95C155" w:rsidR="00370D6F" w:rsidRDefault="00370D6F" w:rsidP="00370D6F"/>
    <w:p w14:paraId="302BEC93" w14:textId="5E0CE114" w:rsidR="00370D6F" w:rsidRDefault="00370D6F" w:rsidP="00370D6F">
      <w:r>
        <w:t>Obviamente como no lo tenemos en local, se conectará a buscar la imagen</w:t>
      </w:r>
    </w:p>
    <w:p w14:paraId="3A96CEC1" w14:textId="2F23A8D7" w:rsidR="00370D6F" w:rsidRDefault="00370D6F" w:rsidP="00370D6F">
      <w:r>
        <w:rPr>
          <w:noProof/>
        </w:rPr>
        <w:lastRenderedPageBreak/>
        <w:drawing>
          <wp:inline distT="0" distB="0" distL="0" distR="0" wp14:anchorId="3A241730" wp14:editId="46A2FB2B">
            <wp:extent cx="5760085" cy="1800225"/>
            <wp:effectExtent l="0" t="0" r="0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FB27" w14:textId="26F59779" w:rsidR="00370D6F" w:rsidRDefault="00202C12" w:rsidP="00370D6F">
      <w:r w:rsidRPr="003B077E">
        <w:rPr>
          <w:noProof/>
          <w:lang w:val="es-ES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58025E47" wp14:editId="432232F8">
                <wp:simplePos x="0" y="0"/>
                <wp:positionH relativeFrom="margin">
                  <wp:align>left</wp:align>
                </wp:positionH>
                <wp:positionV relativeFrom="paragraph">
                  <wp:posOffset>542925</wp:posOffset>
                </wp:positionV>
                <wp:extent cx="5724525" cy="1323975"/>
                <wp:effectExtent l="0" t="0" r="0" b="0"/>
                <wp:wrapSquare wrapText="bothSides"/>
                <wp:docPr id="9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4525" cy="13239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9571B4" w14:textId="647BAC3E" w:rsidR="00202C12" w:rsidRPr="00202C12" w:rsidRDefault="00202C12" w:rsidP="00202C12">
                            <w:pPr>
                              <w:pStyle w:val="HTMLconformatoprevio"/>
                              <w:pBdr>
                                <w:top w:val="single" w:sz="6" w:space="7" w:color="000000"/>
                                <w:left w:val="single" w:sz="6" w:space="7" w:color="000000"/>
                                <w:bottom w:val="single" w:sz="6" w:space="7" w:color="000000"/>
                                <w:right w:val="single" w:sz="6" w:space="7" w:color="000000"/>
                              </w:pBdr>
                              <w:shd w:val="clear" w:color="auto" w:fill="061F2F"/>
                              <w:wordWrap w:val="0"/>
                              <w:spacing w:after="150"/>
                              <w:rPr>
                                <w:color w:val="F3F3F3"/>
                                <w:lang w:val="en-US"/>
                              </w:rPr>
                            </w:pPr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 xml:space="preserve">docker run -p 389:389 --name </w:t>
                            </w:r>
                            <w:proofErr w:type="spellStart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ldap</w:t>
                            </w:r>
                            <w:proofErr w:type="spellEnd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 xml:space="preserve">-service --hostname </w:t>
                            </w:r>
                            <w:proofErr w:type="spellStart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ldap</w:t>
                            </w:r>
                            <w:proofErr w:type="spellEnd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-service --env LDAP_ORGANISATION="</w:t>
                            </w:r>
                            <w:proofErr w:type="spellStart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Jovellanos</w:t>
                            </w:r>
                            <w:proofErr w:type="spellEnd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" --env LDAP_DOMAIN="</w:t>
                            </w:r>
                            <w:proofErr w:type="spellStart"/>
                            <w:proofErr w:type="gramStart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proyecto.docker</w:t>
                            </w:r>
                            <w:proofErr w:type="spellEnd"/>
                            <w:proofErr w:type="gramEnd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" \</w:t>
                            </w:r>
                          </w:p>
                          <w:p w14:paraId="4C37DF55" w14:textId="77777777" w:rsidR="00202C12" w:rsidRPr="00202C12" w:rsidRDefault="00202C12" w:rsidP="00202C12">
                            <w:pPr>
                              <w:pStyle w:val="HTMLconformatoprevio"/>
                              <w:pBdr>
                                <w:top w:val="single" w:sz="6" w:space="7" w:color="000000"/>
                                <w:left w:val="single" w:sz="6" w:space="7" w:color="000000"/>
                                <w:bottom w:val="single" w:sz="6" w:space="7" w:color="000000"/>
                                <w:right w:val="single" w:sz="6" w:space="7" w:color="000000"/>
                              </w:pBdr>
                              <w:shd w:val="clear" w:color="auto" w:fill="061F2F"/>
                              <w:wordWrap w:val="0"/>
                              <w:spacing w:after="150"/>
                              <w:rPr>
                                <w:color w:val="F3F3F3"/>
                                <w:lang w:val="en-US"/>
                              </w:rPr>
                            </w:pPr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--env LDAP_ADMIN_PASSWORD="1234" --env LDAP_BASE_DN="dc=</w:t>
                            </w:r>
                            <w:proofErr w:type="spellStart"/>
                            <w:proofErr w:type="gramStart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proyecto,dc</w:t>
                            </w:r>
                            <w:proofErr w:type="spellEnd"/>
                            <w:proofErr w:type="gramEnd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=docker" --volume /data/</w:t>
                            </w:r>
                            <w:proofErr w:type="spellStart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slapd</w:t>
                            </w:r>
                            <w:proofErr w:type="spellEnd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/database:/var/lib/</w:t>
                            </w:r>
                            <w:proofErr w:type="spellStart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ldap</w:t>
                            </w:r>
                            <w:proofErr w:type="spellEnd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 xml:space="preserve"> \</w:t>
                            </w:r>
                          </w:p>
                          <w:p w14:paraId="167F8AA9" w14:textId="77777777" w:rsidR="00202C12" w:rsidRPr="00202C12" w:rsidRDefault="00202C12" w:rsidP="00202C12">
                            <w:pPr>
                              <w:pStyle w:val="HTMLconformatoprevio"/>
                              <w:pBdr>
                                <w:top w:val="single" w:sz="6" w:space="7" w:color="000000"/>
                                <w:left w:val="single" w:sz="6" w:space="7" w:color="000000"/>
                                <w:bottom w:val="single" w:sz="6" w:space="7" w:color="000000"/>
                                <w:right w:val="single" w:sz="6" w:space="7" w:color="000000"/>
                              </w:pBdr>
                              <w:shd w:val="clear" w:color="auto" w:fill="061F2F"/>
                              <w:wordWrap w:val="0"/>
                              <w:spacing w:after="150"/>
                              <w:rPr>
                                <w:color w:val="F3F3F3"/>
                                <w:lang w:val="en-US"/>
                              </w:rPr>
                            </w:pPr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--volume /data/</w:t>
                            </w:r>
                            <w:proofErr w:type="spellStart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slapd</w:t>
                            </w:r>
                            <w:proofErr w:type="spellEnd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/config:/</w:t>
                            </w:r>
                            <w:proofErr w:type="spellStart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etc</w:t>
                            </w:r>
                            <w:proofErr w:type="spellEnd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/</w:t>
                            </w:r>
                            <w:proofErr w:type="spellStart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ldap</w:t>
                            </w:r>
                            <w:proofErr w:type="spellEnd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/</w:t>
                            </w:r>
                            <w:proofErr w:type="spellStart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slapd.d</w:t>
                            </w:r>
                            <w:proofErr w:type="spellEnd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 xml:space="preserve"> --detach </w:t>
                            </w:r>
                            <w:proofErr w:type="spellStart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osixia</w:t>
                            </w:r>
                            <w:proofErr w:type="spellEnd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/openldap:1.3.0</w:t>
                            </w:r>
                          </w:p>
                          <w:p w14:paraId="7BF3E08B" w14:textId="75F46A0D" w:rsidR="00202C12" w:rsidRPr="006D6F52" w:rsidRDefault="00202C12" w:rsidP="00202C12">
                            <w:pPr>
                              <w:pStyle w:val="HTMLconformatoprevio"/>
                              <w:pBdr>
                                <w:top w:val="single" w:sz="6" w:space="7" w:color="000000"/>
                                <w:left w:val="single" w:sz="6" w:space="7" w:color="000000"/>
                                <w:bottom w:val="single" w:sz="6" w:space="7" w:color="000000"/>
                                <w:right w:val="single" w:sz="6" w:space="7" w:color="000000"/>
                              </w:pBdr>
                              <w:shd w:val="clear" w:color="auto" w:fill="061F2F"/>
                              <w:wordWrap w:val="0"/>
                              <w:spacing w:after="150"/>
                              <w:rPr>
                                <w:lang w:val="en-US"/>
                              </w:rPr>
                            </w:pPr>
                          </w:p>
                          <w:p w14:paraId="55FA3DFD" w14:textId="77777777" w:rsidR="00202C12" w:rsidRPr="006D6F52" w:rsidRDefault="00202C12" w:rsidP="00202C12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25E47" id="_x0000_s1041" type="#_x0000_t202" style="position:absolute;left:0;text-align:left;margin-left:0;margin-top:42.75pt;width:450.75pt;height:104.25pt;z-index:2516951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" filled="f" stroked="f">
                <v:textbox>
                  <w:txbxContent>
                    <w:p w14:paraId="3C9571B4" w14:textId="647BAC3E" w:rsidR="00202C12" w:rsidRPr="00202C12" w:rsidRDefault="00202C12" w:rsidP="00202C12">
                      <w:pPr>
                        <w:pStyle w:val="HTMLconformatoprevio"/>
                        <w:pBdr>
                          <w:top w:val="single" w:sz="6" w:space="7" w:color="000000"/>
                          <w:left w:val="single" w:sz="6" w:space="7" w:color="000000"/>
                          <w:bottom w:val="single" w:sz="6" w:space="7" w:color="000000"/>
                          <w:right w:val="single" w:sz="6" w:space="7" w:color="000000"/>
                        </w:pBdr>
                        <w:shd w:val="clear" w:color="auto" w:fill="061F2F"/>
                        <w:wordWrap w:val="0"/>
                        <w:spacing w:after="150"/>
                        <w:rPr>
                          <w:color w:val="F3F3F3"/>
                          <w:lang w:val="en-US"/>
                        </w:rPr>
                      </w:pPr>
                      <w:r w:rsidRPr="00202C12">
                        <w:rPr>
                          <w:color w:val="F3F3F3"/>
                          <w:lang w:val="en-US"/>
                        </w:rPr>
                        <w:t xml:space="preserve">docker run -p 389:389 --name </w:t>
                      </w:r>
                      <w:proofErr w:type="spellStart"/>
                      <w:r w:rsidRPr="00202C12">
                        <w:rPr>
                          <w:color w:val="F3F3F3"/>
                          <w:lang w:val="en-US"/>
                        </w:rPr>
                        <w:t>ldap</w:t>
                      </w:r>
                      <w:proofErr w:type="spellEnd"/>
                      <w:r w:rsidRPr="00202C12">
                        <w:rPr>
                          <w:color w:val="F3F3F3"/>
                          <w:lang w:val="en-US"/>
                        </w:rPr>
                        <w:t xml:space="preserve">-service --hostname </w:t>
                      </w:r>
                      <w:proofErr w:type="spellStart"/>
                      <w:r w:rsidRPr="00202C12">
                        <w:rPr>
                          <w:color w:val="F3F3F3"/>
                          <w:lang w:val="en-US"/>
                        </w:rPr>
                        <w:t>ldap</w:t>
                      </w:r>
                      <w:proofErr w:type="spellEnd"/>
                      <w:r w:rsidRPr="00202C12">
                        <w:rPr>
                          <w:color w:val="F3F3F3"/>
                          <w:lang w:val="en-US"/>
                        </w:rPr>
                        <w:t>-service --env LDAP_ORGANISATION="</w:t>
                      </w:r>
                      <w:proofErr w:type="spellStart"/>
                      <w:r w:rsidRPr="00202C12">
                        <w:rPr>
                          <w:color w:val="F3F3F3"/>
                          <w:lang w:val="en-US"/>
                        </w:rPr>
                        <w:t>Jovellanos</w:t>
                      </w:r>
                      <w:proofErr w:type="spellEnd"/>
                      <w:r w:rsidRPr="00202C12">
                        <w:rPr>
                          <w:color w:val="F3F3F3"/>
                          <w:lang w:val="en-US"/>
                        </w:rPr>
                        <w:t>" --env LDAP_DOMAIN="</w:t>
                      </w:r>
                      <w:proofErr w:type="spellStart"/>
                      <w:proofErr w:type="gramStart"/>
                      <w:r w:rsidRPr="00202C12">
                        <w:rPr>
                          <w:color w:val="F3F3F3"/>
                          <w:lang w:val="en-US"/>
                        </w:rPr>
                        <w:t>proyecto.docker</w:t>
                      </w:r>
                      <w:proofErr w:type="spellEnd"/>
                      <w:proofErr w:type="gramEnd"/>
                      <w:r w:rsidRPr="00202C12">
                        <w:rPr>
                          <w:color w:val="F3F3F3"/>
                          <w:lang w:val="en-US"/>
                        </w:rPr>
                        <w:t>" \</w:t>
                      </w:r>
                    </w:p>
                    <w:p w14:paraId="4C37DF55" w14:textId="77777777" w:rsidR="00202C12" w:rsidRPr="00202C12" w:rsidRDefault="00202C12" w:rsidP="00202C12">
                      <w:pPr>
                        <w:pStyle w:val="HTMLconformatoprevio"/>
                        <w:pBdr>
                          <w:top w:val="single" w:sz="6" w:space="7" w:color="000000"/>
                          <w:left w:val="single" w:sz="6" w:space="7" w:color="000000"/>
                          <w:bottom w:val="single" w:sz="6" w:space="7" w:color="000000"/>
                          <w:right w:val="single" w:sz="6" w:space="7" w:color="000000"/>
                        </w:pBdr>
                        <w:shd w:val="clear" w:color="auto" w:fill="061F2F"/>
                        <w:wordWrap w:val="0"/>
                        <w:spacing w:after="150"/>
                        <w:rPr>
                          <w:color w:val="F3F3F3"/>
                          <w:lang w:val="en-US"/>
                        </w:rPr>
                      </w:pPr>
                      <w:r w:rsidRPr="00202C12">
                        <w:rPr>
                          <w:color w:val="F3F3F3"/>
                          <w:lang w:val="en-US"/>
                        </w:rPr>
                        <w:t>--env LDAP_ADMIN_PASSWORD="1234" --env LDAP_BASE_DN="dc=</w:t>
                      </w:r>
                      <w:proofErr w:type="spellStart"/>
                      <w:proofErr w:type="gramStart"/>
                      <w:r w:rsidRPr="00202C12">
                        <w:rPr>
                          <w:color w:val="F3F3F3"/>
                          <w:lang w:val="en-US"/>
                        </w:rPr>
                        <w:t>proyecto,dc</w:t>
                      </w:r>
                      <w:proofErr w:type="spellEnd"/>
                      <w:proofErr w:type="gramEnd"/>
                      <w:r w:rsidRPr="00202C12">
                        <w:rPr>
                          <w:color w:val="F3F3F3"/>
                          <w:lang w:val="en-US"/>
                        </w:rPr>
                        <w:t>=docker" --volume /data/</w:t>
                      </w:r>
                      <w:proofErr w:type="spellStart"/>
                      <w:r w:rsidRPr="00202C12">
                        <w:rPr>
                          <w:color w:val="F3F3F3"/>
                          <w:lang w:val="en-US"/>
                        </w:rPr>
                        <w:t>slapd</w:t>
                      </w:r>
                      <w:proofErr w:type="spellEnd"/>
                      <w:r w:rsidRPr="00202C12">
                        <w:rPr>
                          <w:color w:val="F3F3F3"/>
                          <w:lang w:val="en-US"/>
                        </w:rPr>
                        <w:t>/database:/var/lib/</w:t>
                      </w:r>
                      <w:proofErr w:type="spellStart"/>
                      <w:r w:rsidRPr="00202C12">
                        <w:rPr>
                          <w:color w:val="F3F3F3"/>
                          <w:lang w:val="en-US"/>
                        </w:rPr>
                        <w:t>ldap</w:t>
                      </w:r>
                      <w:proofErr w:type="spellEnd"/>
                      <w:r w:rsidRPr="00202C12">
                        <w:rPr>
                          <w:color w:val="F3F3F3"/>
                          <w:lang w:val="en-US"/>
                        </w:rPr>
                        <w:t xml:space="preserve"> \</w:t>
                      </w:r>
                    </w:p>
                    <w:p w14:paraId="167F8AA9" w14:textId="77777777" w:rsidR="00202C12" w:rsidRPr="00202C12" w:rsidRDefault="00202C12" w:rsidP="00202C12">
                      <w:pPr>
                        <w:pStyle w:val="HTMLconformatoprevio"/>
                        <w:pBdr>
                          <w:top w:val="single" w:sz="6" w:space="7" w:color="000000"/>
                          <w:left w:val="single" w:sz="6" w:space="7" w:color="000000"/>
                          <w:bottom w:val="single" w:sz="6" w:space="7" w:color="000000"/>
                          <w:right w:val="single" w:sz="6" w:space="7" w:color="000000"/>
                        </w:pBdr>
                        <w:shd w:val="clear" w:color="auto" w:fill="061F2F"/>
                        <w:wordWrap w:val="0"/>
                        <w:spacing w:after="150"/>
                        <w:rPr>
                          <w:color w:val="F3F3F3"/>
                          <w:lang w:val="en-US"/>
                        </w:rPr>
                      </w:pPr>
                      <w:r w:rsidRPr="00202C12">
                        <w:rPr>
                          <w:color w:val="F3F3F3"/>
                          <w:lang w:val="en-US"/>
                        </w:rPr>
                        <w:t>--volume /data/</w:t>
                      </w:r>
                      <w:proofErr w:type="spellStart"/>
                      <w:r w:rsidRPr="00202C12">
                        <w:rPr>
                          <w:color w:val="F3F3F3"/>
                          <w:lang w:val="en-US"/>
                        </w:rPr>
                        <w:t>slapd</w:t>
                      </w:r>
                      <w:proofErr w:type="spellEnd"/>
                      <w:r w:rsidRPr="00202C12">
                        <w:rPr>
                          <w:color w:val="F3F3F3"/>
                          <w:lang w:val="en-US"/>
                        </w:rPr>
                        <w:t>/config:/</w:t>
                      </w:r>
                      <w:proofErr w:type="spellStart"/>
                      <w:r w:rsidRPr="00202C12">
                        <w:rPr>
                          <w:color w:val="F3F3F3"/>
                          <w:lang w:val="en-US"/>
                        </w:rPr>
                        <w:t>etc</w:t>
                      </w:r>
                      <w:proofErr w:type="spellEnd"/>
                      <w:r w:rsidRPr="00202C12">
                        <w:rPr>
                          <w:color w:val="F3F3F3"/>
                          <w:lang w:val="en-US"/>
                        </w:rPr>
                        <w:t>/</w:t>
                      </w:r>
                      <w:proofErr w:type="spellStart"/>
                      <w:r w:rsidRPr="00202C12">
                        <w:rPr>
                          <w:color w:val="F3F3F3"/>
                          <w:lang w:val="en-US"/>
                        </w:rPr>
                        <w:t>ldap</w:t>
                      </w:r>
                      <w:proofErr w:type="spellEnd"/>
                      <w:r w:rsidRPr="00202C12">
                        <w:rPr>
                          <w:color w:val="F3F3F3"/>
                          <w:lang w:val="en-US"/>
                        </w:rPr>
                        <w:t>/</w:t>
                      </w:r>
                      <w:proofErr w:type="spellStart"/>
                      <w:r w:rsidRPr="00202C12">
                        <w:rPr>
                          <w:color w:val="F3F3F3"/>
                          <w:lang w:val="en-US"/>
                        </w:rPr>
                        <w:t>slapd.d</w:t>
                      </w:r>
                      <w:proofErr w:type="spellEnd"/>
                      <w:r w:rsidRPr="00202C12">
                        <w:rPr>
                          <w:color w:val="F3F3F3"/>
                          <w:lang w:val="en-US"/>
                        </w:rPr>
                        <w:t xml:space="preserve"> --detach </w:t>
                      </w:r>
                      <w:proofErr w:type="spellStart"/>
                      <w:r w:rsidRPr="00202C12">
                        <w:rPr>
                          <w:color w:val="F3F3F3"/>
                          <w:lang w:val="en-US"/>
                        </w:rPr>
                        <w:t>osixia</w:t>
                      </w:r>
                      <w:proofErr w:type="spellEnd"/>
                      <w:r w:rsidRPr="00202C12">
                        <w:rPr>
                          <w:color w:val="F3F3F3"/>
                          <w:lang w:val="en-US"/>
                        </w:rPr>
                        <w:t>/openldap:1.3.0</w:t>
                      </w:r>
                    </w:p>
                    <w:p w14:paraId="7BF3E08B" w14:textId="75F46A0D" w:rsidR="00202C12" w:rsidRPr="006D6F52" w:rsidRDefault="00202C12" w:rsidP="00202C12">
                      <w:pPr>
                        <w:pStyle w:val="HTMLconformatoprevio"/>
                        <w:pBdr>
                          <w:top w:val="single" w:sz="6" w:space="7" w:color="000000"/>
                          <w:left w:val="single" w:sz="6" w:space="7" w:color="000000"/>
                          <w:bottom w:val="single" w:sz="6" w:space="7" w:color="000000"/>
                          <w:right w:val="single" w:sz="6" w:space="7" w:color="000000"/>
                        </w:pBdr>
                        <w:shd w:val="clear" w:color="auto" w:fill="061F2F"/>
                        <w:wordWrap w:val="0"/>
                        <w:spacing w:after="150"/>
                        <w:rPr>
                          <w:lang w:val="en-US"/>
                        </w:rPr>
                      </w:pPr>
                    </w:p>
                    <w:p w14:paraId="55FA3DFD" w14:textId="77777777" w:rsidR="00202C12" w:rsidRPr="006D6F52" w:rsidRDefault="00202C12" w:rsidP="00202C12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70D6F">
        <w:t xml:space="preserve">A continuación, </w:t>
      </w:r>
      <w:r>
        <w:t>vamos a</w:t>
      </w:r>
      <w:r w:rsidR="00370D6F">
        <w:t xml:space="preserve"> añadir nuestro dominio y la configuración principal con este comando</w:t>
      </w:r>
    </w:p>
    <w:p w14:paraId="0FA99CDD" w14:textId="66327BFB" w:rsidR="00103384" w:rsidRPr="00202C12" w:rsidRDefault="00103384" w:rsidP="00370D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737C8B"/>
          <w:sz w:val="20"/>
          <w:szCs w:val="20"/>
          <w:bdr w:val="none" w:sz="0" w:space="0" w:color="auto" w:frame="1"/>
          <w:lang w:val="es-ES" w:eastAsia="es-ES"/>
        </w:rPr>
      </w:pPr>
    </w:p>
    <w:p w14:paraId="2F7FFB46" w14:textId="77777777" w:rsidR="00103384" w:rsidRPr="00202C12" w:rsidRDefault="00103384" w:rsidP="00370D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737C8B"/>
          <w:sz w:val="21"/>
          <w:szCs w:val="21"/>
          <w:lang w:val="es-ES" w:eastAsia="es-ES"/>
        </w:rPr>
      </w:pPr>
    </w:p>
    <w:p w14:paraId="0F9A1D4F" w14:textId="77777777" w:rsidR="00370D6F" w:rsidRPr="00202C12" w:rsidRDefault="00370D6F" w:rsidP="00370D6F">
      <w:pPr>
        <w:rPr>
          <w:lang w:val="es-ES"/>
        </w:rPr>
      </w:pPr>
    </w:p>
    <w:p w14:paraId="0036B9CB" w14:textId="48B25498" w:rsidR="003164CD" w:rsidRDefault="003164CD" w:rsidP="003164CD">
      <w:pPr>
        <w:pStyle w:val="Ttulo2"/>
      </w:pPr>
      <w:bookmarkStart w:id="3" w:name="_Toc38528902"/>
      <w:r>
        <w:t xml:space="preserve">Instalación de Interfaz Web </w:t>
      </w:r>
      <w:proofErr w:type="spellStart"/>
      <w:r>
        <w:t>Openldap</w:t>
      </w:r>
      <w:proofErr w:type="spellEnd"/>
      <w:r>
        <w:t xml:space="preserve"> en </w:t>
      </w:r>
      <w:proofErr w:type="spellStart"/>
      <w:r>
        <w:t>docker</w:t>
      </w:r>
      <w:bookmarkEnd w:id="3"/>
      <w:proofErr w:type="spellEnd"/>
    </w:p>
    <w:p w14:paraId="085356D4" w14:textId="77777777" w:rsidR="003164CD" w:rsidRDefault="003164CD" w:rsidP="00370D6F"/>
    <w:p w14:paraId="20A7FD51" w14:textId="7FE827FF" w:rsidR="00370D6F" w:rsidRDefault="00103384" w:rsidP="00370D6F">
      <w:r>
        <w:t>También</w:t>
      </w:r>
      <w:r w:rsidR="00370D6F">
        <w:t xml:space="preserve"> para mayor comodidad vamos añadir una interfaz web para nuestro </w:t>
      </w:r>
      <w:proofErr w:type="spellStart"/>
      <w:r w:rsidR="00370D6F">
        <w:t>openldap</w:t>
      </w:r>
      <w:proofErr w:type="spellEnd"/>
    </w:p>
    <w:p w14:paraId="5E01E17F" w14:textId="285B064D" w:rsidR="00370D6F" w:rsidRPr="00202C12" w:rsidRDefault="00202C12" w:rsidP="00370D6F">
      <w:pPr>
        <w:rPr>
          <w:lang w:val="en-US"/>
        </w:rPr>
      </w:pPr>
      <w:r w:rsidRPr="003B077E">
        <w:rPr>
          <w:noProof/>
          <w:lang w:val="es-ES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470D720B" wp14:editId="7F9EB1A5">
                <wp:simplePos x="0" y="0"/>
                <wp:positionH relativeFrom="margin">
                  <wp:align>left</wp:align>
                </wp:positionH>
                <wp:positionV relativeFrom="paragraph">
                  <wp:posOffset>402590</wp:posOffset>
                </wp:positionV>
                <wp:extent cx="5724525" cy="752475"/>
                <wp:effectExtent l="0" t="0" r="0" b="0"/>
                <wp:wrapSquare wrapText="bothSides"/>
                <wp:docPr id="9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4525" cy="752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D9AC98" w14:textId="6A876F16" w:rsidR="00202C12" w:rsidRPr="00202C12" w:rsidRDefault="00202C12" w:rsidP="00202C12">
                            <w:pPr>
                              <w:pStyle w:val="HTMLconformatoprevio"/>
                              <w:pBdr>
                                <w:top w:val="single" w:sz="6" w:space="7" w:color="000000"/>
                                <w:left w:val="single" w:sz="6" w:space="7" w:color="000000"/>
                                <w:bottom w:val="single" w:sz="6" w:space="7" w:color="000000"/>
                                <w:right w:val="single" w:sz="6" w:space="7" w:color="000000"/>
                              </w:pBdr>
                              <w:shd w:val="clear" w:color="auto" w:fill="061F2F"/>
                              <w:wordWrap w:val="0"/>
                              <w:spacing w:after="150"/>
                              <w:rPr>
                                <w:color w:val="F3F3F3"/>
                                <w:lang w:val="en-US"/>
                              </w:rPr>
                            </w:pPr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 xml:space="preserve">docker run --name </w:t>
                            </w:r>
                            <w:proofErr w:type="spellStart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phpldapadmin</w:t>
                            </w:r>
                            <w:proofErr w:type="spellEnd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 xml:space="preserve">-service --hostname </w:t>
                            </w:r>
                            <w:proofErr w:type="spellStart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phpldapadmin</w:t>
                            </w:r>
                            <w:proofErr w:type="spellEnd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 xml:space="preserve">-service --link </w:t>
                            </w:r>
                            <w:proofErr w:type="spellStart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ldap-</w:t>
                            </w:r>
                            <w:proofErr w:type="gramStart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service:ldap</w:t>
                            </w:r>
                            <w:proofErr w:type="gramEnd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-host</w:t>
                            </w:r>
                            <w:proofErr w:type="spellEnd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 xml:space="preserve"> --env PHPLDAPADMIN_LDAP_HOSTS=</w:t>
                            </w:r>
                            <w:proofErr w:type="spellStart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ldap</w:t>
                            </w:r>
                            <w:proofErr w:type="spellEnd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 xml:space="preserve">-service --detach </w:t>
                            </w:r>
                            <w:proofErr w:type="spellStart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osixia</w:t>
                            </w:r>
                            <w:proofErr w:type="spellEnd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/phpldapadmin:0.9.0</w:t>
                            </w:r>
                          </w:p>
                          <w:p w14:paraId="6E9F1BB1" w14:textId="09780161" w:rsidR="00202C12" w:rsidRPr="006D6F52" w:rsidRDefault="00202C12" w:rsidP="00202C12">
                            <w:pPr>
                              <w:pStyle w:val="HTMLconformatoprevio"/>
                              <w:pBdr>
                                <w:top w:val="single" w:sz="6" w:space="7" w:color="000000"/>
                                <w:left w:val="single" w:sz="6" w:space="7" w:color="000000"/>
                                <w:bottom w:val="single" w:sz="6" w:space="7" w:color="000000"/>
                                <w:right w:val="single" w:sz="6" w:space="7" w:color="000000"/>
                              </w:pBdr>
                              <w:shd w:val="clear" w:color="auto" w:fill="061F2F"/>
                              <w:wordWrap w:val="0"/>
                              <w:spacing w:after="150"/>
                              <w:rPr>
                                <w:lang w:val="en-US"/>
                              </w:rPr>
                            </w:pPr>
                          </w:p>
                          <w:p w14:paraId="68F63B47" w14:textId="77777777" w:rsidR="00202C12" w:rsidRPr="006D6F52" w:rsidRDefault="00202C12" w:rsidP="00202C12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D720B" id="_x0000_s1042" type="#_x0000_t202" style="position:absolute;left:0;text-align:left;margin-left:0;margin-top:31.7pt;width:450.75pt;height:59.25pt;z-index:2516971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" filled="f" stroked="f">
                <v:textbox>
                  <w:txbxContent>
                    <w:p w14:paraId="5BD9AC98" w14:textId="6A876F16" w:rsidR="00202C12" w:rsidRPr="00202C12" w:rsidRDefault="00202C12" w:rsidP="00202C12">
                      <w:pPr>
                        <w:pStyle w:val="HTMLconformatoprevio"/>
                        <w:pBdr>
                          <w:top w:val="single" w:sz="6" w:space="7" w:color="000000"/>
                          <w:left w:val="single" w:sz="6" w:space="7" w:color="000000"/>
                          <w:bottom w:val="single" w:sz="6" w:space="7" w:color="000000"/>
                          <w:right w:val="single" w:sz="6" w:space="7" w:color="000000"/>
                        </w:pBdr>
                        <w:shd w:val="clear" w:color="auto" w:fill="061F2F"/>
                        <w:wordWrap w:val="0"/>
                        <w:spacing w:after="150"/>
                        <w:rPr>
                          <w:color w:val="F3F3F3"/>
                          <w:lang w:val="en-US"/>
                        </w:rPr>
                      </w:pPr>
                      <w:r w:rsidRPr="00202C12">
                        <w:rPr>
                          <w:color w:val="F3F3F3"/>
                          <w:lang w:val="en-US"/>
                        </w:rPr>
                        <w:t xml:space="preserve">docker run --name </w:t>
                      </w:r>
                      <w:proofErr w:type="spellStart"/>
                      <w:r w:rsidRPr="00202C12">
                        <w:rPr>
                          <w:color w:val="F3F3F3"/>
                          <w:lang w:val="en-US"/>
                        </w:rPr>
                        <w:t>phpldapadmin</w:t>
                      </w:r>
                      <w:proofErr w:type="spellEnd"/>
                      <w:r w:rsidRPr="00202C12">
                        <w:rPr>
                          <w:color w:val="F3F3F3"/>
                          <w:lang w:val="en-US"/>
                        </w:rPr>
                        <w:t xml:space="preserve">-service --hostname </w:t>
                      </w:r>
                      <w:proofErr w:type="spellStart"/>
                      <w:r w:rsidRPr="00202C12">
                        <w:rPr>
                          <w:color w:val="F3F3F3"/>
                          <w:lang w:val="en-US"/>
                        </w:rPr>
                        <w:t>phpldapadmin</w:t>
                      </w:r>
                      <w:proofErr w:type="spellEnd"/>
                      <w:r w:rsidRPr="00202C12">
                        <w:rPr>
                          <w:color w:val="F3F3F3"/>
                          <w:lang w:val="en-US"/>
                        </w:rPr>
                        <w:t xml:space="preserve">-service --link </w:t>
                      </w:r>
                      <w:proofErr w:type="spellStart"/>
                      <w:r w:rsidRPr="00202C12">
                        <w:rPr>
                          <w:color w:val="F3F3F3"/>
                          <w:lang w:val="en-US"/>
                        </w:rPr>
                        <w:t>ldap-</w:t>
                      </w:r>
                      <w:proofErr w:type="gramStart"/>
                      <w:r w:rsidRPr="00202C12">
                        <w:rPr>
                          <w:color w:val="F3F3F3"/>
                          <w:lang w:val="en-US"/>
                        </w:rPr>
                        <w:t>service:ldap</w:t>
                      </w:r>
                      <w:proofErr w:type="gramEnd"/>
                      <w:r w:rsidRPr="00202C12">
                        <w:rPr>
                          <w:color w:val="F3F3F3"/>
                          <w:lang w:val="en-US"/>
                        </w:rPr>
                        <w:t>-host</w:t>
                      </w:r>
                      <w:proofErr w:type="spellEnd"/>
                      <w:r w:rsidRPr="00202C12">
                        <w:rPr>
                          <w:color w:val="F3F3F3"/>
                          <w:lang w:val="en-US"/>
                        </w:rPr>
                        <w:t xml:space="preserve"> --env PHPLDAPADMIN_LDAP_HOSTS=</w:t>
                      </w:r>
                      <w:proofErr w:type="spellStart"/>
                      <w:r w:rsidRPr="00202C12">
                        <w:rPr>
                          <w:color w:val="F3F3F3"/>
                          <w:lang w:val="en-US"/>
                        </w:rPr>
                        <w:t>ldap</w:t>
                      </w:r>
                      <w:proofErr w:type="spellEnd"/>
                      <w:r w:rsidRPr="00202C12">
                        <w:rPr>
                          <w:color w:val="F3F3F3"/>
                          <w:lang w:val="en-US"/>
                        </w:rPr>
                        <w:t xml:space="preserve">-service --detach </w:t>
                      </w:r>
                      <w:proofErr w:type="spellStart"/>
                      <w:r w:rsidRPr="00202C12">
                        <w:rPr>
                          <w:color w:val="F3F3F3"/>
                          <w:lang w:val="en-US"/>
                        </w:rPr>
                        <w:t>osixia</w:t>
                      </w:r>
                      <w:proofErr w:type="spellEnd"/>
                      <w:r w:rsidRPr="00202C12">
                        <w:rPr>
                          <w:color w:val="F3F3F3"/>
                          <w:lang w:val="en-US"/>
                        </w:rPr>
                        <w:t>/phpldapadmin:0.9.0</w:t>
                      </w:r>
                    </w:p>
                    <w:p w14:paraId="6E9F1BB1" w14:textId="09780161" w:rsidR="00202C12" w:rsidRPr="006D6F52" w:rsidRDefault="00202C12" w:rsidP="00202C12">
                      <w:pPr>
                        <w:pStyle w:val="HTMLconformatoprevio"/>
                        <w:pBdr>
                          <w:top w:val="single" w:sz="6" w:space="7" w:color="000000"/>
                          <w:left w:val="single" w:sz="6" w:space="7" w:color="000000"/>
                          <w:bottom w:val="single" w:sz="6" w:space="7" w:color="000000"/>
                          <w:right w:val="single" w:sz="6" w:space="7" w:color="000000"/>
                        </w:pBdr>
                        <w:shd w:val="clear" w:color="auto" w:fill="061F2F"/>
                        <w:wordWrap w:val="0"/>
                        <w:spacing w:after="150"/>
                        <w:rPr>
                          <w:lang w:val="en-US"/>
                        </w:rPr>
                      </w:pPr>
                    </w:p>
                    <w:p w14:paraId="68F63B47" w14:textId="77777777" w:rsidR="00202C12" w:rsidRPr="006D6F52" w:rsidRDefault="00202C12" w:rsidP="00202C12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334A3D0" w14:textId="77777777" w:rsidR="00202C12" w:rsidRDefault="00202C12" w:rsidP="00370D6F"/>
    <w:p w14:paraId="4697E264" w14:textId="6801AC1C" w:rsidR="00370D6F" w:rsidRDefault="00370D6F" w:rsidP="00370D6F">
      <w:r>
        <w:t xml:space="preserve">Después con este comando averiguaremos cual es la </w:t>
      </w:r>
      <w:proofErr w:type="spellStart"/>
      <w:r>
        <w:t>ip</w:t>
      </w:r>
      <w:proofErr w:type="spellEnd"/>
      <w:r>
        <w:t xml:space="preserve"> asociada al proceso de </w:t>
      </w:r>
      <w:proofErr w:type="spellStart"/>
      <w:r>
        <w:t>ldapadmin</w:t>
      </w:r>
      <w:proofErr w:type="spellEnd"/>
    </w:p>
    <w:p w14:paraId="5AA4F14F" w14:textId="2EA45FBD" w:rsidR="00202C12" w:rsidRPr="00202C12" w:rsidRDefault="00202C12" w:rsidP="00370D6F">
      <w:pPr>
        <w:rPr>
          <w:lang w:val="es-ES"/>
        </w:rPr>
      </w:pPr>
      <w:r w:rsidRPr="003B077E">
        <w:rPr>
          <w:noProof/>
          <w:lang w:val="es-ES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72F9AD66" wp14:editId="6F7E16CA">
                <wp:simplePos x="0" y="0"/>
                <wp:positionH relativeFrom="margin">
                  <wp:posOffset>0</wp:posOffset>
                </wp:positionH>
                <wp:positionV relativeFrom="paragraph">
                  <wp:posOffset>306705</wp:posOffset>
                </wp:positionV>
                <wp:extent cx="5724525" cy="571500"/>
                <wp:effectExtent l="0" t="0" r="0" b="0"/>
                <wp:wrapSquare wrapText="bothSides"/>
                <wp:docPr id="9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4525" cy="571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0E4A4B" w14:textId="1C1B8D1F" w:rsidR="00202C12" w:rsidRPr="00202C12" w:rsidRDefault="00202C12" w:rsidP="00202C12">
                            <w:pPr>
                              <w:pStyle w:val="HTMLconformatoprevio"/>
                              <w:pBdr>
                                <w:top w:val="single" w:sz="6" w:space="7" w:color="000000"/>
                                <w:left w:val="single" w:sz="6" w:space="7" w:color="000000"/>
                                <w:bottom w:val="single" w:sz="6" w:space="7" w:color="000000"/>
                                <w:right w:val="single" w:sz="6" w:space="7" w:color="000000"/>
                              </w:pBdr>
                              <w:shd w:val="clear" w:color="auto" w:fill="061F2F"/>
                              <w:wordWrap w:val="0"/>
                              <w:spacing w:after="150"/>
                              <w:rPr>
                                <w:color w:val="F3F3F3"/>
                                <w:lang w:val="en-US"/>
                              </w:rPr>
                            </w:pPr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 xml:space="preserve">docker inspect -f </w:t>
                            </w:r>
                            <w:r w:rsidRPr="00202C12">
                              <w:rPr>
                                <w:color w:val="F3F3F3"/>
                                <w:sz w:val="16"/>
                                <w:szCs w:val="16"/>
                                <w:lang w:val="en-US"/>
                              </w:rPr>
                              <w:t>"</w:t>
                            </w:r>
                            <w:proofErr w:type="gramStart"/>
                            <w:r w:rsidRPr="00202C12">
                              <w:rPr>
                                <w:color w:val="F3F3F3"/>
                                <w:sz w:val="16"/>
                                <w:szCs w:val="16"/>
                                <w:lang w:val="en-US"/>
                              </w:rPr>
                              <w:t xml:space="preserve">{{ </w:t>
                            </w:r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.</w:t>
                            </w:r>
                            <w:proofErr w:type="spellStart"/>
                            <w:proofErr w:type="gramEnd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NetworkSettings.IPAddress</w:t>
                            </w:r>
                            <w:proofErr w:type="spellEnd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 xml:space="preserve"> }}" </w:t>
                            </w:r>
                            <w:proofErr w:type="spellStart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phpldapadmin</w:t>
                            </w:r>
                            <w:proofErr w:type="spellEnd"/>
                            <w:r w:rsidRPr="00202C12">
                              <w:rPr>
                                <w:color w:val="F3F3F3"/>
                                <w:lang w:val="en-US"/>
                              </w:rPr>
                              <w:t>-service</w:t>
                            </w:r>
                          </w:p>
                          <w:p w14:paraId="04CA4988" w14:textId="2C956346" w:rsidR="00202C12" w:rsidRPr="006D6F52" w:rsidRDefault="00202C12" w:rsidP="00202C12">
                            <w:pPr>
                              <w:pStyle w:val="HTMLconformatoprevio"/>
                              <w:pBdr>
                                <w:top w:val="single" w:sz="6" w:space="7" w:color="000000"/>
                                <w:left w:val="single" w:sz="6" w:space="7" w:color="000000"/>
                                <w:bottom w:val="single" w:sz="6" w:space="7" w:color="000000"/>
                                <w:right w:val="single" w:sz="6" w:space="7" w:color="000000"/>
                              </w:pBdr>
                              <w:shd w:val="clear" w:color="auto" w:fill="061F2F"/>
                              <w:wordWrap w:val="0"/>
                              <w:spacing w:after="150"/>
                              <w:rPr>
                                <w:lang w:val="en-US"/>
                              </w:rPr>
                            </w:pPr>
                          </w:p>
                          <w:p w14:paraId="5F73941C" w14:textId="77777777" w:rsidR="00202C12" w:rsidRPr="006D6F52" w:rsidRDefault="00202C12" w:rsidP="00202C12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9AD66" id="_x0000_s1043" type="#_x0000_t202" style="position:absolute;left:0;text-align:left;margin-left:0;margin-top:24.15pt;width:450.75pt;height:4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" filled="f" stroked="f">
                <v:textbox>
                  <w:txbxContent>
                    <w:p w14:paraId="7A0E4A4B" w14:textId="1C1B8D1F" w:rsidR="00202C12" w:rsidRPr="00202C12" w:rsidRDefault="00202C12" w:rsidP="00202C12">
                      <w:pPr>
                        <w:pStyle w:val="HTMLconformatoprevio"/>
                        <w:pBdr>
                          <w:top w:val="single" w:sz="6" w:space="7" w:color="000000"/>
                          <w:left w:val="single" w:sz="6" w:space="7" w:color="000000"/>
                          <w:bottom w:val="single" w:sz="6" w:space="7" w:color="000000"/>
                          <w:right w:val="single" w:sz="6" w:space="7" w:color="000000"/>
                        </w:pBdr>
                        <w:shd w:val="clear" w:color="auto" w:fill="061F2F"/>
                        <w:wordWrap w:val="0"/>
                        <w:spacing w:after="150"/>
                        <w:rPr>
                          <w:color w:val="F3F3F3"/>
                          <w:lang w:val="en-US"/>
                        </w:rPr>
                      </w:pPr>
                      <w:r w:rsidRPr="00202C12">
                        <w:rPr>
                          <w:color w:val="F3F3F3"/>
                          <w:lang w:val="en-US"/>
                        </w:rPr>
                        <w:t xml:space="preserve">docker inspect -f </w:t>
                      </w:r>
                      <w:r w:rsidRPr="00202C12">
                        <w:rPr>
                          <w:color w:val="F3F3F3"/>
                          <w:sz w:val="16"/>
                          <w:szCs w:val="16"/>
                          <w:lang w:val="en-US"/>
                        </w:rPr>
                        <w:t>"</w:t>
                      </w:r>
                      <w:proofErr w:type="gramStart"/>
                      <w:r w:rsidRPr="00202C12">
                        <w:rPr>
                          <w:color w:val="F3F3F3"/>
                          <w:sz w:val="16"/>
                          <w:szCs w:val="16"/>
                          <w:lang w:val="en-US"/>
                        </w:rPr>
                        <w:t xml:space="preserve">{{ </w:t>
                      </w:r>
                      <w:r w:rsidRPr="00202C12">
                        <w:rPr>
                          <w:color w:val="F3F3F3"/>
                          <w:lang w:val="en-US"/>
                        </w:rPr>
                        <w:t>.</w:t>
                      </w:r>
                      <w:proofErr w:type="spellStart"/>
                      <w:proofErr w:type="gramEnd"/>
                      <w:r w:rsidRPr="00202C12">
                        <w:rPr>
                          <w:color w:val="F3F3F3"/>
                          <w:lang w:val="en-US"/>
                        </w:rPr>
                        <w:t>NetworkSettings.IPAddress</w:t>
                      </w:r>
                      <w:proofErr w:type="spellEnd"/>
                      <w:r w:rsidRPr="00202C12">
                        <w:rPr>
                          <w:color w:val="F3F3F3"/>
                          <w:lang w:val="en-US"/>
                        </w:rPr>
                        <w:t xml:space="preserve"> }}" </w:t>
                      </w:r>
                      <w:proofErr w:type="spellStart"/>
                      <w:r w:rsidRPr="00202C12">
                        <w:rPr>
                          <w:color w:val="F3F3F3"/>
                          <w:lang w:val="en-US"/>
                        </w:rPr>
                        <w:t>phpldapadmin</w:t>
                      </w:r>
                      <w:proofErr w:type="spellEnd"/>
                      <w:r w:rsidRPr="00202C12">
                        <w:rPr>
                          <w:color w:val="F3F3F3"/>
                          <w:lang w:val="en-US"/>
                        </w:rPr>
                        <w:t>-service</w:t>
                      </w:r>
                    </w:p>
                    <w:p w14:paraId="04CA4988" w14:textId="2C956346" w:rsidR="00202C12" w:rsidRPr="006D6F52" w:rsidRDefault="00202C12" w:rsidP="00202C12">
                      <w:pPr>
                        <w:pStyle w:val="HTMLconformatoprevio"/>
                        <w:pBdr>
                          <w:top w:val="single" w:sz="6" w:space="7" w:color="000000"/>
                          <w:left w:val="single" w:sz="6" w:space="7" w:color="000000"/>
                          <w:bottom w:val="single" w:sz="6" w:space="7" w:color="000000"/>
                          <w:right w:val="single" w:sz="6" w:space="7" w:color="000000"/>
                        </w:pBdr>
                        <w:shd w:val="clear" w:color="auto" w:fill="061F2F"/>
                        <w:wordWrap w:val="0"/>
                        <w:spacing w:after="150"/>
                        <w:rPr>
                          <w:lang w:val="en-US"/>
                        </w:rPr>
                      </w:pPr>
                    </w:p>
                    <w:p w14:paraId="5F73941C" w14:textId="77777777" w:rsidR="00202C12" w:rsidRPr="006D6F52" w:rsidRDefault="00202C12" w:rsidP="00202C12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9A3007C" w14:textId="29A1B44D" w:rsidR="00370D6F" w:rsidRDefault="00370D6F" w:rsidP="00370D6F">
      <w:r>
        <w:lastRenderedPageBreak/>
        <w:t xml:space="preserve">A continuación, si nos conectamos a esa </w:t>
      </w:r>
      <w:proofErr w:type="spellStart"/>
      <w:r>
        <w:t>ip</w:t>
      </w:r>
      <w:proofErr w:type="spellEnd"/>
      <w:r>
        <w:t xml:space="preserve"> accederemos a la interfaz web</w:t>
      </w:r>
    </w:p>
    <w:p w14:paraId="789E2594" w14:textId="3B8EB754" w:rsidR="00370D6F" w:rsidRDefault="00370D6F" w:rsidP="00370D6F">
      <w:r>
        <w:rPr>
          <w:noProof/>
        </w:rPr>
        <w:drawing>
          <wp:inline distT="0" distB="0" distL="0" distR="0" wp14:anchorId="68A5CF72" wp14:editId="36217399">
            <wp:extent cx="5760085" cy="2303145"/>
            <wp:effectExtent l="0" t="0" r="0" b="190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BE4AF" w14:textId="34D46A5F" w:rsidR="00370D6F" w:rsidRDefault="00370D6F" w:rsidP="00370D6F">
      <w:r>
        <w:t xml:space="preserve">Le daremos a la ventana de </w:t>
      </w:r>
      <w:proofErr w:type="spellStart"/>
      <w:r>
        <w:t>login</w:t>
      </w:r>
      <w:proofErr w:type="spellEnd"/>
      <w:r>
        <w:t xml:space="preserve"> poniendo los datos de nuestro dominio anteriormente creado</w:t>
      </w:r>
    </w:p>
    <w:p w14:paraId="540196A0" w14:textId="0E600C99" w:rsidR="00370D6F" w:rsidRDefault="00370D6F" w:rsidP="00370D6F">
      <w:r>
        <w:rPr>
          <w:noProof/>
        </w:rPr>
        <w:drawing>
          <wp:inline distT="0" distB="0" distL="0" distR="0" wp14:anchorId="15CFF6C4" wp14:editId="54BDC19C">
            <wp:extent cx="5760085" cy="2185670"/>
            <wp:effectExtent l="0" t="0" r="0" b="508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C7BA0" w14:textId="70BF8FA0" w:rsidR="00370D6F" w:rsidRDefault="00370D6F" w:rsidP="00370D6F"/>
    <w:p w14:paraId="7FF5D98B" w14:textId="15A7A368" w:rsidR="00370D6F" w:rsidRDefault="00370D6F" w:rsidP="00370D6F"/>
    <w:p w14:paraId="5B3494A3" w14:textId="036E0BD7" w:rsidR="00370D6F" w:rsidRDefault="00103384" w:rsidP="00370D6F">
      <w:r>
        <w:t>Y como comprobamos podemos acceder perfectamente</w:t>
      </w:r>
    </w:p>
    <w:p w14:paraId="2FC8E8EF" w14:textId="341119C3" w:rsidR="00103384" w:rsidRDefault="00103384" w:rsidP="00370D6F">
      <w:r>
        <w:rPr>
          <w:noProof/>
        </w:rPr>
        <w:lastRenderedPageBreak/>
        <w:drawing>
          <wp:inline distT="0" distB="0" distL="0" distR="0" wp14:anchorId="19C82AB1" wp14:editId="633FF616">
            <wp:extent cx="5143500" cy="2101968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3504" cy="210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70B5" w14:textId="62B37829" w:rsidR="003164CD" w:rsidRDefault="003164CD" w:rsidP="003164CD">
      <w:pPr>
        <w:pStyle w:val="Ttulo2"/>
      </w:pPr>
      <w:bookmarkStart w:id="4" w:name="_Toc38528903"/>
      <w:r w:rsidRPr="00616E46">
        <w:t>Creación y configuración de Usuario, Grupos y U</w:t>
      </w:r>
      <w:r>
        <w:t>nidades</w:t>
      </w:r>
      <w:r w:rsidRPr="00616E46">
        <w:t xml:space="preserve"> Organizativas en LDAP</w:t>
      </w:r>
      <w:r>
        <w:t xml:space="preserve"> en </w:t>
      </w:r>
      <w:proofErr w:type="spellStart"/>
      <w:r>
        <w:t>docker</w:t>
      </w:r>
      <w:bookmarkEnd w:id="4"/>
      <w:proofErr w:type="spellEnd"/>
    </w:p>
    <w:p w14:paraId="0F162848" w14:textId="77777777" w:rsidR="003164CD" w:rsidRDefault="003164CD" w:rsidP="00370D6F"/>
    <w:p w14:paraId="5ACC7CF4" w14:textId="71E2840A" w:rsidR="00370D6F" w:rsidRDefault="00370D6F" w:rsidP="00370D6F"/>
    <w:p w14:paraId="3C823893" w14:textId="5F1858F4" w:rsidR="00370D6F" w:rsidRDefault="00103384" w:rsidP="00370D6F">
      <w:r>
        <w:t>A continuación, creamos un par de entradas para comprobar su funcionalidad</w:t>
      </w:r>
    </w:p>
    <w:p w14:paraId="44198300" w14:textId="226683AC" w:rsidR="00103384" w:rsidRDefault="00103384" w:rsidP="00370D6F">
      <w:r>
        <w:rPr>
          <w:noProof/>
        </w:rPr>
        <w:drawing>
          <wp:inline distT="0" distB="0" distL="0" distR="0" wp14:anchorId="346C831B" wp14:editId="0084D944">
            <wp:extent cx="5200650" cy="2821343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2394" cy="282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202B" w14:textId="73D39C44" w:rsidR="00103384" w:rsidRDefault="00103384" w:rsidP="00370D6F">
      <w:r>
        <w:t>Para empezar, cogeremos crear una UO</w:t>
      </w:r>
    </w:p>
    <w:p w14:paraId="181EDF02" w14:textId="4F6689AA" w:rsidR="00103384" w:rsidRDefault="00103384" w:rsidP="00370D6F">
      <w:r>
        <w:rPr>
          <w:noProof/>
        </w:rPr>
        <w:lastRenderedPageBreak/>
        <w:drawing>
          <wp:inline distT="0" distB="0" distL="0" distR="0" wp14:anchorId="0D69C0A5" wp14:editId="535DC54A">
            <wp:extent cx="5286375" cy="1547857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08863" cy="155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312D" w14:textId="00CA8892" w:rsidR="00103384" w:rsidRDefault="00103384" w:rsidP="00370D6F">
      <w:r>
        <w:t xml:space="preserve">Comprobamos los datos metidos y le damos a </w:t>
      </w:r>
      <w:proofErr w:type="spellStart"/>
      <w:r>
        <w:t>commit</w:t>
      </w:r>
      <w:proofErr w:type="spellEnd"/>
    </w:p>
    <w:p w14:paraId="73121131" w14:textId="74E6067A" w:rsidR="00103384" w:rsidRDefault="00103384" w:rsidP="00370D6F">
      <w:r>
        <w:rPr>
          <w:noProof/>
        </w:rPr>
        <w:drawing>
          <wp:inline distT="0" distB="0" distL="0" distR="0" wp14:anchorId="72F183AD" wp14:editId="2E05BE78">
            <wp:extent cx="5324475" cy="1833718"/>
            <wp:effectExtent l="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41530" cy="183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746D" w14:textId="6FA7A40F" w:rsidR="00103384" w:rsidRDefault="00103384" w:rsidP="00370D6F">
      <w:r>
        <w:t>Como vemos, ya aparece a la izquierda</w:t>
      </w:r>
    </w:p>
    <w:p w14:paraId="0D4DB4B6" w14:textId="1FAA827C" w:rsidR="00103384" w:rsidRDefault="00103384" w:rsidP="00370D6F">
      <w:r>
        <w:rPr>
          <w:noProof/>
        </w:rPr>
        <w:drawing>
          <wp:inline distT="0" distB="0" distL="0" distR="0" wp14:anchorId="304136DF" wp14:editId="71304492">
            <wp:extent cx="5267730" cy="2867025"/>
            <wp:effectExtent l="0" t="0" r="9525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017" cy="286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84B1" w14:textId="2DF9B1B5" w:rsidR="00103384" w:rsidRDefault="00103384" w:rsidP="00370D6F">
      <w:r>
        <w:t xml:space="preserve">Creamos ahora un </w:t>
      </w:r>
      <w:r w:rsidR="00595053">
        <w:t>grupo llamado usuarios dentro de la UO Jovellanos</w:t>
      </w:r>
    </w:p>
    <w:p w14:paraId="5F233A3A" w14:textId="5760F130" w:rsidR="00595053" w:rsidRDefault="00595053" w:rsidP="00370D6F">
      <w:r>
        <w:rPr>
          <w:noProof/>
        </w:rPr>
        <w:lastRenderedPageBreak/>
        <w:drawing>
          <wp:inline distT="0" distB="0" distL="0" distR="0" wp14:anchorId="3D11AEFB" wp14:editId="27DBFAF6">
            <wp:extent cx="5181600" cy="2465987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00712" cy="247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EC3A" w14:textId="01DA8F77" w:rsidR="00103384" w:rsidRDefault="00595053" w:rsidP="00370D6F">
      <w:r>
        <w:t>Comprobamos la entrada</w:t>
      </w:r>
    </w:p>
    <w:p w14:paraId="38BE8632" w14:textId="00C97D1C" w:rsidR="00595053" w:rsidRDefault="00595053" w:rsidP="00370D6F">
      <w:r>
        <w:rPr>
          <w:noProof/>
        </w:rPr>
        <w:drawing>
          <wp:inline distT="0" distB="0" distL="0" distR="0" wp14:anchorId="4ED073FD" wp14:editId="29496C39">
            <wp:extent cx="5760085" cy="2193290"/>
            <wp:effectExtent l="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49B4" w14:textId="5B826DC6" w:rsidR="00595053" w:rsidRDefault="00595053" w:rsidP="00370D6F">
      <w:r>
        <w:t>Y ya lo tenemos creado</w:t>
      </w:r>
    </w:p>
    <w:p w14:paraId="35BA2883" w14:textId="70E270E2" w:rsidR="00595053" w:rsidRDefault="00595053" w:rsidP="00370D6F">
      <w:r>
        <w:rPr>
          <w:noProof/>
        </w:rPr>
        <w:drawing>
          <wp:inline distT="0" distB="0" distL="0" distR="0" wp14:anchorId="14866BA4" wp14:editId="5C1EECD8">
            <wp:extent cx="5372100" cy="2822559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84129" cy="282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8B88" w14:textId="12FD8A54" w:rsidR="00595053" w:rsidRDefault="00595053" w:rsidP="00370D6F">
      <w:r>
        <w:lastRenderedPageBreak/>
        <w:t>A continuación, creamos un usuario dentro del grupo usuario</w:t>
      </w:r>
    </w:p>
    <w:p w14:paraId="3B66C6A4" w14:textId="37AFA507" w:rsidR="00595053" w:rsidRDefault="00595053" w:rsidP="00370D6F">
      <w:r>
        <w:rPr>
          <w:noProof/>
        </w:rPr>
        <w:drawing>
          <wp:inline distT="0" distB="0" distL="0" distR="0" wp14:anchorId="2D79D28F" wp14:editId="2E4211BF">
            <wp:extent cx="5760085" cy="4366260"/>
            <wp:effectExtent l="0" t="0" r="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AD2CF" w14:textId="41449689" w:rsidR="00595053" w:rsidRDefault="00595053" w:rsidP="00370D6F">
      <w:r>
        <w:rPr>
          <w:noProof/>
        </w:rPr>
        <w:drawing>
          <wp:inline distT="0" distB="0" distL="0" distR="0" wp14:anchorId="4645FD21" wp14:editId="2BB45C45">
            <wp:extent cx="5760085" cy="2058035"/>
            <wp:effectExtent l="0" t="0" r="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FECF1" w14:textId="30D760BD" w:rsidR="00595053" w:rsidRDefault="00595053" w:rsidP="00370D6F"/>
    <w:p w14:paraId="51A70DC6" w14:textId="367C194F" w:rsidR="00595053" w:rsidRDefault="00595053" w:rsidP="00370D6F">
      <w:r>
        <w:t xml:space="preserve">Como vemos podemos configurar </w:t>
      </w:r>
      <w:r w:rsidR="009F4FCE">
        <w:t>múltiples</w:t>
      </w:r>
      <w:r>
        <w:t xml:space="preserve"> parámetros como </w:t>
      </w:r>
      <w:proofErr w:type="spellStart"/>
      <w:r>
        <w:t>password</w:t>
      </w:r>
      <w:proofErr w:type="spellEnd"/>
      <w:r>
        <w:t xml:space="preserve">, directorio home, la Shell que usara </w:t>
      </w:r>
      <w:proofErr w:type="spellStart"/>
      <w:r>
        <w:t>etc</w:t>
      </w:r>
      <w:proofErr w:type="spellEnd"/>
      <w:r>
        <w:t>…</w:t>
      </w:r>
    </w:p>
    <w:p w14:paraId="181A0949" w14:textId="49645ABE" w:rsidR="00595053" w:rsidRDefault="00595053" w:rsidP="00370D6F">
      <w:r>
        <w:rPr>
          <w:noProof/>
        </w:rPr>
        <w:lastRenderedPageBreak/>
        <w:drawing>
          <wp:inline distT="0" distB="0" distL="0" distR="0" wp14:anchorId="6E1CAD57" wp14:editId="15660D18">
            <wp:extent cx="5760085" cy="3631565"/>
            <wp:effectExtent l="0" t="0" r="0" b="6985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A0E01" w14:textId="68E27500" w:rsidR="00595053" w:rsidRDefault="00595053" w:rsidP="00370D6F">
      <w:r>
        <w:t>Y ya lo tendríamos creado</w:t>
      </w:r>
    </w:p>
    <w:p w14:paraId="52AF62EE" w14:textId="47E83FCE" w:rsidR="00595053" w:rsidRDefault="00595053" w:rsidP="00370D6F">
      <w:r>
        <w:rPr>
          <w:noProof/>
        </w:rPr>
        <w:drawing>
          <wp:inline distT="0" distB="0" distL="0" distR="0" wp14:anchorId="33E49B00" wp14:editId="683B830B">
            <wp:extent cx="5760085" cy="3380740"/>
            <wp:effectExtent l="0" t="0" r="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10A1A" w14:textId="77777777" w:rsidR="00103384" w:rsidRDefault="00103384" w:rsidP="00370D6F"/>
    <w:p w14:paraId="11399726" w14:textId="77777777" w:rsidR="00370D6F" w:rsidRPr="00370D6F" w:rsidRDefault="00370D6F" w:rsidP="00370D6F"/>
    <w:p w14:paraId="2AD9B1B3" w14:textId="6F0B58D7" w:rsidR="0079572A" w:rsidRPr="003164CD" w:rsidRDefault="009F4FCE" w:rsidP="003164CD">
      <w:pPr>
        <w:pStyle w:val="Ttulo1"/>
        <w:rPr>
          <w:sz w:val="32"/>
          <w:szCs w:val="32"/>
        </w:rPr>
      </w:pPr>
      <w:bookmarkStart w:id="5" w:name="_Toc38528904"/>
      <w:r w:rsidRPr="003164CD">
        <w:rPr>
          <w:sz w:val="32"/>
          <w:szCs w:val="32"/>
        </w:rPr>
        <w:lastRenderedPageBreak/>
        <w:t>P</w:t>
      </w:r>
      <w:r w:rsidRPr="003164CD">
        <w:rPr>
          <w:sz w:val="40"/>
          <w:szCs w:val="40"/>
        </w:rPr>
        <w:t>a</w:t>
      </w:r>
      <w:r w:rsidRPr="003164CD">
        <w:rPr>
          <w:sz w:val="32"/>
          <w:szCs w:val="32"/>
        </w:rPr>
        <w:t xml:space="preserve">ra justificar el usar Docker, hemos replicado el mismo proceso en el propio sistema </w:t>
      </w:r>
      <w:r w:rsidR="003164CD" w:rsidRPr="003164CD">
        <w:rPr>
          <w:sz w:val="32"/>
          <w:szCs w:val="32"/>
        </w:rPr>
        <w:t>Debian</w:t>
      </w:r>
      <w:r w:rsidRPr="003164CD">
        <w:rPr>
          <w:sz w:val="32"/>
          <w:szCs w:val="32"/>
        </w:rPr>
        <w:t>, sin usar Docker, para ver como Docker nos ayuda hacer despliegues mucho más rápido</w:t>
      </w:r>
      <w:bookmarkEnd w:id="5"/>
    </w:p>
    <w:p w14:paraId="07576885" w14:textId="1C57F42F" w:rsidR="003164CD" w:rsidRPr="003164CD" w:rsidRDefault="003164CD" w:rsidP="003164CD">
      <w:pPr>
        <w:pStyle w:val="Ttulo2"/>
      </w:pPr>
      <w:bookmarkStart w:id="6" w:name="_Toc38528905"/>
      <w:r>
        <w:t xml:space="preserve">Instalación </w:t>
      </w:r>
      <w:proofErr w:type="spellStart"/>
      <w:r>
        <w:t>OpenLdap</w:t>
      </w:r>
      <w:proofErr w:type="spellEnd"/>
      <w:r>
        <w:t xml:space="preserve"> Debian puro</w:t>
      </w:r>
      <w:bookmarkEnd w:id="6"/>
    </w:p>
    <w:p w14:paraId="26AA375A" w14:textId="74C1DC4F" w:rsidR="00202C12" w:rsidRDefault="0079572A" w:rsidP="0079572A">
      <w:r>
        <w:t xml:space="preserve">Para empezar, realizaremos un </w:t>
      </w:r>
      <w:r w:rsidR="00202C12" w:rsidRPr="003B077E">
        <w:rPr>
          <w:noProof/>
          <w:lang w:val="es-ES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726B703C" wp14:editId="1EBDB1E6">
                <wp:simplePos x="0" y="0"/>
                <wp:positionH relativeFrom="margin">
                  <wp:posOffset>0</wp:posOffset>
                </wp:positionH>
                <wp:positionV relativeFrom="paragraph">
                  <wp:posOffset>407670</wp:posOffset>
                </wp:positionV>
                <wp:extent cx="5724525" cy="571500"/>
                <wp:effectExtent l="0" t="0" r="0" b="0"/>
                <wp:wrapSquare wrapText="bothSides"/>
                <wp:docPr id="10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4525" cy="571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A01E7E" w14:textId="181215A8" w:rsidR="00202C12" w:rsidRPr="00C55AD3" w:rsidRDefault="00202C12" w:rsidP="00202C12">
                            <w:pPr>
                              <w:pStyle w:val="HTMLconformatoprevio"/>
                              <w:pBdr>
                                <w:top w:val="single" w:sz="6" w:space="7" w:color="000000"/>
                                <w:left w:val="single" w:sz="6" w:space="7" w:color="000000"/>
                                <w:bottom w:val="single" w:sz="6" w:space="7" w:color="000000"/>
                                <w:right w:val="single" w:sz="6" w:space="7" w:color="000000"/>
                              </w:pBdr>
                              <w:shd w:val="clear" w:color="auto" w:fill="061F2F"/>
                              <w:wordWrap w:val="0"/>
                              <w:spacing w:after="150"/>
                              <w:rPr>
                                <w:color w:val="F3F3F3"/>
                                <w:lang w:val="es-AR"/>
                              </w:rPr>
                            </w:pPr>
                            <w:proofErr w:type="spellStart"/>
                            <w:r w:rsidRPr="00202C12">
                              <w:rPr>
                                <w:color w:val="F3F3F3"/>
                                <w:lang w:val="es-AR"/>
                              </w:rPr>
                              <w:t>apt-get</w:t>
                            </w:r>
                            <w:proofErr w:type="spellEnd"/>
                            <w:r w:rsidRPr="00202C12">
                              <w:rPr>
                                <w:color w:val="F3F3F3"/>
                                <w:lang w:val="es-AR"/>
                              </w:rPr>
                              <w:t xml:space="preserve"> </w:t>
                            </w:r>
                            <w:proofErr w:type="spellStart"/>
                            <w:r w:rsidRPr="00202C12">
                              <w:rPr>
                                <w:color w:val="F3F3F3"/>
                                <w:lang w:val="es-AR"/>
                              </w:rPr>
                              <w:t>update</w:t>
                            </w:r>
                            <w:proofErr w:type="spellEnd"/>
                          </w:p>
                          <w:p w14:paraId="3EBEC6C7" w14:textId="77777777" w:rsidR="00202C12" w:rsidRPr="006D6F52" w:rsidRDefault="00202C12" w:rsidP="00202C12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B703C" id="_x0000_s1044" type="#_x0000_t202" style="position:absolute;left:0;text-align:left;margin-left:0;margin-top:32.1pt;width:450.75pt;height:4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" filled="f" stroked="f">
                <v:textbox>
                  <w:txbxContent>
                    <w:p w14:paraId="69A01E7E" w14:textId="181215A8" w:rsidR="00202C12" w:rsidRPr="00C55AD3" w:rsidRDefault="00202C12" w:rsidP="00202C12">
                      <w:pPr>
                        <w:pStyle w:val="HTMLconformatoprevio"/>
                        <w:pBdr>
                          <w:top w:val="single" w:sz="6" w:space="7" w:color="000000"/>
                          <w:left w:val="single" w:sz="6" w:space="7" w:color="000000"/>
                          <w:bottom w:val="single" w:sz="6" w:space="7" w:color="000000"/>
                          <w:right w:val="single" w:sz="6" w:space="7" w:color="000000"/>
                        </w:pBdr>
                        <w:shd w:val="clear" w:color="auto" w:fill="061F2F"/>
                        <w:wordWrap w:val="0"/>
                        <w:spacing w:after="150"/>
                        <w:rPr>
                          <w:color w:val="F3F3F3"/>
                          <w:lang w:val="es-AR"/>
                        </w:rPr>
                      </w:pPr>
                      <w:proofErr w:type="spellStart"/>
                      <w:r w:rsidRPr="00202C12">
                        <w:rPr>
                          <w:color w:val="F3F3F3"/>
                          <w:lang w:val="es-AR"/>
                        </w:rPr>
                        <w:t>apt-get</w:t>
                      </w:r>
                      <w:proofErr w:type="spellEnd"/>
                      <w:r w:rsidRPr="00202C12">
                        <w:rPr>
                          <w:color w:val="F3F3F3"/>
                          <w:lang w:val="es-AR"/>
                        </w:rPr>
                        <w:t xml:space="preserve"> </w:t>
                      </w:r>
                      <w:proofErr w:type="spellStart"/>
                      <w:r w:rsidRPr="00202C12">
                        <w:rPr>
                          <w:color w:val="F3F3F3"/>
                          <w:lang w:val="es-AR"/>
                        </w:rPr>
                        <w:t>update</w:t>
                      </w:r>
                      <w:proofErr w:type="spellEnd"/>
                    </w:p>
                    <w:p w14:paraId="3EBEC6C7" w14:textId="77777777" w:rsidR="00202C12" w:rsidRPr="006D6F52" w:rsidRDefault="00202C12" w:rsidP="00202C12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0F45C9B" w14:textId="77777777" w:rsidR="00E14C7C" w:rsidRDefault="00E14C7C" w:rsidP="0079572A"/>
    <w:p w14:paraId="41414BE8" w14:textId="4C2DB7E3" w:rsidR="0079572A" w:rsidRDefault="0079572A" w:rsidP="0079572A">
      <w:r>
        <w:rPr>
          <w:noProof/>
        </w:rPr>
        <w:drawing>
          <wp:inline distT="0" distB="0" distL="0" distR="0" wp14:anchorId="6EBEF9D5" wp14:editId="50D91F86">
            <wp:extent cx="5760085" cy="12636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67B4" w14:textId="651FB30B" w:rsidR="0079572A" w:rsidRDefault="0079572A" w:rsidP="0079572A">
      <w:pPr>
        <w:pStyle w:val="HTMLconformatoprevio"/>
        <w:shd w:val="clear" w:color="auto" w:fill="EFF4F4"/>
        <w:spacing w:line="480" w:lineRule="auto"/>
        <w:rPr>
          <w:color w:val="000000"/>
          <w:sz w:val="24"/>
          <w:szCs w:val="24"/>
        </w:rPr>
      </w:pPr>
      <w:r>
        <w:t>Una vez actualizado los repositorios nos descargaremos el paquete deseado</w:t>
      </w:r>
    </w:p>
    <w:p w14:paraId="13C390C0" w14:textId="44A82906" w:rsidR="0079572A" w:rsidRPr="0079572A" w:rsidRDefault="0079572A" w:rsidP="0079572A"/>
    <w:p w14:paraId="12FD4794" w14:textId="09915152" w:rsidR="002B382F" w:rsidRDefault="0079572A" w:rsidP="002B382F">
      <w:r>
        <w:rPr>
          <w:noProof/>
        </w:rPr>
        <w:drawing>
          <wp:inline distT="0" distB="0" distL="0" distR="0" wp14:anchorId="6F1FCDFC" wp14:editId="35931BEA">
            <wp:extent cx="5760085" cy="1744980"/>
            <wp:effectExtent l="0" t="0" r="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0CFF" w14:textId="0413B8E9" w:rsidR="0079572A" w:rsidRDefault="0079572A" w:rsidP="002B382F">
      <w:r>
        <w:t>Una vez realizada la instalación del paquete nos pedirá la contraseña de administrador del directorio LDAP</w:t>
      </w:r>
    </w:p>
    <w:p w14:paraId="03A9857C" w14:textId="786CC16A" w:rsidR="0079572A" w:rsidRDefault="0079572A" w:rsidP="002B382F">
      <w:r>
        <w:rPr>
          <w:noProof/>
        </w:rPr>
        <w:lastRenderedPageBreak/>
        <w:drawing>
          <wp:inline distT="0" distB="0" distL="0" distR="0" wp14:anchorId="67CA70CF" wp14:editId="7FDA654A">
            <wp:extent cx="5760085" cy="1426845"/>
            <wp:effectExtent l="0" t="0" r="0" b="190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F152" w14:textId="54B49B12" w:rsidR="0079572A" w:rsidRDefault="0079572A" w:rsidP="002B382F">
      <w:r>
        <w:t>Nos pide de nuevo una confirmación de contraseña</w:t>
      </w:r>
    </w:p>
    <w:p w14:paraId="2FADF48E" w14:textId="4FFC2FE7" w:rsidR="0079572A" w:rsidRDefault="0079572A" w:rsidP="002B382F">
      <w:r>
        <w:rPr>
          <w:noProof/>
        </w:rPr>
        <w:drawing>
          <wp:inline distT="0" distB="0" distL="0" distR="0" wp14:anchorId="01787AE4" wp14:editId="525CDFA2">
            <wp:extent cx="5760085" cy="1214755"/>
            <wp:effectExtent l="0" t="0" r="0" b="444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699E5" w14:textId="36523E74" w:rsidR="0079572A" w:rsidRDefault="0079572A" w:rsidP="002B382F">
      <w:r>
        <w:t>Tras esto, comprobamos que ya ha realizado por si solo una configuración inicial</w:t>
      </w:r>
    </w:p>
    <w:p w14:paraId="0C32BACA" w14:textId="69A160BC" w:rsidR="0079572A" w:rsidRDefault="0079572A" w:rsidP="002B382F">
      <w:r>
        <w:rPr>
          <w:noProof/>
        </w:rPr>
        <w:drawing>
          <wp:inline distT="0" distB="0" distL="0" distR="0" wp14:anchorId="08B06699" wp14:editId="725CBB32">
            <wp:extent cx="4962525" cy="1381125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AE259" w14:textId="73BF6A19" w:rsidR="0079572A" w:rsidRDefault="0079572A" w:rsidP="0079572A">
      <w:pPr>
        <w:pStyle w:val="HTMLconformatoprevio"/>
        <w:shd w:val="clear" w:color="auto" w:fill="EFF4F4"/>
        <w:spacing w:line="480" w:lineRule="auto"/>
        <w:rPr>
          <w:color w:val="686868"/>
          <w:sz w:val="24"/>
          <w:szCs w:val="24"/>
        </w:rPr>
      </w:pPr>
      <w:r>
        <w:t xml:space="preserve">Como nosotros queremos una configuración propia ejecutaremos </w:t>
      </w:r>
    </w:p>
    <w:p w14:paraId="6F08E9BB" w14:textId="0C1BA884" w:rsidR="0079572A" w:rsidRDefault="00E14C7C" w:rsidP="002B382F">
      <w:bookmarkStart w:id="7" w:name="_GoBack"/>
      <w:bookmarkEnd w:id="7"/>
      <w:r w:rsidRPr="003B077E">
        <w:rPr>
          <w:noProof/>
          <w:lang w:val="es-ES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1C1C915E" wp14:editId="0F018C95">
                <wp:simplePos x="0" y="0"/>
                <wp:positionH relativeFrom="margin">
                  <wp:posOffset>0</wp:posOffset>
                </wp:positionH>
                <wp:positionV relativeFrom="paragraph">
                  <wp:posOffset>407670</wp:posOffset>
                </wp:positionV>
                <wp:extent cx="5724525" cy="571500"/>
                <wp:effectExtent l="0" t="0" r="0" b="0"/>
                <wp:wrapSquare wrapText="bothSides"/>
                <wp:docPr id="10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4525" cy="571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32B467" w14:textId="08D57CB7" w:rsidR="00E14C7C" w:rsidRPr="00C55AD3" w:rsidRDefault="00E14C7C" w:rsidP="00E14C7C">
                            <w:pPr>
                              <w:pStyle w:val="HTMLconformatoprevio"/>
                              <w:pBdr>
                                <w:top w:val="single" w:sz="6" w:space="7" w:color="000000"/>
                                <w:left w:val="single" w:sz="6" w:space="7" w:color="000000"/>
                                <w:bottom w:val="single" w:sz="6" w:space="7" w:color="000000"/>
                                <w:right w:val="single" w:sz="6" w:space="7" w:color="000000"/>
                              </w:pBdr>
                              <w:shd w:val="clear" w:color="auto" w:fill="061F2F"/>
                              <w:wordWrap w:val="0"/>
                              <w:spacing w:after="150"/>
                              <w:rPr>
                                <w:color w:val="F3F3F3"/>
                              </w:rPr>
                            </w:pPr>
                            <w:proofErr w:type="spellStart"/>
                            <w:r w:rsidRPr="00E14C7C">
                              <w:rPr>
                                <w:color w:val="F3F3F3"/>
                              </w:rPr>
                              <w:t>dpkg</w:t>
                            </w:r>
                            <w:proofErr w:type="spellEnd"/>
                            <w:r w:rsidRPr="00E14C7C">
                              <w:rPr>
                                <w:color w:val="F3F3F3"/>
                              </w:rPr>
                              <w:t>-reconfigure -</w:t>
                            </w:r>
                            <w:proofErr w:type="spellStart"/>
                            <w:r w:rsidRPr="00E14C7C">
                              <w:rPr>
                                <w:color w:val="F3F3F3"/>
                              </w:rPr>
                              <w:t>plow</w:t>
                            </w:r>
                            <w:proofErr w:type="spellEnd"/>
                            <w:r w:rsidRPr="00E14C7C">
                              <w:rPr>
                                <w:color w:val="F3F3F3"/>
                              </w:rPr>
                              <w:t xml:space="preserve"> </w:t>
                            </w:r>
                            <w:proofErr w:type="spellStart"/>
                            <w:r w:rsidRPr="00E14C7C">
                              <w:rPr>
                                <w:color w:val="F3F3F3"/>
                              </w:rPr>
                              <w:t>slapd</w:t>
                            </w:r>
                            <w:proofErr w:type="spellEnd"/>
                          </w:p>
                          <w:p w14:paraId="353FC28A" w14:textId="77777777" w:rsidR="00E14C7C" w:rsidRPr="006D6F52" w:rsidRDefault="00E14C7C" w:rsidP="00E14C7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C915E" id="_x0000_s1045" type="#_x0000_t202" style="position:absolute;left:0;text-align:left;margin-left:0;margin-top:32.1pt;width:450.75pt;height:4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" filled="f" stroked="f">
                <v:textbox>
                  <w:txbxContent>
                    <w:p w14:paraId="7532B467" w14:textId="08D57CB7" w:rsidR="00E14C7C" w:rsidRPr="00C55AD3" w:rsidRDefault="00E14C7C" w:rsidP="00E14C7C">
                      <w:pPr>
                        <w:pStyle w:val="HTMLconformatoprevio"/>
                        <w:pBdr>
                          <w:top w:val="single" w:sz="6" w:space="7" w:color="000000"/>
                          <w:left w:val="single" w:sz="6" w:space="7" w:color="000000"/>
                          <w:bottom w:val="single" w:sz="6" w:space="7" w:color="000000"/>
                          <w:right w:val="single" w:sz="6" w:space="7" w:color="000000"/>
                        </w:pBdr>
                        <w:shd w:val="clear" w:color="auto" w:fill="061F2F"/>
                        <w:wordWrap w:val="0"/>
                        <w:spacing w:after="150"/>
                        <w:rPr>
                          <w:color w:val="F3F3F3"/>
                        </w:rPr>
                      </w:pPr>
                      <w:proofErr w:type="spellStart"/>
                      <w:r w:rsidRPr="00E14C7C">
                        <w:rPr>
                          <w:color w:val="F3F3F3"/>
                        </w:rPr>
                        <w:t>dpkg</w:t>
                      </w:r>
                      <w:proofErr w:type="spellEnd"/>
                      <w:r w:rsidRPr="00E14C7C">
                        <w:rPr>
                          <w:color w:val="F3F3F3"/>
                        </w:rPr>
                        <w:t>-reconfigure -</w:t>
                      </w:r>
                      <w:proofErr w:type="spellStart"/>
                      <w:r w:rsidRPr="00E14C7C">
                        <w:rPr>
                          <w:color w:val="F3F3F3"/>
                        </w:rPr>
                        <w:t>plow</w:t>
                      </w:r>
                      <w:proofErr w:type="spellEnd"/>
                      <w:r w:rsidRPr="00E14C7C">
                        <w:rPr>
                          <w:color w:val="F3F3F3"/>
                        </w:rPr>
                        <w:t xml:space="preserve"> </w:t>
                      </w:r>
                      <w:proofErr w:type="spellStart"/>
                      <w:r w:rsidRPr="00E14C7C">
                        <w:rPr>
                          <w:color w:val="F3F3F3"/>
                        </w:rPr>
                        <w:t>slapd</w:t>
                      </w:r>
                      <w:proofErr w:type="spellEnd"/>
                    </w:p>
                    <w:p w14:paraId="353FC28A" w14:textId="77777777" w:rsidR="00E14C7C" w:rsidRPr="006D6F52" w:rsidRDefault="00E14C7C" w:rsidP="00E14C7C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8E1A8E1" w14:textId="77777777" w:rsidR="00E14C7C" w:rsidRDefault="00E14C7C" w:rsidP="002B382F"/>
    <w:p w14:paraId="4378878E" w14:textId="71AE5AE3" w:rsidR="00840A37" w:rsidRDefault="00840A37" w:rsidP="002B382F">
      <w:r>
        <w:rPr>
          <w:noProof/>
        </w:rPr>
        <w:drawing>
          <wp:inline distT="0" distB="0" distL="0" distR="0" wp14:anchorId="79A6EF50" wp14:editId="2AB422C6">
            <wp:extent cx="5760085" cy="124650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89D2" w14:textId="02F2A7CC" w:rsidR="00840A37" w:rsidRDefault="00840A37" w:rsidP="002B382F">
      <w:r>
        <w:t>Así que aquí le daremos a la opción No</w:t>
      </w:r>
    </w:p>
    <w:p w14:paraId="321BE605" w14:textId="3C2364BD" w:rsidR="00840A37" w:rsidRDefault="00840A37" w:rsidP="002B382F">
      <w:r>
        <w:lastRenderedPageBreak/>
        <w:t xml:space="preserve">A </w:t>
      </w:r>
      <w:r w:rsidR="00E14C7C">
        <w:t>continuación,</w:t>
      </w:r>
      <w:r>
        <w:t xml:space="preserve"> nos pide que introduzcamos un nombre de dominio dns en nuestro caso será </w:t>
      </w:r>
      <w:proofErr w:type="spellStart"/>
      <w:r w:rsidR="00E14C7C">
        <w:t>proyecto.Local</w:t>
      </w:r>
      <w:proofErr w:type="spellEnd"/>
    </w:p>
    <w:p w14:paraId="50EB8FB4" w14:textId="3A7491D9" w:rsidR="00840A37" w:rsidRDefault="00840A37" w:rsidP="002B382F">
      <w:r>
        <w:rPr>
          <w:noProof/>
        </w:rPr>
        <w:drawing>
          <wp:inline distT="0" distB="0" distL="0" distR="0" wp14:anchorId="1797732A" wp14:editId="50A37C7B">
            <wp:extent cx="5760085" cy="122555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FCEA" w14:textId="344C235F" w:rsidR="00840A37" w:rsidRDefault="00840A37" w:rsidP="002B382F">
      <w:r>
        <w:t>Nos pide un nombre de organización para utilizar en LDAP en nuestro caso será proyecto</w:t>
      </w:r>
    </w:p>
    <w:p w14:paraId="282946E3" w14:textId="5D4F8F4C" w:rsidR="00840A37" w:rsidRDefault="00840A37" w:rsidP="002B382F">
      <w:r>
        <w:rPr>
          <w:noProof/>
        </w:rPr>
        <w:drawing>
          <wp:inline distT="0" distB="0" distL="0" distR="0" wp14:anchorId="744122B0" wp14:editId="4F06D26B">
            <wp:extent cx="5760085" cy="1308735"/>
            <wp:effectExtent l="0" t="0" r="0" b="571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9443B" w14:textId="2DBD9590" w:rsidR="0048276E" w:rsidRDefault="0048276E" w:rsidP="002B382F">
      <w:r>
        <w:t>A continuación, nos pide la contraseña del administrador del directorio LDAP</w:t>
      </w:r>
    </w:p>
    <w:p w14:paraId="5D1F8BB4" w14:textId="037896F1" w:rsidR="0048276E" w:rsidRDefault="0048276E" w:rsidP="002B382F">
      <w:r>
        <w:rPr>
          <w:noProof/>
        </w:rPr>
        <w:drawing>
          <wp:inline distT="0" distB="0" distL="0" distR="0" wp14:anchorId="394C73AC" wp14:editId="6B9EA45E">
            <wp:extent cx="5734050" cy="1386893"/>
            <wp:effectExtent l="0" t="0" r="0" b="38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3187" cy="139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5FF6" w14:textId="36BC6688" w:rsidR="0048276E" w:rsidRDefault="0048276E" w:rsidP="002B382F">
      <w:r>
        <w:t>Como antes pide que la confirmemos introduciéndola de nuevo</w:t>
      </w:r>
    </w:p>
    <w:p w14:paraId="74B64CB0" w14:textId="58068BC4" w:rsidR="0048276E" w:rsidRDefault="0048276E" w:rsidP="002B382F">
      <w:r>
        <w:rPr>
          <w:noProof/>
        </w:rPr>
        <w:drawing>
          <wp:inline distT="0" distB="0" distL="0" distR="0" wp14:anchorId="1CF663DE" wp14:editId="1C6A3328">
            <wp:extent cx="5783455" cy="1257300"/>
            <wp:effectExtent l="0" t="0" r="825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19015" cy="126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B26D" w14:textId="5843E1AE" w:rsidR="0048276E" w:rsidRDefault="0048276E" w:rsidP="002B382F"/>
    <w:p w14:paraId="3F35B54A" w14:textId="0A78B300" w:rsidR="0048276E" w:rsidRDefault="0048276E" w:rsidP="002B382F"/>
    <w:p w14:paraId="5377B5AE" w14:textId="3281B445" w:rsidR="0048276E" w:rsidRDefault="0048276E" w:rsidP="002B382F"/>
    <w:p w14:paraId="34ED8FA9" w14:textId="5E608CE4" w:rsidR="0048276E" w:rsidRDefault="0048276E" w:rsidP="002B382F">
      <w:r>
        <w:lastRenderedPageBreak/>
        <w:t>En el siguiente paso nos pide configurar el motor de base de datos que queremos usar, por defecto dejaremos el marcado MDB</w:t>
      </w:r>
    </w:p>
    <w:p w14:paraId="390A02AF" w14:textId="36CF1FB6" w:rsidR="0048276E" w:rsidRDefault="0048276E" w:rsidP="002B382F">
      <w:r>
        <w:rPr>
          <w:noProof/>
        </w:rPr>
        <w:drawing>
          <wp:inline distT="0" distB="0" distL="0" distR="0" wp14:anchorId="43006B46" wp14:editId="3D1CA468">
            <wp:extent cx="5543550" cy="2322290"/>
            <wp:effectExtent l="0" t="0" r="0" b="190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60735" cy="232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713F" w14:textId="20084B14" w:rsidR="0048276E" w:rsidRDefault="0048276E" w:rsidP="002B382F">
      <w:r>
        <w:t xml:space="preserve">A continuación, nos pregunta </w:t>
      </w:r>
      <w:r w:rsidRPr="0048276E">
        <w:t xml:space="preserve">que si deseamos que se elimine el directorio </w:t>
      </w:r>
      <w:proofErr w:type="spellStart"/>
      <w:r w:rsidRPr="0048276E">
        <w:t>slapd</w:t>
      </w:r>
      <w:proofErr w:type="spellEnd"/>
      <w:r w:rsidRPr="0048276E">
        <w:t xml:space="preserve"> de la base de datos cuando </w:t>
      </w:r>
      <w:proofErr w:type="spellStart"/>
      <w:r w:rsidRPr="0048276E">
        <w:t>slapd</w:t>
      </w:r>
      <w:proofErr w:type="spellEnd"/>
      <w:r w:rsidRPr="0048276E">
        <w:t xml:space="preserve"> sea eliminado</w:t>
      </w:r>
      <w:r>
        <w:t>, en su defecto dejamos No</w:t>
      </w:r>
    </w:p>
    <w:p w14:paraId="295735E2" w14:textId="7934FA81" w:rsidR="0048276E" w:rsidRDefault="0048276E" w:rsidP="002B382F">
      <w:r>
        <w:rPr>
          <w:noProof/>
        </w:rPr>
        <w:drawing>
          <wp:inline distT="0" distB="0" distL="0" distR="0" wp14:anchorId="4DBF4026" wp14:editId="37616A90">
            <wp:extent cx="5295900" cy="1300767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87550" cy="132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B2892" w14:textId="62480AE2" w:rsidR="0048276E" w:rsidRDefault="0048276E" w:rsidP="002B382F">
      <w:r w:rsidRPr="0048276E">
        <w:t xml:space="preserve">En la siguiente opción </w:t>
      </w:r>
      <w:r>
        <w:t xml:space="preserve">nos da a elegir </w:t>
      </w:r>
      <w:r w:rsidRPr="0048276E">
        <w:t>si deseamos que se mueva el antiguo directorio</w:t>
      </w:r>
      <w:r>
        <w:t>, por defecto dejamos la opción Si</w:t>
      </w:r>
    </w:p>
    <w:p w14:paraId="00D6706C" w14:textId="476E7ADF" w:rsidR="0048276E" w:rsidRDefault="0048276E" w:rsidP="002B382F">
      <w:r>
        <w:rPr>
          <w:noProof/>
        </w:rPr>
        <w:drawing>
          <wp:inline distT="0" distB="0" distL="0" distR="0" wp14:anchorId="269098C3" wp14:editId="4C5069C3">
            <wp:extent cx="5267325" cy="1147999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49701" cy="116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8CBC" w14:textId="74B056BE" w:rsidR="002B4090" w:rsidRDefault="002B4090" w:rsidP="002B382F">
      <w:r>
        <w:t>Una vez realizado el proceso nos ha vuelto a realizar la configuración, pero esta vez con nuestros parámetros</w:t>
      </w:r>
    </w:p>
    <w:p w14:paraId="747094C8" w14:textId="095C6466" w:rsidR="002B4090" w:rsidRDefault="002B4090" w:rsidP="002B382F">
      <w:r>
        <w:rPr>
          <w:noProof/>
        </w:rPr>
        <w:drawing>
          <wp:inline distT="0" distB="0" distL="0" distR="0" wp14:anchorId="0759C719" wp14:editId="2C45B5CE">
            <wp:extent cx="5513766" cy="92392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93255" cy="95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5840" w14:textId="49AA3A71" w:rsidR="002B4090" w:rsidRDefault="002B4090" w:rsidP="002B382F">
      <w:r>
        <w:lastRenderedPageBreak/>
        <w:t xml:space="preserve">Para comprobar que todos los parámetros son correctos usaremos el comando </w:t>
      </w:r>
      <w:proofErr w:type="spellStart"/>
      <w:r>
        <w:t>slapcat</w:t>
      </w:r>
      <w:proofErr w:type="spellEnd"/>
      <w:r>
        <w:t xml:space="preserve"> que nos muestra el siguiente resultado</w:t>
      </w:r>
    </w:p>
    <w:p w14:paraId="2290E528" w14:textId="350AB1E9" w:rsidR="002B4090" w:rsidRDefault="002B4090" w:rsidP="002B382F">
      <w:r>
        <w:rPr>
          <w:noProof/>
        </w:rPr>
        <w:drawing>
          <wp:inline distT="0" distB="0" distL="0" distR="0" wp14:anchorId="77AE2031" wp14:editId="398E5506">
            <wp:extent cx="5760085" cy="5121275"/>
            <wp:effectExtent l="0" t="0" r="0" b="317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17C6" w14:textId="4416F7DC" w:rsidR="002B4090" w:rsidRDefault="002B4090" w:rsidP="002B382F"/>
    <w:p w14:paraId="402F8917" w14:textId="52261CEB" w:rsidR="002B4090" w:rsidRDefault="002B4090" w:rsidP="002B382F">
      <w:r>
        <w:t xml:space="preserve">Con esto hemos finalizado la configuración inicial de LDAP, a </w:t>
      </w:r>
      <w:r w:rsidR="00616E46">
        <w:t>continuación,</w:t>
      </w:r>
      <w:r>
        <w:t xml:space="preserve"> pasaremos a crear los grupos, unidades organizativas y usuarios que deseemos </w:t>
      </w:r>
    </w:p>
    <w:p w14:paraId="702A5F74" w14:textId="22E8E352" w:rsidR="00616E46" w:rsidRDefault="00616E46" w:rsidP="004348FC">
      <w:pPr>
        <w:pStyle w:val="Ttulo2"/>
      </w:pPr>
      <w:bookmarkStart w:id="8" w:name="_Toc38528906"/>
      <w:r w:rsidRPr="00616E46">
        <w:t>Creación y configuración de Usuario, Grupos y U</w:t>
      </w:r>
      <w:r>
        <w:t>nidades</w:t>
      </w:r>
      <w:r w:rsidRPr="00616E46">
        <w:t xml:space="preserve"> Organizativas en LDAP</w:t>
      </w:r>
      <w:r w:rsidR="003164CD">
        <w:t xml:space="preserve"> en Debian puro</w:t>
      </w:r>
      <w:bookmarkEnd w:id="8"/>
    </w:p>
    <w:p w14:paraId="14DAD5B9" w14:textId="086C30C4" w:rsidR="00F53B7F" w:rsidRDefault="00F53B7F" w:rsidP="00F53B7F">
      <w:r>
        <w:t xml:space="preserve">Para tener una organización fácil y optima vamos a manejar </w:t>
      </w:r>
      <w:r w:rsidR="001356B7">
        <w:t xml:space="preserve">ficheros. </w:t>
      </w:r>
      <w:proofErr w:type="spellStart"/>
      <w:r w:rsidR="001356B7">
        <w:t>ldif</w:t>
      </w:r>
      <w:proofErr w:type="spellEnd"/>
      <w:r>
        <w:t xml:space="preserve"> que a posterior se cargan en LDAPP a través de un comando, así a su vez podemos tener un </w:t>
      </w:r>
      <w:r w:rsidR="001356B7">
        <w:t xml:space="preserve">fichero. </w:t>
      </w:r>
      <w:proofErr w:type="spellStart"/>
      <w:r w:rsidR="001356B7">
        <w:t>ldif</w:t>
      </w:r>
      <w:proofErr w:type="spellEnd"/>
      <w:r>
        <w:t xml:space="preserve"> para poder separar usuarios, grupos y UO según nos venga en gana, A </w:t>
      </w:r>
      <w:r w:rsidR="001356B7">
        <w:t>continuación,</w:t>
      </w:r>
      <w:r>
        <w:t xml:space="preserve"> vamos a configurar los ficheros.</w:t>
      </w:r>
    </w:p>
    <w:p w14:paraId="39978D65" w14:textId="77777777" w:rsidR="009F4FCE" w:rsidRDefault="009F4FCE" w:rsidP="00F53B7F"/>
    <w:p w14:paraId="1DDB5C74" w14:textId="5EC5AC3B" w:rsidR="00D57FE3" w:rsidRDefault="00D57FE3" w:rsidP="00F53B7F">
      <w:r>
        <w:t>Primero crearemos la unidad organizativa Jovellanos</w:t>
      </w:r>
    </w:p>
    <w:p w14:paraId="606D2E05" w14:textId="62FA2BF0" w:rsidR="00D57FE3" w:rsidRDefault="0000766B" w:rsidP="00F53B7F">
      <w:r>
        <w:rPr>
          <w:noProof/>
        </w:rPr>
        <w:drawing>
          <wp:inline distT="0" distB="0" distL="0" distR="0" wp14:anchorId="3274732A" wp14:editId="3872ECC6">
            <wp:extent cx="5295900" cy="174307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7266" w14:textId="0BF6909F" w:rsidR="0073093A" w:rsidRDefault="0073093A" w:rsidP="00F53B7F">
      <w:r>
        <w:t>Ahora crearemos el grupo administradores</w:t>
      </w:r>
    </w:p>
    <w:p w14:paraId="0D16D6F1" w14:textId="6753AA05" w:rsidR="0073093A" w:rsidRDefault="0000766B" w:rsidP="00F53B7F">
      <w:r>
        <w:rPr>
          <w:noProof/>
        </w:rPr>
        <w:drawing>
          <wp:inline distT="0" distB="0" distL="0" distR="0" wp14:anchorId="0FAE756F" wp14:editId="32DBE137">
            <wp:extent cx="5191125" cy="156210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D995" w14:textId="65276AA1" w:rsidR="00391720" w:rsidRDefault="00391720" w:rsidP="00F53B7F">
      <w:r>
        <w:t xml:space="preserve">A </w:t>
      </w:r>
      <w:r w:rsidR="001D5209">
        <w:t>continuación,</w:t>
      </w:r>
      <w:r>
        <w:t xml:space="preserve"> hemos creado </w:t>
      </w:r>
      <w:r w:rsidR="001A267A">
        <w:t>dos</w:t>
      </w:r>
      <w:r w:rsidR="001D5209">
        <w:t xml:space="preserve"> usuario</w:t>
      </w:r>
      <w:r w:rsidR="001A267A">
        <w:t>s</w:t>
      </w:r>
      <w:r w:rsidR="001D5209">
        <w:t xml:space="preserve"> dentro de administradores</w:t>
      </w:r>
      <w:r w:rsidR="001A267A">
        <w:t xml:space="preserve">, Tanto el </w:t>
      </w:r>
      <w:proofErr w:type="spellStart"/>
      <w:r w:rsidR="001A267A">
        <w:t>cn</w:t>
      </w:r>
      <w:proofErr w:type="spellEnd"/>
      <w:r w:rsidR="001A267A">
        <w:t xml:space="preserve"> como el </w:t>
      </w:r>
      <w:proofErr w:type="spellStart"/>
      <w:r w:rsidR="001A267A">
        <w:t>sn</w:t>
      </w:r>
      <w:proofErr w:type="spellEnd"/>
      <w:r w:rsidR="001A267A">
        <w:t xml:space="preserve"> que se requiere para este tipo de cuentas lo hemos realizado en base 64 con el comando</w:t>
      </w:r>
    </w:p>
    <w:p w14:paraId="34328445" w14:textId="1109267B" w:rsidR="001A267A" w:rsidRDefault="001A267A" w:rsidP="00F53B7F"/>
    <w:p w14:paraId="2716073D" w14:textId="0E65F9A3" w:rsidR="001A267A" w:rsidRDefault="001A267A" w:rsidP="00F53B7F">
      <w:r>
        <w:t xml:space="preserve">Echo </w:t>
      </w:r>
      <w:proofErr w:type="spellStart"/>
      <w:r>
        <w:t>dani</w:t>
      </w:r>
      <w:proofErr w:type="spellEnd"/>
      <w:r>
        <w:t xml:space="preserve"> | base64 y el resultado es el </w:t>
      </w:r>
      <w:proofErr w:type="spellStart"/>
      <w:r>
        <w:t>cn</w:t>
      </w:r>
      <w:proofErr w:type="spellEnd"/>
      <w:r>
        <w:t xml:space="preserve">, repetimos el paso con el </w:t>
      </w:r>
      <w:proofErr w:type="spellStart"/>
      <w:r>
        <w:t>sn</w:t>
      </w:r>
      <w:proofErr w:type="spellEnd"/>
      <w:r>
        <w:t xml:space="preserve"> y en este caso ponemos el apellido, </w:t>
      </w:r>
      <w:r w:rsidR="00990F52">
        <w:t>así</w:t>
      </w:r>
      <w:r>
        <w:t xml:space="preserve"> hemos obtenido los valores requeridos</w:t>
      </w:r>
    </w:p>
    <w:p w14:paraId="1EBE3AA9" w14:textId="4CB828A9" w:rsidR="001D5209" w:rsidRDefault="001A267A" w:rsidP="00F53B7F">
      <w:r>
        <w:rPr>
          <w:noProof/>
        </w:rPr>
        <w:lastRenderedPageBreak/>
        <w:drawing>
          <wp:inline distT="0" distB="0" distL="0" distR="0" wp14:anchorId="4FFCC544" wp14:editId="15BAA067">
            <wp:extent cx="4503178" cy="523991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33710" cy="527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73FD" w14:textId="3A154A17" w:rsidR="001D5209" w:rsidRDefault="001D5209" w:rsidP="00F53B7F"/>
    <w:p w14:paraId="5DC8360F" w14:textId="19A73C9B" w:rsidR="00B94949" w:rsidRDefault="00B94949" w:rsidP="00F53B7F">
      <w:r>
        <w:t xml:space="preserve">Ahora procederemos añadir a </w:t>
      </w:r>
      <w:proofErr w:type="spellStart"/>
      <w:r>
        <w:t>ldap</w:t>
      </w:r>
      <w:proofErr w:type="spellEnd"/>
      <w:r>
        <w:t xml:space="preserve"> los datos de cada fichero. </w:t>
      </w:r>
      <w:proofErr w:type="spellStart"/>
      <w:r>
        <w:t>ldif</w:t>
      </w:r>
      <w:proofErr w:type="spellEnd"/>
      <w:r>
        <w:t xml:space="preserve"> creado</w:t>
      </w:r>
    </w:p>
    <w:p w14:paraId="758E133E" w14:textId="7DA0D624" w:rsidR="00B94949" w:rsidRDefault="00B94949" w:rsidP="00F53B7F">
      <w:proofErr w:type="spellStart"/>
      <w:r w:rsidRPr="00B94949">
        <w:t>ldapadd</w:t>
      </w:r>
      <w:proofErr w:type="spellEnd"/>
      <w:r w:rsidRPr="00B94949">
        <w:t xml:space="preserve"> -x -D </w:t>
      </w:r>
      <w:proofErr w:type="spellStart"/>
      <w:r w:rsidRPr="00B94949">
        <w:t>dc</w:t>
      </w:r>
      <w:proofErr w:type="spellEnd"/>
      <w:r w:rsidRPr="00B94949">
        <w:t>=</w:t>
      </w:r>
      <w:proofErr w:type="spellStart"/>
      <w:r>
        <w:t>Jovellanos</w:t>
      </w:r>
      <w:r w:rsidRPr="00B94949">
        <w:t>,dc</w:t>
      </w:r>
      <w:proofErr w:type="spellEnd"/>
      <w:r w:rsidRPr="00B94949">
        <w:t>=</w:t>
      </w:r>
      <w:r>
        <w:t>local</w:t>
      </w:r>
      <w:r w:rsidRPr="00B94949">
        <w:t xml:space="preserve"> -W -f </w:t>
      </w:r>
      <w:proofErr w:type="spellStart"/>
      <w:r w:rsidRPr="00B94949">
        <w:t>u</w:t>
      </w:r>
      <w:r>
        <w:t>nidades</w:t>
      </w:r>
      <w:r w:rsidRPr="00B94949">
        <w:t>.ldif</w:t>
      </w:r>
      <w:proofErr w:type="spellEnd"/>
    </w:p>
    <w:p w14:paraId="1E4427B4" w14:textId="69166A22" w:rsidR="001A267A" w:rsidRDefault="001A267A" w:rsidP="004348FC">
      <w:pPr>
        <w:pStyle w:val="Ttulo3"/>
      </w:pPr>
      <w:bookmarkStart w:id="9" w:name="_Toc38528907"/>
      <w:r>
        <w:t>Unidades organizativas</w:t>
      </w:r>
      <w:bookmarkEnd w:id="9"/>
    </w:p>
    <w:p w14:paraId="1BF28919" w14:textId="1F6B0B27" w:rsidR="001A267A" w:rsidRDefault="001A267A" w:rsidP="00F53B7F">
      <w:r>
        <w:rPr>
          <w:noProof/>
        </w:rPr>
        <w:drawing>
          <wp:inline distT="0" distB="0" distL="0" distR="0" wp14:anchorId="2867A79D" wp14:editId="3786373B">
            <wp:extent cx="5693134" cy="424898"/>
            <wp:effectExtent l="0" t="0" r="317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4410" cy="42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88D8" w14:textId="77777777" w:rsidR="009F4FCE" w:rsidRDefault="009F4FCE" w:rsidP="00F53B7F"/>
    <w:p w14:paraId="25EDE09F" w14:textId="55775E2F" w:rsidR="001A267A" w:rsidRDefault="001A267A" w:rsidP="004348FC">
      <w:pPr>
        <w:pStyle w:val="Ttulo3"/>
      </w:pPr>
      <w:bookmarkStart w:id="10" w:name="_Toc38528908"/>
      <w:r>
        <w:t>Grupos</w:t>
      </w:r>
      <w:bookmarkEnd w:id="10"/>
    </w:p>
    <w:p w14:paraId="5F650C7C" w14:textId="2C3856E8" w:rsidR="001A267A" w:rsidRDefault="001A267A" w:rsidP="00F53B7F">
      <w:r>
        <w:rPr>
          <w:noProof/>
        </w:rPr>
        <w:drawing>
          <wp:inline distT="0" distB="0" distL="0" distR="0" wp14:anchorId="653AE72E" wp14:editId="296F41B4">
            <wp:extent cx="6034853" cy="492981"/>
            <wp:effectExtent l="0" t="0" r="4445" b="254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850690" cy="55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C4D2" w14:textId="17F33305" w:rsidR="001A267A" w:rsidRDefault="001A267A" w:rsidP="004348FC">
      <w:pPr>
        <w:pStyle w:val="Ttulo3"/>
      </w:pPr>
      <w:bookmarkStart w:id="11" w:name="_Toc38528909"/>
      <w:r>
        <w:lastRenderedPageBreak/>
        <w:t>Usuarios</w:t>
      </w:r>
      <w:bookmarkEnd w:id="11"/>
    </w:p>
    <w:p w14:paraId="67F903BB" w14:textId="5C4901F9" w:rsidR="001A267A" w:rsidRDefault="001A267A" w:rsidP="00F53B7F">
      <w:r>
        <w:rPr>
          <w:noProof/>
        </w:rPr>
        <w:drawing>
          <wp:inline distT="0" distB="0" distL="0" distR="0" wp14:anchorId="19FA76F1" wp14:editId="3592D02C">
            <wp:extent cx="5760085" cy="649605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D8D10" w14:textId="44E3054F" w:rsidR="001A267A" w:rsidRDefault="001A267A" w:rsidP="00F53B7F">
      <w:r>
        <w:t xml:space="preserve">Tras estos procesos podemos usar el comando </w:t>
      </w:r>
      <w:proofErr w:type="spellStart"/>
      <w:r>
        <w:t>slapcat</w:t>
      </w:r>
      <w:proofErr w:type="spellEnd"/>
      <w:r>
        <w:t xml:space="preserve"> para comprobar la información</w:t>
      </w:r>
    </w:p>
    <w:p w14:paraId="544F8AAE" w14:textId="30BA3299" w:rsidR="001A267A" w:rsidRDefault="001A267A" w:rsidP="00F53B7F">
      <w:r>
        <w:rPr>
          <w:noProof/>
        </w:rPr>
        <w:drawing>
          <wp:inline distT="0" distB="0" distL="0" distR="0" wp14:anchorId="7F202046" wp14:editId="4E626B46">
            <wp:extent cx="5760085" cy="6692265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69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ED13" w14:textId="313001C4" w:rsidR="001A267A" w:rsidRDefault="001A267A" w:rsidP="00F53B7F">
      <w:r>
        <w:rPr>
          <w:noProof/>
        </w:rPr>
        <w:lastRenderedPageBreak/>
        <w:drawing>
          <wp:inline distT="0" distB="0" distL="0" distR="0" wp14:anchorId="698F66BC" wp14:editId="3D65309C">
            <wp:extent cx="4943475" cy="4210050"/>
            <wp:effectExtent l="0" t="0" r="952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08C01" w14:textId="79AE103B" w:rsidR="001A267A" w:rsidRDefault="001A267A" w:rsidP="00F53B7F">
      <w:r>
        <w:rPr>
          <w:noProof/>
        </w:rPr>
        <w:drawing>
          <wp:inline distT="0" distB="0" distL="0" distR="0" wp14:anchorId="1E6C4CD2" wp14:editId="3BCBD0FB">
            <wp:extent cx="4724400" cy="4086225"/>
            <wp:effectExtent l="0" t="0" r="0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A29E" w14:textId="724E3223" w:rsidR="001A267A" w:rsidRDefault="001A267A" w:rsidP="00F53B7F">
      <w:r>
        <w:rPr>
          <w:noProof/>
        </w:rPr>
        <w:lastRenderedPageBreak/>
        <w:drawing>
          <wp:inline distT="0" distB="0" distL="0" distR="0" wp14:anchorId="3E683BC8" wp14:editId="3FCA3848">
            <wp:extent cx="4676775" cy="4333875"/>
            <wp:effectExtent l="0" t="0" r="9525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65FF" w14:textId="69749011" w:rsidR="001A267A" w:rsidRDefault="001A267A" w:rsidP="00F53B7F">
      <w:r>
        <w:t>Con esto hemos finalizado la creación de UO, grupos y usuarios deseados para esta demo</w:t>
      </w:r>
    </w:p>
    <w:p w14:paraId="1EC008F2" w14:textId="36201D55" w:rsidR="00990F52" w:rsidRDefault="00990F52" w:rsidP="00990F52">
      <w:pPr>
        <w:pStyle w:val="Ttulo2"/>
      </w:pPr>
      <w:bookmarkStart w:id="12" w:name="_Toc38528910"/>
      <w:r>
        <w:t xml:space="preserve">Instalación De Interfaz Web </w:t>
      </w:r>
      <w:proofErr w:type="spellStart"/>
      <w:r>
        <w:t>Openldap</w:t>
      </w:r>
      <w:proofErr w:type="spellEnd"/>
      <w:r w:rsidR="003164CD">
        <w:t xml:space="preserve"> en Debian puro</w:t>
      </w:r>
      <w:bookmarkEnd w:id="12"/>
    </w:p>
    <w:p w14:paraId="6259CE8D" w14:textId="5702B7CD" w:rsidR="00990F52" w:rsidRDefault="00990F52" w:rsidP="00990F52">
      <w:r>
        <w:t xml:space="preserve">Para un manejo más fácil de </w:t>
      </w:r>
      <w:proofErr w:type="spellStart"/>
      <w:r>
        <w:t>Openldap</w:t>
      </w:r>
      <w:proofErr w:type="spellEnd"/>
      <w:r>
        <w:t xml:space="preserve"> instalaremos una interfaz web</w:t>
      </w:r>
    </w:p>
    <w:p w14:paraId="698E7A85" w14:textId="5B641E77" w:rsidR="00AE4E30" w:rsidRDefault="00AE4E30" w:rsidP="00990F52">
      <w:r>
        <w:t>Primero modificaremos el fichero /</w:t>
      </w:r>
      <w:proofErr w:type="spellStart"/>
      <w:r>
        <w:t>etc</w:t>
      </w:r>
      <w:proofErr w:type="spellEnd"/>
      <w:r>
        <w:t>/hosts y añadimos la entrada del server</w:t>
      </w:r>
    </w:p>
    <w:p w14:paraId="4B9268AA" w14:textId="65F26494" w:rsidR="00AE4E30" w:rsidRDefault="002B524E" w:rsidP="00990F52">
      <w:r>
        <w:rPr>
          <w:noProof/>
        </w:rPr>
        <w:drawing>
          <wp:inline distT="0" distB="0" distL="0" distR="0" wp14:anchorId="1F096619" wp14:editId="469E88E0">
            <wp:extent cx="5686425" cy="2495550"/>
            <wp:effectExtent l="0" t="0" r="952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AE95" w14:textId="6A9FEB4B" w:rsidR="00AE4E30" w:rsidRDefault="00AE4E30" w:rsidP="00990F52"/>
    <w:p w14:paraId="14129209" w14:textId="46D2CEA6" w:rsidR="00AE4E30" w:rsidRPr="00990F52" w:rsidRDefault="00AE4E30" w:rsidP="00990F52">
      <w:r>
        <w:t xml:space="preserve">A </w:t>
      </w:r>
      <w:r w:rsidR="004348FC">
        <w:t>continuación,</w:t>
      </w:r>
      <w:r>
        <w:t xml:space="preserve"> procederemos a instalar el paquete </w:t>
      </w:r>
      <w:proofErr w:type="spellStart"/>
      <w:r>
        <w:t>libnss-ldap</w:t>
      </w:r>
      <w:proofErr w:type="spellEnd"/>
    </w:p>
    <w:p w14:paraId="5827CE0D" w14:textId="3076BAFD" w:rsidR="00990F52" w:rsidRDefault="002B524E" w:rsidP="00990F52">
      <w:r>
        <w:rPr>
          <w:noProof/>
        </w:rPr>
        <w:drawing>
          <wp:inline distT="0" distB="0" distL="0" distR="0" wp14:anchorId="31CC66D9" wp14:editId="403E48AC">
            <wp:extent cx="5760085" cy="1837055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40D8" w14:textId="45BC085C" w:rsidR="002B524E" w:rsidRDefault="002B524E" w:rsidP="00990F52">
      <w:r>
        <w:t>Proseguiremos con la configuración correspondiente</w:t>
      </w:r>
    </w:p>
    <w:p w14:paraId="59998BC9" w14:textId="0843F939" w:rsidR="009F4FCE" w:rsidRDefault="009F4FCE" w:rsidP="00990F52">
      <w:r>
        <w:t xml:space="preserve">Aquí nos pide la </w:t>
      </w:r>
      <w:proofErr w:type="spellStart"/>
      <w:r>
        <w:t>ip</w:t>
      </w:r>
      <w:proofErr w:type="spellEnd"/>
      <w:r>
        <w:t xml:space="preserve"> que usaremos</w:t>
      </w:r>
    </w:p>
    <w:p w14:paraId="7509D53A" w14:textId="0C9C0D45" w:rsidR="002B524E" w:rsidRDefault="002B524E" w:rsidP="00990F52">
      <w:r>
        <w:rPr>
          <w:noProof/>
        </w:rPr>
        <w:drawing>
          <wp:inline distT="0" distB="0" distL="0" distR="0" wp14:anchorId="5AEBB86E" wp14:editId="480A9547">
            <wp:extent cx="5760085" cy="188658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D1A1" w14:textId="434A0880" w:rsidR="003122E6" w:rsidRDefault="009F4FCE" w:rsidP="00990F52">
      <w:r>
        <w:t>Aquí nos pide rellenar el nombre distintivo</w:t>
      </w:r>
    </w:p>
    <w:p w14:paraId="0E537775" w14:textId="0BAF17BF" w:rsidR="003122E6" w:rsidRDefault="003122E6" w:rsidP="00990F52">
      <w:r>
        <w:rPr>
          <w:noProof/>
        </w:rPr>
        <w:drawing>
          <wp:inline distT="0" distB="0" distL="0" distR="0" wp14:anchorId="43B03D44" wp14:editId="3AF22CA3">
            <wp:extent cx="5760085" cy="1438275"/>
            <wp:effectExtent l="0" t="0" r="0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7DA2" w14:textId="3C047B01" w:rsidR="009F4FCE" w:rsidRDefault="009F4FCE" w:rsidP="00990F52"/>
    <w:p w14:paraId="12EFB653" w14:textId="11324348" w:rsidR="009F4FCE" w:rsidRDefault="009F4FCE" w:rsidP="00990F52"/>
    <w:p w14:paraId="504BCC50" w14:textId="06EA0AE2" w:rsidR="009F4FCE" w:rsidRDefault="009F4FCE" w:rsidP="00990F52"/>
    <w:p w14:paraId="5BB03034" w14:textId="208755F8" w:rsidR="009F4FCE" w:rsidRDefault="009F4FCE" w:rsidP="00990F52">
      <w:r>
        <w:lastRenderedPageBreak/>
        <w:t xml:space="preserve">Aquí cogeremos el valor </w:t>
      </w:r>
      <w:proofErr w:type="spellStart"/>
      <w:r>
        <w:t>mas</w:t>
      </w:r>
      <w:proofErr w:type="spellEnd"/>
      <w:r>
        <w:t xml:space="preserve"> alto como indica</w:t>
      </w:r>
    </w:p>
    <w:p w14:paraId="572EA731" w14:textId="23C01F10" w:rsidR="003122E6" w:rsidRDefault="003122E6" w:rsidP="00990F52">
      <w:r>
        <w:rPr>
          <w:noProof/>
        </w:rPr>
        <w:drawing>
          <wp:inline distT="0" distB="0" distL="0" distR="0" wp14:anchorId="3D44253D" wp14:editId="1E52FC1B">
            <wp:extent cx="5760085" cy="1539240"/>
            <wp:effectExtent l="0" t="0" r="0" b="381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FBC2" w14:textId="3435D0EF" w:rsidR="009F4FCE" w:rsidRDefault="009F4FCE" w:rsidP="00990F52">
      <w:r>
        <w:t xml:space="preserve">Configurando la cuenta </w:t>
      </w:r>
      <w:proofErr w:type="spellStart"/>
      <w:r>
        <w:t>admin</w:t>
      </w:r>
      <w:proofErr w:type="spellEnd"/>
      <w:r>
        <w:t xml:space="preserve"> para LDAP</w:t>
      </w:r>
    </w:p>
    <w:p w14:paraId="06DFDCFC" w14:textId="0F9D3F63" w:rsidR="003122E6" w:rsidRDefault="003122E6" w:rsidP="00990F52">
      <w:r>
        <w:rPr>
          <w:noProof/>
        </w:rPr>
        <w:drawing>
          <wp:inline distT="0" distB="0" distL="0" distR="0" wp14:anchorId="293762D5" wp14:editId="052ADB06">
            <wp:extent cx="5760085" cy="166243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7549" w14:textId="46F5ACC2" w:rsidR="009F4FCE" w:rsidRDefault="009F4FCE" w:rsidP="00990F52">
      <w:r>
        <w:t xml:space="preserve">Contraseña </w:t>
      </w:r>
      <w:proofErr w:type="spellStart"/>
      <w:r>
        <w:t>admin</w:t>
      </w:r>
      <w:proofErr w:type="spellEnd"/>
    </w:p>
    <w:p w14:paraId="0D690C74" w14:textId="59F16B16" w:rsidR="003122E6" w:rsidRDefault="003122E6" w:rsidP="00990F52">
      <w:r>
        <w:rPr>
          <w:noProof/>
        </w:rPr>
        <w:drawing>
          <wp:inline distT="0" distB="0" distL="0" distR="0" wp14:anchorId="76DD8357" wp14:editId="30AE9BFD">
            <wp:extent cx="5391150" cy="1773475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13044" cy="178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1851" w14:textId="0D60EB57" w:rsidR="009F4FCE" w:rsidRDefault="009F4FCE" w:rsidP="00990F52">
      <w:r>
        <w:t xml:space="preserve">Aviso del fichero </w:t>
      </w:r>
      <w:proofErr w:type="spellStart"/>
      <w:r>
        <w:t>nsswitch.conf</w:t>
      </w:r>
      <w:proofErr w:type="spellEnd"/>
    </w:p>
    <w:p w14:paraId="72FBF795" w14:textId="35A2FE12" w:rsidR="003122E6" w:rsidRDefault="003122E6" w:rsidP="00990F52">
      <w:r>
        <w:rPr>
          <w:noProof/>
        </w:rPr>
        <w:drawing>
          <wp:inline distT="0" distB="0" distL="0" distR="0" wp14:anchorId="452CD3B2" wp14:editId="09B5F0D8">
            <wp:extent cx="5238750" cy="1588200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7171" cy="159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C51E" w14:textId="159FBE7C" w:rsidR="009F4FCE" w:rsidRDefault="009F4FCE" w:rsidP="00990F52">
      <w:r>
        <w:lastRenderedPageBreak/>
        <w:t>Aquí marcamos la opción por defecto</w:t>
      </w:r>
    </w:p>
    <w:p w14:paraId="1CD96099" w14:textId="53ACFF78" w:rsidR="003122E6" w:rsidRDefault="003122E6" w:rsidP="00990F52">
      <w:r>
        <w:rPr>
          <w:noProof/>
        </w:rPr>
        <w:drawing>
          <wp:inline distT="0" distB="0" distL="0" distR="0" wp14:anchorId="20564127" wp14:editId="16C0BC81">
            <wp:extent cx="5124450" cy="1563152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64184" cy="157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737D" w14:textId="76CFEA92" w:rsidR="003122E6" w:rsidRDefault="003122E6" w:rsidP="00990F52">
      <w:r>
        <w:rPr>
          <w:noProof/>
        </w:rPr>
        <w:drawing>
          <wp:inline distT="0" distB="0" distL="0" distR="0" wp14:anchorId="251CC085" wp14:editId="33055999">
            <wp:extent cx="5172075" cy="1259521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10167" cy="126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D143" w14:textId="7C63818A" w:rsidR="003122E6" w:rsidRDefault="00C651C6" w:rsidP="00990F52">
      <w:r>
        <w:t>Vamos a configurar los clientes</w:t>
      </w:r>
    </w:p>
    <w:p w14:paraId="106D9800" w14:textId="6CB7515A" w:rsidR="00C651C6" w:rsidRDefault="00C651C6" w:rsidP="00990F52">
      <w:r>
        <w:rPr>
          <w:noProof/>
        </w:rPr>
        <w:drawing>
          <wp:inline distT="0" distB="0" distL="0" distR="0" wp14:anchorId="0DA549F6" wp14:editId="19131EE9">
            <wp:extent cx="4933950" cy="314325"/>
            <wp:effectExtent l="0" t="0" r="0" b="952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D7B0" w14:textId="7854F337" w:rsidR="00C651C6" w:rsidRDefault="00C651C6" w:rsidP="00990F52">
      <w:r>
        <w:rPr>
          <w:noProof/>
        </w:rPr>
        <w:drawing>
          <wp:inline distT="0" distB="0" distL="0" distR="0" wp14:anchorId="1A3226A0" wp14:editId="204E46F7">
            <wp:extent cx="4619625" cy="2115982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35437" cy="212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7B71" w14:textId="6C3B2526" w:rsidR="00B162B8" w:rsidRDefault="00B162B8" w:rsidP="00990F52">
      <w:r>
        <w:t>Ejecutaremos el siguiente comando para comprobar que funciona el servidor</w:t>
      </w:r>
    </w:p>
    <w:p w14:paraId="340D01F7" w14:textId="1899567A" w:rsidR="00B162B8" w:rsidRDefault="00B162B8" w:rsidP="00990F52">
      <w:r>
        <w:rPr>
          <w:noProof/>
        </w:rPr>
        <w:drawing>
          <wp:inline distT="0" distB="0" distL="0" distR="0" wp14:anchorId="7B27AAE6" wp14:editId="3BD42BBF">
            <wp:extent cx="5048250" cy="161925"/>
            <wp:effectExtent l="0" t="0" r="0" b="952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3214" w14:textId="446DE9B4" w:rsidR="00B162B8" w:rsidRDefault="00B162B8" w:rsidP="00990F52">
      <w:r>
        <w:t>Nos devuelve un 0 así que es correcto</w:t>
      </w:r>
    </w:p>
    <w:p w14:paraId="71388385" w14:textId="2C5B5B1D" w:rsidR="00B162B8" w:rsidRDefault="00B162B8" w:rsidP="00990F52">
      <w:r>
        <w:rPr>
          <w:noProof/>
        </w:rPr>
        <w:lastRenderedPageBreak/>
        <w:drawing>
          <wp:inline distT="0" distB="0" distL="0" distR="0" wp14:anchorId="071FABB5" wp14:editId="13B440B9">
            <wp:extent cx="2381250" cy="1190625"/>
            <wp:effectExtent l="0" t="0" r="0" b="95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26A0" w14:textId="75FA5D7E" w:rsidR="009F4FCE" w:rsidRDefault="009F4FCE" w:rsidP="00990F52">
      <w:r>
        <w:t>Terminamos bajando la interfaz web deseada</w:t>
      </w:r>
    </w:p>
    <w:p w14:paraId="09462755" w14:textId="635FA71E" w:rsidR="002F7D06" w:rsidRDefault="002F7D06" w:rsidP="00990F52"/>
    <w:p w14:paraId="679B0F6D" w14:textId="74210CA4" w:rsidR="002F7D06" w:rsidRDefault="002F7D06" w:rsidP="00990F52">
      <w:r>
        <w:rPr>
          <w:noProof/>
        </w:rPr>
        <w:drawing>
          <wp:inline distT="0" distB="0" distL="0" distR="0" wp14:anchorId="3FD130B6" wp14:editId="462F2FD5">
            <wp:extent cx="5760085" cy="512445"/>
            <wp:effectExtent l="0" t="0" r="0" b="190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D8B4" w14:textId="4B1D7C97" w:rsidR="00734BA3" w:rsidRDefault="00734BA3" w:rsidP="00990F52">
      <w:r>
        <w:rPr>
          <w:noProof/>
        </w:rPr>
        <w:drawing>
          <wp:inline distT="0" distB="0" distL="0" distR="0" wp14:anchorId="17F26964" wp14:editId="7F8C449C">
            <wp:extent cx="5760085" cy="810895"/>
            <wp:effectExtent l="0" t="0" r="0" b="825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B043D" w14:textId="5C865F70" w:rsidR="002F7D06" w:rsidRDefault="00371A2B" w:rsidP="00990F52">
      <w:r>
        <w:t>Comprobamos que tras esto podemos acceder</w:t>
      </w:r>
    </w:p>
    <w:p w14:paraId="2A08212F" w14:textId="6FCE90ED" w:rsidR="00371A2B" w:rsidRDefault="00371A2B" w:rsidP="00990F52">
      <w:r>
        <w:t>A la interfaz web</w:t>
      </w:r>
    </w:p>
    <w:p w14:paraId="629AC2D7" w14:textId="67B3688F" w:rsidR="00371A2B" w:rsidRDefault="00371A2B" w:rsidP="00990F52">
      <w:r>
        <w:rPr>
          <w:noProof/>
        </w:rPr>
        <w:drawing>
          <wp:inline distT="0" distB="0" distL="0" distR="0" wp14:anchorId="785D0BEF" wp14:editId="4ED30EE8">
            <wp:extent cx="5124450" cy="3912682"/>
            <wp:effectExtent l="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137685" cy="392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F3686" w14:textId="7298FAB6" w:rsidR="00F338E2" w:rsidRDefault="00F338E2" w:rsidP="00990F52">
      <w:r>
        <w:lastRenderedPageBreak/>
        <w:t>Vamos a proceder a configurarlo</w:t>
      </w:r>
    </w:p>
    <w:p w14:paraId="71D6FBD8" w14:textId="4F3D60AB" w:rsidR="00F338E2" w:rsidRDefault="00F338E2" w:rsidP="00990F52">
      <w:r>
        <w:rPr>
          <w:noProof/>
        </w:rPr>
        <w:drawing>
          <wp:inline distT="0" distB="0" distL="0" distR="0" wp14:anchorId="2EC4F2C8" wp14:editId="2681739F">
            <wp:extent cx="5760085" cy="5086350"/>
            <wp:effectExtent l="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26C06" w14:textId="07F97D11" w:rsidR="00F338E2" w:rsidRDefault="00F338E2" w:rsidP="00990F52">
      <w:r>
        <w:rPr>
          <w:noProof/>
        </w:rPr>
        <w:drawing>
          <wp:inline distT="0" distB="0" distL="0" distR="0" wp14:anchorId="61B290B3" wp14:editId="230B6A4B">
            <wp:extent cx="5760085" cy="1599565"/>
            <wp:effectExtent l="0" t="0" r="0" b="63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A309" w14:textId="2DC37A65" w:rsidR="00F338E2" w:rsidRDefault="00F338E2" w:rsidP="00990F52">
      <w:r>
        <w:rPr>
          <w:noProof/>
        </w:rPr>
        <w:lastRenderedPageBreak/>
        <w:drawing>
          <wp:inline distT="0" distB="0" distL="0" distR="0" wp14:anchorId="19D4E6CB" wp14:editId="7DA731DA">
            <wp:extent cx="5760085" cy="1320800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3B80" w14:textId="5E6669ED" w:rsidR="00E64D6E" w:rsidRDefault="00E64D6E" w:rsidP="00990F52"/>
    <w:p w14:paraId="19FA8D6E" w14:textId="1D8E236A" w:rsidR="00E64D6E" w:rsidRDefault="00E64D6E" w:rsidP="00990F52">
      <w:r>
        <w:t xml:space="preserve">Como vemos después de configurar los parámetros, nos reconoce los ficheros </w:t>
      </w:r>
      <w:proofErr w:type="spellStart"/>
      <w:r>
        <w:t>ldif</w:t>
      </w:r>
      <w:proofErr w:type="spellEnd"/>
      <w:r>
        <w:t xml:space="preserve"> creados</w:t>
      </w:r>
    </w:p>
    <w:p w14:paraId="70F15586" w14:textId="11EFB5FF" w:rsidR="00E64D6E" w:rsidRDefault="00E64D6E" w:rsidP="00990F52">
      <w:r>
        <w:rPr>
          <w:noProof/>
        </w:rPr>
        <w:drawing>
          <wp:inline distT="0" distB="0" distL="0" distR="0" wp14:anchorId="34705A13" wp14:editId="1836D276">
            <wp:extent cx="5760085" cy="4084320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B7B4" w14:textId="49CF9F81" w:rsidR="009F4FCE" w:rsidRDefault="009F4FCE" w:rsidP="00990F52">
      <w:r>
        <w:t xml:space="preserve">Y hasta aquí como se haría si no usásemos Docker, como vemos es un proceso más tedioso, pero con el mismo </w:t>
      </w:r>
      <w:r w:rsidR="003164CD">
        <w:t>resultado (hemos</w:t>
      </w:r>
      <w:r>
        <w:t xml:space="preserve"> usado otras interfaces web para comprobar e investigar la funcionalidad de cada una)</w:t>
      </w:r>
    </w:p>
    <w:sectPr w:rsidR="009F4FCE" w:rsidSect="00747EB6">
      <w:headerReference w:type="first" r:id="rId90"/>
      <w:footerReference w:type="first" r:id="rId91"/>
      <w:pgSz w:w="11907" w:h="16839" w:code="9"/>
      <w:pgMar w:top="851" w:right="1418" w:bottom="851" w:left="1418" w:header="709" w:footer="87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E1637A" w14:textId="77777777" w:rsidR="00A5739B" w:rsidRDefault="00A5739B" w:rsidP="009B6E8C">
      <w:pPr>
        <w:spacing w:after="0" w:line="240" w:lineRule="auto"/>
      </w:pPr>
      <w:r>
        <w:separator/>
      </w:r>
    </w:p>
  </w:endnote>
  <w:endnote w:type="continuationSeparator" w:id="0">
    <w:p w14:paraId="0026A900" w14:textId="77777777" w:rsidR="00A5739B" w:rsidRDefault="00A5739B" w:rsidP="009B6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160DA6" w14:textId="77777777" w:rsidR="002B382F" w:rsidRDefault="002B382F" w:rsidP="002B382F">
    <w:pPr>
      <w:pStyle w:val="Piedepgina"/>
    </w:pPr>
  </w:p>
  <w:p w14:paraId="3216814E" w14:textId="77777777" w:rsidR="009B6E8C" w:rsidRPr="003C2CC6" w:rsidRDefault="00416CB0" w:rsidP="008510B9">
    <w:pPr>
      <w:pStyle w:val="Piedepgina"/>
      <w:spacing w:after="240"/>
      <w:jc w:val="right"/>
      <w:rPr>
        <w:i/>
        <w:sz w:val="28"/>
      </w:rPr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E703E29" wp14:editId="430D845C">
              <wp:simplePos x="0" y="0"/>
              <wp:positionH relativeFrom="column">
                <wp:posOffset>5768340</wp:posOffset>
              </wp:positionH>
              <wp:positionV relativeFrom="paragraph">
                <wp:posOffset>-401320</wp:posOffset>
              </wp:positionV>
              <wp:extent cx="666115" cy="314960"/>
              <wp:effectExtent l="0" t="0" r="0" b="8890"/>
              <wp:wrapNone/>
              <wp:docPr id="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66115" cy="3149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66EFAC" w14:textId="77777777" w:rsidR="003C2CC6" w:rsidRPr="008510B9" w:rsidRDefault="003C2CC6" w:rsidP="008510B9">
                          <w:pPr>
                            <w:jc w:val="right"/>
                            <w:rPr>
                              <w:i/>
                              <w:color w:val="FFFFFF" w:themeColor="background1"/>
                              <w:sz w:val="32"/>
                            </w:rPr>
                          </w:pPr>
                          <w:r w:rsidRPr="008510B9">
                            <w:rPr>
                              <w:i/>
                              <w:color w:val="FFFFFF" w:themeColor="background1"/>
                              <w:sz w:val="32"/>
                            </w:rPr>
                            <w:fldChar w:fldCharType="begin"/>
                          </w:r>
                          <w:r w:rsidRPr="008510B9">
                            <w:rPr>
                              <w:i/>
                              <w:color w:val="FFFFFF" w:themeColor="background1"/>
                              <w:sz w:val="32"/>
                            </w:rPr>
                            <w:instrText xml:space="preserve"> PAGE   \* MERGEFORMAT </w:instrText>
                          </w:r>
                          <w:r w:rsidRPr="008510B9">
                            <w:rPr>
                              <w:i/>
                              <w:color w:val="FFFFFF" w:themeColor="background1"/>
                              <w:sz w:val="32"/>
                            </w:rPr>
                            <w:fldChar w:fldCharType="separate"/>
                          </w:r>
                          <w:r w:rsidR="00747EB6">
                            <w:rPr>
                              <w:i/>
                              <w:noProof/>
                              <w:color w:val="FFFFFF" w:themeColor="background1"/>
                              <w:sz w:val="32"/>
                            </w:rPr>
                            <w:t>3</w:t>
                          </w:r>
                          <w:r w:rsidRPr="008510B9">
                            <w:rPr>
                              <w:i/>
                              <w:color w:val="FFFFFF" w:themeColor="background1"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703E29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46" type="#_x0000_t202" style="position:absolute;left:0;text-align:left;margin-left:454.2pt;margin-top:-31.6pt;width:52.45pt;height:24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" filled="f" stroked="f">
              <v:textbox>
                <w:txbxContent>
                  <w:p w14:paraId="0A66EFAC" w14:textId="77777777" w:rsidR="003C2CC6" w:rsidRPr="008510B9" w:rsidRDefault="003C2CC6" w:rsidP="008510B9">
                    <w:pPr>
                      <w:jc w:val="right"/>
                      <w:rPr>
                        <w:i/>
                        <w:color w:val="FFFFFF" w:themeColor="background1"/>
                        <w:sz w:val="32"/>
                      </w:rPr>
                    </w:pPr>
                    <w:r w:rsidRPr="008510B9">
                      <w:rPr>
                        <w:i/>
                        <w:color w:val="FFFFFF" w:themeColor="background1"/>
                        <w:sz w:val="32"/>
                      </w:rPr>
                      <w:fldChar w:fldCharType="begin"/>
                    </w:r>
                    <w:r w:rsidRPr="008510B9">
                      <w:rPr>
                        <w:i/>
                        <w:color w:val="FFFFFF" w:themeColor="background1"/>
                        <w:sz w:val="32"/>
                      </w:rPr>
                      <w:instrText xml:space="preserve"> PAGE   \* MERGEFORMAT </w:instrText>
                    </w:r>
                    <w:r w:rsidRPr="008510B9">
                      <w:rPr>
                        <w:i/>
                        <w:color w:val="FFFFFF" w:themeColor="background1"/>
                        <w:sz w:val="32"/>
                      </w:rPr>
                      <w:fldChar w:fldCharType="separate"/>
                    </w:r>
                    <w:r w:rsidR="00747EB6">
                      <w:rPr>
                        <w:i/>
                        <w:noProof/>
                        <w:color w:val="FFFFFF" w:themeColor="background1"/>
                        <w:sz w:val="32"/>
                      </w:rPr>
                      <w:t>3</w:t>
                    </w:r>
                    <w:r w:rsidRPr="008510B9">
                      <w:rPr>
                        <w:i/>
                        <w:color w:val="FFFFFF" w:themeColor="background1"/>
                        <w:sz w:val="3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0E7343" w14:textId="77777777" w:rsidR="007B43EF" w:rsidRPr="007B43EF" w:rsidRDefault="00747EB6" w:rsidP="007B43EF">
    <w:pPr>
      <w:pStyle w:val="Piedepgina"/>
      <w:rPr>
        <w:sz w:val="2"/>
      </w:rPr>
    </w:pPr>
    <w:proofErr w:type="spellStart"/>
    <w:r>
      <w:rPr>
        <w:sz w:val="2"/>
      </w:rPr>
      <w:t>aaaaa</w:t>
    </w:r>
    <w:proofErr w:type="spellEnd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125B76" w14:textId="77777777" w:rsidR="00747EB6" w:rsidRDefault="00747EB6" w:rsidP="007B43EF">
    <w:pPr>
      <w:pStyle w:val="Piedepgina"/>
      <w:rPr>
        <w:sz w:val="2"/>
      </w:rPr>
    </w:pPr>
    <w:proofErr w:type="spellStart"/>
    <w:r>
      <w:rPr>
        <w:sz w:val="2"/>
      </w:rPr>
      <w:t>Aaaaa</w:t>
    </w:r>
    <w:proofErr w:type="spellEnd"/>
  </w:p>
  <w:p w14:paraId="674BC410" w14:textId="77777777" w:rsidR="00747EB6" w:rsidRDefault="00747EB6" w:rsidP="007B43EF">
    <w:pPr>
      <w:pStyle w:val="Piedepgina"/>
      <w:rPr>
        <w:sz w:val="2"/>
      </w:rPr>
    </w:pPr>
  </w:p>
  <w:p w14:paraId="60AD7FF0" w14:textId="77777777" w:rsidR="00747EB6" w:rsidRDefault="00747EB6" w:rsidP="007B43EF">
    <w:pPr>
      <w:pStyle w:val="Piedepgina"/>
      <w:rPr>
        <w:sz w:val="2"/>
      </w:rPr>
    </w:pPr>
  </w:p>
  <w:p w14:paraId="7B120A21" w14:textId="77777777" w:rsidR="00747EB6" w:rsidRDefault="00747EB6" w:rsidP="007B43EF">
    <w:pPr>
      <w:pStyle w:val="Piedepgina"/>
      <w:rPr>
        <w:sz w:val="2"/>
      </w:rPr>
    </w:pPr>
  </w:p>
  <w:p w14:paraId="7E1B7C0F" w14:textId="77777777" w:rsidR="00747EB6" w:rsidRDefault="00747EB6" w:rsidP="007B43EF">
    <w:pPr>
      <w:pStyle w:val="Piedepgina"/>
      <w:rPr>
        <w:sz w:val="2"/>
      </w:rPr>
    </w:pPr>
  </w:p>
  <w:p w14:paraId="7F735730" w14:textId="77777777" w:rsidR="00747EB6" w:rsidRPr="007B43EF" w:rsidRDefault="00747EB6" w:rsidP="007B43EF">
    <w:pPr>
      <w:pStyle w:val="Piedepgina"/>
      <w:rPr>
        <w:sz w:val="2"/>
      </w:rPr>
    </w:pPr>
  </w:p>
  <w:tbl>
    <w:tblPr>
      <w:tblStyle w:val="Tablaconcuadrcula"/>
      <w:tblW w:w="5405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106"/>
      <w:gridCol w:w="700"/>
    </w:tblGrid>
    <w:tr w:rsidR="00747EB6" w14:paraId="7F5EB6D8" w14:textId="77777777" w:rsidTr="00747EB6">
      <w:trPr>
        <w:trHeight w:val="153"/>
      </w:trPr>
      <w:tc>
        <w:tcPr>
          <w:tcW w:w="4643" w:type="pct"/>
        </w:tcPr>
        <w:p w14:paraId="06E4C381" w14:textId="77777777" w:rsidR="00747EB6" w:rsidRPr="00195F12" w:rsidRDefault="00747EB6" w:rsidP="00195F12">
          <w:pPr>
            <w:pStyle w:val="Encabezado"/>
            <w:jc w:val="center"/>
            <w:rPr>
              <w:rFonts w:asciiTheme="majorHAnsi" w:hAnsiTheme="majorHAnsi" w:cstheme="majorHAnsi"/>
              <w:color w:val="FFFFFF" w:themeColor="background1"/>
              <w:sz w:val="28"/>
            </w:rPr>
          </w:pPr>
        </w:p>
      </w:tc>
      <w:tc>
        <w:tcPr>
          <w:tcW w:w="357" w:type="pct"/>
          <w:shd w:val="clear" w:color="auto" w:fill="648086" w:themeFill="background2" w:themeFillShade="80"/>
        </w:tcPr>
        <w:p w14:paraId="112CD11B" w14:textId="77777777" w:rsidR="00747EB6" w:rsidRPr="00195F12" w:rsidRDefault="00195F12" w:rsidP="00241DCE">
          <w:pPr>
            <w:pStyle w:val="Encabezado"/>
            <w:rPr>
              <w:color w:val="FFFFFF" w:themeColor="background1"/>
            </w:rPr>
          </w:pPr>
          <w:r w:rsidRPr="00195F12">
            <w:rPr>
              <w:color w:val="FFFFFF" w:themeColor="background1"/>
            </w:rPr>
            <w:t>2</w:t>
          </w:r>
        </w:p>
      </w:tc>
    </w:tr>
  </w:tbl>
  <w:p w14:paraId="6F998BF4" w14:textId="77777777" w:rsidR="00747EB6" w:rsidRPr="007B43EF" w:rsidRDefault="00747EB6" w:rsidP="007B43EF">
    <w:pPr>
      <w:pStyle w:val="Piedepgina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67EF38" w14:textId="77777777" w:rsidR="00A5739B" w:rsidRDefault="00A5739B" w:rsidP="009B6E8C">
      <w:pPr>
        <w:spacing w:after="0" w:line="240" w:lineRule="auto"/>
      </w:pPr>
      <w:r>
        <w:separator/>
      </w:r>
    </w:p>
  </w:footnote>
  <w:footnote w:type="continuationSeparator" w:id="0">
    <w:p w14:paraId="7DF0A20E" w14:textId="77777777" w:rsidR="00A5739B" w:rsidRDefault="00A5739B" w:rsidP="009B6E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1030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606"/>
      <w:gridCol w:w="699"/>
    </w:tblGrid>
    <w:tr w:rsidR="00C835DA" w14:paraId="61FBD104" w14:textId="77777777" w:rsidTr="00241DCE">
      <w:trPr>
        <w:trHeight w:val="299"/>
      </w:trPr>
      <w:tc>
        <w:tcPr>
          <w:tcW w:w="9606" w:type="dxa"/>
        </w:tcPr>
        <w:p w14:paraId="572343CD" w14:textId="77777777" w:rsidR="00C835DA" w:rsidRDefault="00A5739B" w:rsidP="00241DCE">
          <w:pPr>
            <w:pStyle w:val="Encabezado"/>
            <w:jc w:val="right"/>
          </w:pPr>
          <w:sdt>
            <w:sdtPr>
              <w:rPr>
                <w:rFonts w:ascii="Arial" w:hAnsi="Arial" w:cs="Arial"/>
                <w:b/>
                <w:color w:val="000000" w:themeColor="text1"/>
                <w:sz w:val="26"/>
                <w:szCs w:val="26"/>
              </w:rPr>
              <w:alias w:val="Título"/>
              <w:id w:val="-1229758349"/>
              <w:showingPlcHdr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D82472">
                <w:rPr>
                  <w:rFonts w:ascii="Arial" w:hAnsi="Arial" w:cs="Arial"/>
                  <w:b/>
                  <w:color w:val="000000" w:themeColor="text1"/>
                  <w:sz w:val="26"/>
                  <w:szCs w:val="26"/>
                </w:rPr>
                <w:t xml:space="preserve">     </w:t>
              </w:r>
            </w:sdtContent>
          </w:sdt>
          <w:r w:rsidR="00C835DA" w:rsidRPr="00E222DE">
            <w:rPr>
              <w:rFonts w:ascii="Arial" w:hAnsi="Arial" w:cs="Arial"/>
              <w:color w:val="000000" w:themeColor="text1"/>
              <w:sz w:val="28"/>
            </w:rPr>
            <w:t xml:space="preserve"> </w:t>
          </w:r>
          <w:r w:rsidR="00C835DA" w:rsidRPr="00E222DE">
            <w:rPr>
              <w:rFonts w:ascii="Arial" w:hAnsi="Arial" w:cs="Arial"/>
              <w:color w:val="5B6973" w:themeColor="text2"/>
            </w:rPr>
            <w:t xml:space="preserve">  </w:t>
          </w:r>
        </w:p>
      </w:tc>
      <w:tc>
        <w:tcPr>
          <w:tcW w:w="699" w:type="dxa"/>
          <w:shd w:val="clear" w:color="auto" w:fill="285B60" w:themeFill="accent2" w:themeFillShade="80"/>
        </w:tcPr>
        <w:p w14:paraId="7EECEAE2" w14:textId="77777777" w:rsidR="00C835DA" w:rsidRDefault="00C835DA" w:rsidP="00241DCE">
          <w:pPr>
            <w:pStyle w:val="Encabezado"/>
          </w:pPr>
          <w:r w:rsidRPr="00E222DE">
            <w:rPr>
              <w:color w:val="FFFFFF" w:themeColor="background1"/>
            </w:rPr>
            <w:fldChar w:fldCharType="begin"/>
          </w:r>
          <w:r w:rsidRPr="00E222DE">
            <w:rPr>
              <w:color w:val="FFFFFF" w:themeColor="background1"/>
            </w:rPr>
            <w:instrText xml:space="preserve"> PAGE   \* MERGEFORMAT </w:instrText>
          </w:r>
          <w:r w:rsidRPr="00E222DE">
            <w:rPr>
              <w:color w:val="FFFFFF" w:themeColor="background1"/>
            </w:rPr>
            <w:fldChar w:fldCharType="separate"/>
          </w:r>
          <w:r w:rsidR="00747EB6">
            <w:rPr>
              <w:noProof/>
              <w:color w:val="FFFFFF" w:themeColor="background1"/>
            </w:rPr>
            <w:t>3</w:t>
          </w:r>
          <w:r w:rsidRPr="00E222DE">
            <w:rPr>
              <w:noProof/>
              <w:color w:val="FFFFFF" w:themeColor="background1"/>
            </w:rPr>
            <w:fldChar w:fldCharType="end"/>
          </w:r>
        </w:p>
      </w:tc>
    </w:tr>
  </w:tbl>
  <w:p w14:paraId="148E7C78" w14:textId="77777777" w:rsidR="009B6E8C" w:rsidRDefault="009B6E8C" w:rsidP="003C2CC6">
    <w:pPr>
      <w:pStyle w:val="Encabezado"/>
      <w:spacing w:before="240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5381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532"/>
      <w:gridCol w:w="621"/>
    </w:tblGrid>
    <w:tr w:rsidR="00C835DA" w14:paraId="7A1D340C" w14:textId="77777777" w:rsidTr="0081174C">
      <w:trPr>
        <w:trHeight w:val="142"/>
      </w:trPr>
      <w:tc>
        <w:tcPr>
          <w:tcW w:w="4661" w:type="pct"/>
        </w:tcPr>
        <w:p w14:paraId="60DB33A5" w14:textId="77777777" w:rsidR="00C835DA" w:rsidRDefault="0081174C" w:rsidP="0081174C">
          <w:pPr>
            <w:pStyle w:val="Encabezado"/>
            <w:jc w:val="right"/>
          </w:pPr>
          <w:r>
            <w:rPr>
              <w:rFonts w:asciiTheme="majorHAnsi" w:hAnsiTheme="majorHAnsi" w:cstheme="majorHAnsi"/>
              <w:b/>
              <w:color w:val="000000" w:themeColor="text1"/>
              <w:sz w:val="28"/>
              <w:szCs w:val="26"/>
            </w:rPr>
            <w:t xml:space="preserve"> </w:t>
          </w:r>
          <w:sdt>
            <w:sdtPr>
              <w:rPr>
                <w:rFonts w:asciiTheme="majorHAnsi" w:hAnsiTheme="majorHAnsi" w:cstheme="majorHAnsi"/>
                <w:b/>
                <w:color w:val="000000" w:themeColor="text1"/>
                <w:sz w:val="28"/>
                <w:szCs w:val="26"/>
              </w:rPr>
              <w:alias w:val="Título"/>
              <w:id w:val="-1429428395"/>
              <w:showingPlcHdr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D82472">
                <w:rPr>
                  <w:rFonts w:asciiTheme="majorHAnsi" w:hAnsiTheme="majorHAnsi" w:cstheme="majorHAnsi"/>
                  <w:b/>
                  <w:color w:val="000000" w:themeColor="text1"/>
                  <w:sz w:val="28"/>
                  <w:szCs w:val="26"/>
                </w:rPr>
                <w:t xml:space="preserve">     </w:t>
              </w:r>
            </w:sdtContent>
          </w:sdt>
          <w:r w:rsidR="00C835DA" w:rsidRPr="00E222DE">
            <w:rPr>
              <w:rFonts w:ascii="Arial" w:hAnsi="Arial" w:cs="Arial"/>
              <w:color w:val="5B6973" w:themeColor="text2"/>
            </w:rPr>
            <w:t xml:space="preserve"> </w:t>
          </w:r>
        </w:p>
      </w:tc>
      <w:tc>
        <w:tcPr>
          <w:tcW w:w="339" w:type="pct"/>
          <w:shd w:val="clear" w:color="auto" w:fill="648086" w:themeFill="background2" w:themeFillShade="80"/>
        </w:tcPr>
        <w:p w14:paraId="54591F93" w14:textId="77777777" w:rsidR="00C835DA" w:rsidRDefault="00C835DA">
          <w:pPr>
            <w:pStyle w:val="Encabezado"/>
          </w:pPr>
          <w:r w:rsidRPr="00E222DE">
            <w:rPr>
              <w:color w:val="FFFFFF" w:themeColor="background1"/>
            </w:rPr>
            <w:fldChar w:fldCharType="begin"/>
          </w:r>
          <w:r w:rsidRPr="00E222DE">
            <w:rPr>
              <w:color w:val="FFFFFF" w:themeColor="background1"/>
            </w:rPr>
            <w:instrText xml:space="preserve"> PAGE   \* MERGEFORMAT </w:instrText>
          </w:r>
          <w:r w:rsidRPr="00E222DE">
            <w:rPr>
              <w:color w:val="FFFFFF" w:themeColor="background1"/>
            </w:rPr>
            <w:fldChar w:fldCharType="separate"/>
          </w:r>
          <w:r w:rsidR="0041500D">
            <w:rPr>
              <w:noProof/>
              <w:color w:val="FFFFFF" w:themeColor="background1"/>
            </w:rPr>
            <w:t>2</w:t>
          </w:r>
          <w:r w:rsidRPr="00E222DE">
            <w:rPr>
              <w:noProof/>
              <w:color w:val="FFFFFF" w:themeColor="background1"/>
            </w:rPr>
            <w:fldChar w:fldCharType="end"/>
          </w:r>
        </w:p>
      </w:tc>
    </w:tr>
  </w:tbl>
  <w:p w14:paraId="4D62B4E8" w14:textId="77777777" w:rsidR="00C835DA" w:rsidRDefault="00C835D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964C25"/>
    <w:multiLevelType w:val="multilevel"/>
    <w:tmpl w:val="E788F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472"/>
    <w:rsid w:val="000008CE"/>
    <w:rsid w:val="00006841"/>
    <w:rsid w:val="0000766B"/>
    <w:rsid w:val="0003522C"/>
    <w:rsid w:val="00060336"/>
    <w:rsid w:val="00084734"/>
    <w:rsid w:val="000A3FA8"/>
    <w:rsid w:val="000D0778"/>
    <w:rsid w:val="000E69F2"/>
    <w:rsid w:val="000F083B"/>
    <w:rsid w:val="000F26A0"/>
    <w:rsid w:val="00103384"/>
    <w:rsid w:val="0010477A"/>
    <w:rsid w:val="001356B7"/>
    <w:rsid w:val="00151124"/>
    <w:rsid w:val="0016363C"/>
    <w:rsid w:val="00190BFA"/>
    <w:rsid w:val="00195F12"/>
    <w:rsid w:val="001A267A"/>
    <w:rsid w:val="001D5209"/>
    <w:rsid w:val="00202C12"/>
    <w:rsid w:val="00236439"/>
    <w:rsid w:val="002604C5"/>
    <w:rsid w:val="002A7E3D"/>
    <w:rsid w:val="002B382F"/>
    <w:rsid w:val="002B4090"/>
    <w:rsid w:val="002B524E"/>
    <w:rsid w:val="002E2DE0"/>
    <w:rsid w:val="002F7D06"/>
    <w:rsid w:val="003122E6"/>
    <w:rsid w:val="003164CD"/>
    <w:rsid w:val="00322595"/>
    <w:rsid w:val="00351E3A"/>
    <w:rsid w:val="00370D6F"/>
    <w:rsid w:val="00371A2B"/>
    <w:rsid w:val="00387D9B"/>
    <w:rsid w:val="00391720"/>
    <w:rsid w:val="00392DC7"/>
    <w:rsid w:val="003A0683"/>
    <w:rsid w:val="003B02AD"/>
    <w:rsid w:val="003C2CC6"/>
    <w:rsid w:val="003C3710"/>
    <w:rsid w:val="003D1D47"/>
    <w:rsid w:val="0041500D"/>
    <w:rsid w:val="0041647D"/>
    <w:rsid w:val="00416CB0"/>
    <w:rsid w:val="004348FC"/>
    <w:rsid w:val="0048276E"/>
    <w:rsid w:val="004C0460"/>
    <w:rsid w:val="004C1A5C"/>
    <w:rsid w:val="004E6BB8"/>
    <w:rsid w:val="004F7724"/>
    <w:rsid w:val="0052153F"/>
    <w:rsid w:val="005304B2"/>
    <w:rsid w:val="00595053"/>
    <w:rsid w:val="005970BA"/>
    <w:rsid w:val="005C68D6"/>
    <w:rsid w:val="0060678F"/>
    <w:rsid w:val="00616E46"/>
    <w:rsid w:val="00646262"/>
    <w:rsid w:val="006473F8"/>
    <w:rsid w:val="0072095D"/>
    <w:rsid w:val="0073093A"/>
    <w:rsid w:val="00734BA3"/>
    <w:rsid w:val="00747EB6"/>
    <w:rsid w:val="0079547D"/>
    <w:rsid w:val="0079572A"/>
    <w:rsid w:val="00795765"/>
    <w:rsid w:val="007B43EF"/>
    <w:rsid w:val="007C6576"/>
    <w:rsid w:val="007F5966"/>
    <w:rsid w:val="00800134"/>
    <w:rsid w:val="0081174C"/>
    <w:rsid w:val="008201C9"/>
    <w:rsid w:val="00840A37"/>
    <w:rsid w:val="008456AB"/>
    <w:rsid w:val="008510B9"/>
    <w:rsid w:val="00852CE9"/>
    <w:rsid w:val="008836CB"/>
    <w:rsid w:val="008F508B"/>
    <w:rsid w:val="008F7F18"/>
    <w:rsid w:val="00923284"/>
    <w:rsid w:val="00924039"/>
    <w:rsid w:val="00932331"/>
    <w:rsid w:val="00935B77"/>
    <w:rsid w:val="00950136"/>
    <w:rsid w:val="00990F52"/>
    <w:rsid w:val="009B6E8C"/>
    <w:rsid w:val="009F4FCE"/>
    <w:rsid w:val="00A00A0F"/>
    <w:rsid w:val="00A03479"/>
    <w:rsid w:val="00A0372A"/>
    <w:rsid w:val="00A246DD"/>
    <w:rsid w:val="00A5739B"/>
    <w:rsid w:val="00A6391B"/>
    <w:rsid w:val="00A92CB4"/>
    <w:rsid w:val="00AB47E6"/>
    <w:rsid w:val="00AD346A"/>
    <w:rsid w:val="00AD78BA"/>
    <w:rsid w:val="00AE4E30"/>
    <w:rsid w:val="00AE74ED"/>
    <w:rsid w:val="00AF1AB5"/>
    <w:rsid w:val="00B162B8"/>
    <w:rsid w:val="00B33DB1"/>
    <w:rsid w:val="00B670B3"/>
    <w:rsid w:val="00B94949"/>
    <w:rsid w:val="00C170E0"/>
    <w:rsid w:val="00C33058"/>
    <w:rsid w:val="00C55AD3"/>
    <w:rsid w:val="00C651C6"/>
    <w:rsid w:val="00C835DA"/>
    <w:rsid w:val="00CA6B83"/>
    <w:rsid w:val="00CB5639"/>
    <w:rsid w:val="00CF6005"/>
    <w:rsid w:val="00D21A71"/>
    <w:rsid w:val="00D24F33"/>
    <w:rsid w:val="00D51E0C"/>
    <w:rsid w:val="00D57FE3"/>
    <w:rsid w:val="00D82472"/>
    <w:rsid w:val="00DD7104"/>
    <w:rsid w:val="00E12990"/>
    <w:rsid w:val="00E14C7C"/>
    <w:rsid w:val="00E222DE"/>
    <w:rsid w:val="00E435EE"/>
    <w:rsid w:val="00E53A98"/>
    <w:rsid w:val="00E64D6E"/>
    <w:rsid w:val="00F14F13"/>
    <w:rsid w:val="00F20A0C"/>
    <w:rsid w:val="00F27BDB"/>
    <w:rsid w:val="00F338E2"/>
    <w:rsid w:val="00F53B7F"/>
    <w:rsid w:val="00F6707C"/>
    <w:rsid w:val="00F76A49"/>
    <w:rsid w:val="00F96089"/>
    <w:rsid w:val="00FA52EF"/>
    <w:rsid w:val="00FB2CA7"/>
    <w:rsid w:val="00FE3615"/>
    <w:rsid w:val="00FF1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657E3F"/>
  <w15:docId w15:val="{16EAEE4F-0F74-4932-8D4A-0279E43E3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B43EF"/>
    <w:pPr>
      <w:spacing w:line="300" w:lineRule="auto"/>
      <w:jc w:val="both"/>
    </w:pPr>
    <w:rPr>
      <w:rFonts w:ascii="Calibri" w:hAnsi="Calibri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81174C"/>
    <w:pPr>
      <w:keepNext/>
      <w:keepLines/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444E55" w:themeColor="text2" w:themeShade="BF"/>
      <w:sz w:val="5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1174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4E55" w:themeColor="text2" w:themeShade="BF"/>
      <w:sz w:val="40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1174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Cs/>
      <w:color w:val="444E55" w:themeColor="text2" w:themeShade="BF"/>
      <w:sz w:val="3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6973" w:themeColor="text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2A7E3D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6E8C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6E8C"/>
    <w:rPr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81174C"/>
    <w:pPr>
      <w:spacing w:after="300" w:line="240" w:lineRule="auto"/>
      <w:contextualSpacing/>
      <w:jc w:val="center"/>
    </w:pPr>
    <w:rPr>
      <w:rFonts w:eastAsiaTheme="majorEastAsia" w:cstheme="majorBidi"/>
      <w:b/>
      <w:color w:val="141A1B" w:themeColor="background2" w:themeShade="1A"/>
      <w:spacing w:val="5"/>
      <w:kern w:val="28"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81174C"/>
    <w:rPr>
      <w:rFonts w:ascii="Calibri" w:eastAsiaTheme="majorEastAsia" w:hAnsi="Calibri" w:cstheme="majorBidi"/>
      <w:b/>
      <w:color w:val="141A1B" w:themeColor="background2" w:themeShade="1A"/>
      <w:spacing w:val="5"/>
      <w:kern w:val="28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81174C"/>
    <w:rPr>
      <w:rFonts w:asciiTheme="majorHAnsi" w:eastAsiaTheme="majorEastAsia" w:hAnsiTheme="majorHAnsi" w:cstheme="majorBidi"/>
      <w:b/>
      <w:bCs/>
      <w:color w:val="444E55" w:themeColor="text2" w:themeShade="BF"/>
      <w:sz w:val="5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1174C"/>
    <w:rPr>
      <w:rFonts w:asciiTheme="majorHAnsi" w:eastAsiaTheme="majorEastAsia" w:hAnsiTheme="majorHAnsi" w:cstheme="majorBidi"/>
      <w:b/>
      <w:bCs/>
      <w:color w:val="444E55" w:themeColor="text2" w:themeShade="BF"/>
      <w:sz w:val="40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1174C"/>
    <w:rPr>
      <w:rFonts w:asciiTheme="majorHAnsi" w:eastAsiaTheme="majorEastAsia" w:hAnsiTheme="majorHAnsi" w:cstheme="majorBidi"/>
      <w:bCs/>
      <w:color w:val="444E55" w:themeColor="text2" w:themeShade="BF"/>
      <w:sz w:val="32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CB56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B56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B5639"/>
    <w:rPr>
      <w:color w:val="26CBEC" w:themeColor="hyperlink"/>
      <w:u w:val="single"/>
    </w:rPr>
  </w:style>
  <w:style w:type="table" w:styleId="Tablaconcuadrcula">
    <w:name w:val="Table Grid"/>
    <w:basedOn w:val="Tablanormal"/>
    <w:uiPriority w:val="59"/>
    <w:rsid w:val="008456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-nfasis3">
    <w:name w:val="Light Shading Accent 3"/>
    <w:basedOn w:val="Tablanormal"/>
    <w:uiPriority w:val="60"/>
    <w:rsid w:val="008456AB"/>
    <w:pPr>
      <w:spacing w:after="0" w:line="240" w:lineRule="auto"/>
    </w:pPr>
    <w:rPr>
      <w:color w:val="A68100" w:themeColor="accent3" w:themeShade="BF"/>
    </w:rPr>
    <w:tblPr>
      <w:tblStyleRowBandSize w:val="1"/>
      <w:tblStyleColBandSize w:val="1"/>
      <w:tblBorders>
        <w:top w:val="single" w:sz="8" w:space="0" w:color="DEAE00" w:themeColor="accent3"/>
        <w:bottom w:val="single" w:sz="8" w:space="0" w:color="DEAE0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EAE00" w:themeColor="accent3"/>
          <w:left w:val="nil"/>
          <w:bottom w:val="single" w:sz="8" w:space="0" w:color="DEAE0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EAE00" w:themeColor="accent3"/>
          <w:left w:val="nil"/>
          <w:bottom w:val="single" w:sz="8" w:space="0" w:color="DEAE0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B7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B7" w:themeFill="accent3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006841"/>
    <w:pPr>
      <w:spacing w:before="100" w:beforeAutospacing="1" w:after="100" w:afterAutospacing="1" w:line="240" w:lineRule="auto"/>
    </w:pPr>
    <w:rPr>
      <w:rFonts w:ascii="Times New Roman" w:hAnsi="Times New Roman" w:cs="Times New Roman"/>
      <w:szCs w:val="24"/>
      <w:lang w:val="en-US" w:eastAsia="en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510B9"/>
    <w:rPr>
      <w:rFonts w:asciiTheme="majorHAnsi" w:eastAsiaTheme="majorEastAsia" w:hAnsiTheme="majorHAnsi" w:cstheme="majorBidi"/>
      <w:b/>
      <w:bCs/>
      <w:i/>
      <w:iCs/>
      <w:color w:val="5B6973" w:themeColor="text2"/>
    </w:rPr>
  </w:style>
  <w:style w:type="table" w:styleId="Sombreadoclaro-nfasis2">
    <w:name w:val="Light Shading Accent 2"/>
    <w:basedOn w:val="Tablanormal"/>
    <w:uiPriority w:val="60"/>
    <w:rsid w:val="002B382F"/>
    <w:pPr>
      <w:spacing w:after="0" w:line="240" w:lineRule="auto"/>
    </w:pPr>
    <w:rPr>
      <w:color w:val="3C8890" w:themeColor="accent2" w:themeShade="BF"/>
    </w:rPr>
    <w:tblPr>
      <w:tblStyleRowBandSize w:val="1"/>
      <w:tblStyleColBandSize w:val="1"/>
      <w:tblBorders>
        <w:top w:val="single" w:sz="8" w:space="0" w:color="59B0B9" w:themeColor="accent2"/>
        <w:bottom w:val="single" w:sz="8" w:space="0" w:color="59B0B9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9B0B9" w:themeColor="accent2"/>
          <w:left w:val="nil"/>
          <w:bottom w:val="single" w:sz="8" w:space="0" w:color="59B0B9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9B0B9" w:themeColor="accent2"/>
          <w:left w:val="nil"/>
          <w:bottom w:val="single" w:sz="8" w:space="0" w:color="59B0B9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EBED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5EBED" w:themeFill="accent2" w:themeFillTint="3F"/>
      </w:tcPr>
    </w:tblStylePr>
  </w:style>
  <w:style w:type="table" w:styleId="Cuadrculaclara-nfasis2">
    <w:name w:val="Light Grid Accent 2"/>
    <w:basedOn w:val="Tablanormal"/>
    <w:uiPriority w:val="62"/>
    <w:rsid w:val="002B382F"/>
    <w:pPr>
      <w:spacing w:after="0" w:line="240" w:lineRule="auto"/>
    </w:pPr>
    <w:tblPr>
      <w:tblStyleRowBandSize w:val="1"/>
      <w:tblStyleColBandSize w:val="1"/>
      <w:tblBorders>
        <w:top w:val="single" w:sz="8" w:space="0" w:color="59B0B9" w:themeColor="accent2"/>
        <w:left w:val="single" w:sz="8" w:space="0" w:color="59B0B9" w:themeColor="accent2"/>
        <w:bottom w:val="single" w:sz="8" w:space="0" w:color="59B0B9" w:themeColor="accent2"/>
        <w:right w:val="single" w:sz="8" w:space="0" w:color="59B0B9" w:themeColor="accent2"/>
        <w:insideH w:val="single" w:sz="8" w:space="0" w:color="59B0B9" w:themeColor="accent2"/>
        <w:insideV w:val="single" w:sz="8" w:space="0" w:color="59B0B9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9B0B9" w:themeColor="accent2"/>
          <w:left w:val="single" w:sz="8" w:space="0" w:color="59B0B9" w:themeColor="accent2"/>
          <w:bottom w:val="single" w:sz="18" w:space="0" w:color="59B0B9" w:themeColor="accent2"/>
          <w:right w:val="single" w:sz="8" w:space="0" w:color="59B0B9" w:themeColor="accent2"/>
          <w:insideH w:val="nil"/>
          <w:insideV w:val="single" w:sz="8" w:space="0" w:color="59B0B9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9B0B9" w:themeColor="accent2"/>
          <w:left w:val="single" w:sz="8" w:space="0" w:color="59B0B9" w:themeColor="accent2"/>
          <w:bottom w:val="single" w:sz="8" w:space="0" w:color="59B0B9" w:themeColor="accent2"/>
          <w:right w:val="single" w:sz="8" w:space="0" w:color="59B0B9" w:themeColor="accent2"/>
          <w:insideH w:val="nil"/>
          <w:insideV w:val="single" w:sz="8" w:space="0" w:color="59B0B9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9B0B9" w:themeColor="accent2"/>
          <w:left w:val="single" w:sz="8" w:space="0" w:color="59B0B9" w:themeColor="accent2"/>
          <w:bottom w:val="single" w:sz="8" w:space="0" w:color="59B0B9" w:themeColor="accent2"/>
          <w:right w:val="single" w:sz="8" w:space="0" w:color="59B0B9" w:themeColor="accent2"/>
        </w:tcBorders>
      </w:tcPr>
    </w:tblStylePr>
    <w:tblStylePr w:type="band1Vert">
      <w:tblPr/>
      <w:tcPr>
        <w:tcBorders>
          <w:top w:val="single" w:sz="8" w:space="0" w:color="59B0B9" w:themeColor="accent2"/>
          <w:left w:val="single" w:sz="8" w:space="0" w:color="59B0B9" w:themeColor="accent2"/>
          <w:bottom w:val="single" w:sz="8" w:space="0" w:color="59B0B9" w:themeColor="accent2"/>
          <w:right w:val="single" w:sz="8" w:space="0" w:color="59B0B9" w:themeColor="accent2"/>
        </w:tcBorders>
        <w:shd w:val="clear" w:color="auto" w:fill="D5EBED" w:themeFill="accent2" w:themeFillTint="3F"/>
      </w:tcPr>
    </w:tblStylePr>
    <w:tblStylePr w:type="band1Horz">
      <w:tblPr/>
      <w:tcPr>
        <w:tcBorders>
          <w:top w:val="single" w:sz="8" w:space="0" w:color="59B0B9" w:themeColor="accent2"/>
          <w:left w:val="single" w:sz="8" w:space="0" w:color="59B0B9" w:themeColor="accent2"/>
          <w:bottom w:val="single" w:sz="8" w:space="0" w:color="59B0B9" w:themeColor="accent2"/>
          <w:right w:val="single" w:sz="8" w:space="0" w:color="59B0B9" w:themeColor="accent2"/>
          <w:insideV w:val="single" w:sz="8" w:space="0" w:color="59B0B9" w:themeColor="accent2"/>
        </w:tcBorders>
        <w:shd w:val="clear" w:color="auto" w:fill="D5EBED" w:themeFill="accent2" w:themeFillTint="3F"/>
      </w:tcPr>
    </w:tblStylePr>
    <w:tblStylePr w:type="band2Horz">
      <w:tblPr/>
      <w:tcPr>
        <w:tcBorders>
          <w:top w:val="single" w:sz="8" w:space="0" w:color="59B0B9" w:themeColor="accent2"/>
          <w:left w:val="single" w:sz="8" w:space="0" w:color="59B0B9" w:themeColor="accent2"/>
          <w:bottom w:val="single" w:sz="8" w:space="0" w:color="59B0B9" w:themeColor="accent2"/>
          <w:right w:val="single" w:sz="8" w:space="0" w:color="59B0B9" w:themeColor="accent2"/>
          <w:insideV w:val="single" w:sz="8" w:space="0" w:color="59B0B9" w:themeColor="accent2"/>
        </w:tcBorders>
      </w:tcPr>
    </w:tblStylePr>
  </w:style>
  <w:style w:type="paragraph" w:customStyle="1" w:styleId="line">
    <w:name w:val="line"/>
    <w:basedOn w:val="Normal"/>
    <w:rsid w:val="004C1A5C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val="es-ES" w:eastAsia="es-E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957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9572A"/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styleId="CdigoHTML">
    <w:name w:val="HTML Code"/>
    <w:basedOn w:val="Fuentedeprrafopredeter"/>
    <w:uiPriority w:val="99"/>
    <w:semiHidden/>
    <w:unhideWhenUsed/>
    <w:rsid w:val="00370D6F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Fuentedeprrafopredeter"/>
    <w:rsid w:val="00202C12"/>
  </w:style>
  <w:style w:type="character" w:customStyle="1" w:styleId="nt">
    <w:name w:val="nt"/>
    <w:basedOn w:val="Fuentedeprrafopredeter"/>
    <w:rsid w:val="00202C12"/>
  </w:style>
  <w:style w:type="character" w:customStyle="1" w:styleId="s2">
    <w:name w:val="s2"/>
    <w:basedOn w:val="Fuentedeprrafopredeter"/>
    <w:rsid w:val="00202C12"/>
  </w:style>
  <w:style w:type="character" w:customStyle="1" w:styleId="k">
    <w:name w:val="k"/>
    <w:basedOn w:val="Fuentedeprrafopredeter"/>
    <w:rsid w:val="00202C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8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8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8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9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6" Type="http://schemas.openxmlformats.org/officeDocument/2006/relationships/image" Target="media/image5.png"/><Relationship Id="rId11" Type="http://schemas.openxmlformats.org/officeDocument/2006/relationships/header" Target="header1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webSettings" Target="webSettings.xml"/><Relationship Id="rId90" Type="http://schemas.openxmlformats.org/officeDocument/2006/relationships/header" Target="header2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8.png"/><Relationship Id="rId14" Type="http://schemas.openxmlformats.org/officeDocument/2006/relationships/hyperlink" Target="http://www.debian.org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niel\Desktop\tfg\Plantilla_Word_26_-_2003__2007_y_2010_-_Valor_Creativo_v2\2007%20y%202010\Plantilla%2026%20-%202007%20y%202010%20-%20Valor%20Creativo%20v2.dotx" TargetMode="External"/></Relationships>
</file>

<file path=word/theme/theme1.xml><?xml version="1.0" encoding="utf-8"?>
<a:theme xmlns:a="http://schemas.openxmlformats.org/drawingml/2006/main" name="Tema de Office">
  <a:themeElements>
    <a:clrScheme name="Composite">
      <a:dk1>
        <a:sysClr val="windowText" lastClr="000000"/>
      </a:dk1>
      <a:lt1>
        <a:sysClr val="window" lastClr="FFFFFF"/>
      </a:lt1>
      <a:dk2>
        <a:srgbClr val="5B6973"/>
      </a:dk2>
      <a:lt2>
        <a:srgbClr val="E7ECED"/>
      </a:lt2>
      <a:accent1>
        <a:srgbClr val="98C723"/>
      </a:accent1>
      <a:accent2>
        <a:srgbClr val="59B0B9"/>
      </a:accent2>
      <a:accent3>
        <a:srgbClr val="DEAE00"/>
      </a:accent3>
      <a:accent4>
        <a:srgbClr val="B77BB4"/>
      </a:accent4>
      <a:accent5>
        <a:srgbClr val="E0773C"/>
      </a:accent5>
      <a:accent6>
        <a:srgbClr val="A98D63"/>
      </a:accent6>
      <a:hlink>
        <a:srgbClr val="26CBEC"/>
      </a:hlink>
      <a:folHlink>
        <a:srgbClr val="598C8C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A16F0C-69B9-494A-AB64-FB884D2211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26 - 2007 y 2010 - Valor Creativo v2.dotx</Template>
  <TotalTime>479</TotalTime>
  <Pages>32</Pages>
  <Words>1438</Words>
  <Characters>7915</Characters>
  <Application>Microsoft Office Word</Application>
  <DocSecurity>0</DocSecurity>
  <Lines>65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Valor Creativo</vt:lpstr>
    </vt:vector>
  </TitlesOfParts>
  <Company/>
  <LinksUpToDate>false</LinksUpToDate>
  <CharactersWithSpaces>9335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</dc:creator>
  <cp:lastModifiedBy>daniel palencia</cp:lastModifiedBy>
  <cp:revision>28</cp:revision>
  <dcterms:created xsi:type="dcterms:W3CDTF">2020-04-01T16:34:00Z</dcterms:created>
  <dcterms:modified xsi:type="dcterms:W3CDTF">2020-04-23T09:17:00Z</dcterms:modified>
</cp:coreProperties>
</file>