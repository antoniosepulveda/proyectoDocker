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17EAC" w14:textId="77777777" w:rsidR="00E53A98" w:rsidRDefault="003A0683">
      <w:pPr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9AFC592" wp14:editId="073B2C7D">
            <wp:simplePos x="0" y="0"/>
            <wp:positionH relativeFrom="column">
              <wp:posOffset>-927735</wp:posOffset>
            </wp:positionH>
            <wp:positionV relativeFrom="bottomMargin">
              <wp:align>top</wp:align>
            </wp:positionV>
            <wp:extent cx="2582545" cy="390525"/>
            <wp:effectExtent l="19050" t="0" r="27305" b="238125"/>
            <wp:wrapThrough wrapText="bothSides">
              <wp:wrapPolygon edited="0">
                <wp:start x="-159" y="0"/>
                <wp:lineTo x="-159" y="33717"/>
                <wp:lineTo x="20872" y="33717"/>
                <wp:lineTo x="21350" y="17912"/>
                <wp:lineTo x="21669" y="2107"/>
                <wp:lineTo x="19757" y="0"/>
                <wp:lineTo x="9082" y="0"/>
                <wp:lineTo x="-159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0000" endA="300" endPos="385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765">
        <w:rPr>
          <w:noProof/>
        </w:rPr>
        <w:drawing>
          <wp:anchor distT="0" distB="0" distL="114300" distR="114300" simplePos="0" relativeHeight="251665408" behindDoc="0" locked="0" layoutInCell="1" allowOverlap="1" wp14:anchorId="04265E9A" wp14:editId="4F07ED58">
            <wp:simplePos x="0" y="0"/>
            <wp:positionH relativeFrom="column">
              <wp:posOffset>453390</wp:posOffset>
            </wp:positionH>
            <wp:positionV relativeFrom="margin">
              <wp:posOffset>1745615</wp:posOffset>
            </wp:positionV>
            <wp:extent cx="5400675" cy="5400675"/>
            <wp:effectExtent l="0" t="0" r="0" b="0"/>
            <wp:wrapThrough wrapText="bothSides">
              <wp:wrapPolygon edited="0">
                <wp:start x="1981" y="4114"/>
                <wp:lineTo x="1905" y="6248"/>
                <wp:lineTo x="4724" y="6705"/>
                <wp:lineTo x="8990" y="6705"/>
                <wp:lineTo x="7771" y="7695"/>
                <wp:lineTo x="6781" y="8914"/>
                <wp:lineTo x="381" y="9219"/>
                <wp:lineTo x="152" y="9752"/>
                <wp:lineTo x="229" y="11810"/>
                <wp:lineTo x="9143" y="12800"/>
                <wp:lineTo x="7695" y="13029"/>
                <wp:lineTo x="5790" y="13486"/>
                <wp:lineTo x="5790" y="14019"/>
                <wp:lineTo x="5333" y="14476"/>
                <wp:lineTo x="5181" y="14781"/>
                <wp:lineTo x="5181" y="16152"/>
                <wp:lineTo x="6629" y="16457"/>
                <wp:lineTo x="10819" y="16457"/>
                <wp:lineTo x="5562" y="16990"/>
                <wp:lineTo x="1981" y="17524"/>
                <wp:lineTo x="1676" y="17981"/>
                <wp:lineTo x="1676" y="18286"/>
                <wp:lineTo x="1981" y="18895"/>
                <wp:lineTo x="990" y="19124"/>
                <wp:lineTo x="152" y="19733"/>
                <wp:lineTo x="229" y="20114"/>
                <wp:lineTo x="1067" y="20800"/>
                <wp:lineTo x="1143" y="20952"/>
                <wp:lineTo x="14400" y="20952"/>
                <wp:lineTo x="13790" y="20190"/>
                <wp:lineTo x="13790" y="18895"/>
                <wp:lineTo x="12495" y="18057"/>
                <wp:lineTo x="12038" y="17676"/>
                <wp:lineTo x="11733" y="17295"/>
                <wp:lineTo x="10819" y="16457"/>
                <wp:lineTo x="16762" y="16457"/>
                <wp:lineTo x="17829" y="16305"/>
                <wp:lineTo x="17752" y="15238"/>
                <wp:lineTo x="18590" y="14095"/>
                <wp:lineTo x="18743" y="13867"/>
                <wp:lineTo x="10819" y="12800"/>
                <wp:lineTo x="11962" y="12800"/>
                <wp:lineTo x="14933" y="11886"/>
                <wp:lineTo x="14933" y="11581"/>
                <wp:lineTo x="16076" y="10362"/>
                <wp:lineTo x="18438" y="9981"/>
                <wp:lineTo x="18514" y="9524"/>
                <wp:lineTo x="16762" y="9143"/>
                <wp:lineTo x="17448" y="9143"/>
                <wp:lineTo x="18590" y="8381"/>
                <wp:lineTo x="18514" y="7924"/>
                <wp:lineTo x="16533" y="6629"/>
                <wp:lineTo x="15619" y="6248"/>
                <wp:lineTo x="13181" y="5410"/>
                <wp:lineTo x="12724" y="5029"/>
                <wp:lineTo x="11352" y="4114"/>
                <wp:lineTo x="1981" y="4114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93A08" wp14:editId="0EA448C9">
                <wp:simplePos x="0" y="0"/>
                <wp:positionH relativeFrom="column">
                  <wp:posOffset>-460703</wp:posOffset>
                </wp:positionH>
                <wp:positionV relativeFrom="paragraph">
                  <wp:posOffset>-870933</wp:posOffset>
                </wp:positionV>
                <wp:extent cx="0" cy="2639961"/>
                <wp:effectExtent l="76200" t="57150" r="95250" b="12655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9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reflection blurRad="6350" stA="50000" endA="275" endPos="40000" dist="1016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BCAF4" id="Straight Connector 2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-68.6pt" to="-36.3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" strokecolor="#e7eced [3214]"/>
            </w:pict>
          </mc:Fallback>
        </mc:AlternateContent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88EE82" wp14:editId="5332C080">
                <wp:simplePos x="0" y="0"/>
                <wp:positionH relativeFrom="column">
                  <wp:posOffset>-1071245</wp:posOffset>
                </wp:positionH>
                <wp:positionV relativeFrom="paragraph">
                  <wp:posOffset>7593965</wp:posOffset>
                </wp:positionV>
                <wp:extent cx="611505" cy="0"/>
                <wp:effectExtent l="57150" t="76200" r="7429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C1962" id="Straight Connector 2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5pt,597.95pt" to="-36.2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" strokecolor="#e7eced [3214]"/>
            </w:pict>
          </mc:Fallback>
        </mc:AlternateContent>
      </w:r>
      <w:r w:rsidR="00060336">
        <w:rPr>
          <w:noProof/>
          <w:color w:val="FFFFFF" w:themeColor="background1"/>
          <w:sz w:val="144"/>
          <w:szCs w:val="120"/>
          <w:lang w:val="en-US" w:eastAsia="en-US"/>
        </w:rPr>
        <w:drawing>
          <wp:anchor distT="0" distB="0" distL="114300" distR="114300" simplePos="0" relativeHeight="251652096" behindDoc="1" locked="0" layoutInCell="1" allowOverlap="1" wp14:anchorId="5D0FCF15" wp14:editId="428837A3">
            <wp:simplePos x="0" y="0"/>
            <wp:positionH relativeFrom="column">
              <wp:posOffset>-1176554</wp:posOffset>
            </wp:positionH>
            <wp:positionV relativeFrom="paragraph">
              <wp:posOffset>-924560</wp:posOffset>
            </wp:positionV>
            <wp:extent cx="7729361" cy="10728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361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A98">
        <w:rPr>
          <w:noProof/>
          <w:lang w:val="en-US" w:eastAsia="en-US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 wp14:anchorId="7ECB4E57" wp14:editId="58894F8C">
                <wp:simplePos x="0" y="0"/>
                <wp:positionH relativeFrom="column">
                  <wp:posOffset>-1090930</wp:posOffset>
                </wp:positionH>
                <wp:positionV relativeFrom="paragraph">
                  <wp:posOffset>-1782445</wp:posOffset>
                </wp:positionV>
                <wp:extent cx="11079480" cy="11776075"/>
                <wp:effectExtent l="0" t="0" r="2667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619125" y="1562101"/>
                            <a:ext cx="6217756" cy="3409444"/>
                            <a:chOff x="1423474" y="118120"/>
                            <a:chExt cx="5408950" cy="3409444"/>
                          </a:xfrm>
                        </wpg:grpSpPr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3474" y="118120"/>
                              <a:ext cx="469815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9B929D" w14:textId="77777777" w:rsidR="009220B0" w:rsidRPr="007F5966" w:rsidRDefault="00CE4CB8" w:rsidP="00D82472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color w:val="C4E672" w:themeColor="accent1" w:themeTint="99"/>
                                    <w:spacing w:val="10"/>
                                    <w:sz w:val="96"/>
                                    <w:szCs w:val="96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1">
                                          <w14:alpha w14:val="5000"/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color w:val="FFFFFF" w:themeColor="background1"/>
                                      <w:spacing w:val="10"/>
                                      <w:sz w:val="96"/>
                                      <w:szCs w:val="96"/>
                                      <w14:shadow w14:blurRad="50901" w14:dist="38493" w14:dir="13500000" w14:sx="0" w14:sy="0" w14:kx="0" w14:ky="0" w14:algn="none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chemeClr w14:val="accent1">
                                            <w14:alpha w14:val="93500"/>
                                            <w14:shade w14:val="25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1">
                                            <w14:alpha w14:val="5000"/>
                                          </w14:schemeClr>
                                        </w14:solidFill>
                                      </w14:textFill>
                                    </w:rPr>
                                    <w:alias w:val="Título"/>
                                    <w:id w:val="32672024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220B0" w:rsidRPr="007F5966">
                                      <w:rPr>
                                        <w:rFonts w:asciiTheme="majorHAnsi" w:hAnsiTheme="majorHAnsi" w:cstheme="majorHAnsi"/>
                                        <w:b/>
                                        <w:color w:val="FFFFFF" w:themeColor="background1"/>
                                        <w:spacing w:val="10"/>
                                        <w:sz w:val="96"/>
                                        <w:szCs w:val="96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1">
                                              <w14:alpha w14:val="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220B0" w:rsidRPr="007F5966">
                                  <w:rPr>
                                    <w:rFonts w:ascii="Consolas" w:hAnsi="Consolas"/>
                                    <w:color w:val="98C723" w:themeColor="accent1"/>
                                    <w:sz w:val="20"/>
                                    <w:szCs w:val="20"/>
                                    <w:lang w:eastAsia="en-US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9220B0" w:rsidRPr="007F5966"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pacing w:val="10"/>
                                    <w:sz w:val="96"/>
                                    <w:szCs w:val="96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1">
                                          <w14:alpha w14:val="5000"/>
                                        </w14:schemeClr>
                                      </w14:solidFill>
                                    </w14:textFill>
                                  </w:rPr>
                                  <w:t>Virtualización de servicios en Docker</w:t>
                                </w:r>
                              </w:p>
                            </w:txbxContent>
                          </wps:txbx>
                          <wps:bodyPr rot="0" spcFirstLastPara="1" vert="horz" wrap="none" lIns="91440" tIns="45720" rIns="91440" bIns="45720" numCol="1" anchor="t" anchorCtr="0" upright="1">
                            <a:noAutofit/>
                          </wps:bodyPr>
                        </wps:wsp>
                        <wps:wsp>
                          <wps:cNvPr id="11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324" y="1887318"/>
                              <a:ext cx="3848100" cy="1640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="Calibri"/>
                                    <w:b/>
                                    <w:color w:val="C4E672" w:themeColor="accent1" w:themeTint="99"/>
                                    <w:sz w:val="44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alias w:val="Asunto"/>
                                  <w:id w:val="-96748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9A2242" w14:textId="77777777" w:rsidR="009220B0" w:rsidRPr="00FF154A" w:rsidRDefault="009220B0" w:rsidP="00C835DA">
                                    <w:pPr>
                                      <w:spacing w:before="80"/>
                                      <w:jc w:val="right"/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1" vert="horz" wrap="square" lIns="91440" tIns="45720" rIns="91440" bIns="45720" numCol="1" anchor="t" anchorCtr="0" upright="1">
                            <a:noAutofit/>
                          </wps:bodyPr>
                        </wps:wsp>
                      </wpg:wgp>
                      <wps:wsp>
                        <wps:cNvPr id="26" name="Straight Connector 26"/>
                        <wps:cNvCnPr/>
                        <wps:spPr>
                          <a:xfrm flipV="1">
                            <a:off x="7204340" y="10852484"/>
                            <a:ext cx="0" cy="7459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7181101" y="7008728"/>
                            <a:ext cx="0" cy="7454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reflection blurRad="6350" stA="50000" endA="275" endPos="40000" dist="1016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uadro de texto 5"/>
                        <wps:cNvSpPr txBox="1"/>
                        <wps:spPr>
                          <a:xfrm>
                            <a:off x="46650" y="9466875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22AF85" w14:textId="77777777" w:rsidR="009220B0" w:rsidRPr="003D1D47" w:rsidRDefault="009220B0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:sz w:val="36"/>
                                  <w:szCs w:val="36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32"/>
                                  <w:szCs w:val="3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Coordinador</w:t>
                              </w:r>
                            </w:p>
                            <w:p w14:paraId="15B47622" w14:textId="77777777" w:rsidR="009220B0" w:rsidRDefault="009220B0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Antonio Sepúlveda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Ruiz</w:t>
                              </w:r>
                            </w:p>
                            <w:p w14:paraId="4724B0A5" w14:textId="77777777" w:rsidR="009220B0" w:rsidRDefault="009220B0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65998FEB" w14:textId="77777777" w:rsidR="009220B0" w:rsidRDefault="009220B0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4F330C60" w14:textId="77777777" w:rsidR="009220B0" w:rsidRDefault="009220B0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746EAF31" w14:textId="77777777" w:rsidR="009220B0" w:rsidRPr="003D1D47" w:rsidRDefault="009220B0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adro de texto 4"/>
                        <wps:cNvSpPr txBox="1"/>
                        <wps:spPr>
                          <a:xfrm>
                            <a:off x="4561500" y="9438300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76A6E8" w14:textId="77777777" w:rsidR="009220B0" w:rsidRPr="003D1D47" w:rsidRDefault="009220B0" w:rsidP="007F5966">
                              <w:pPr>
                                <w:spacing w:after="160" w:line="256" w:lineRule="auto"/>
                                <w:jc w:val="left"/>
                                <w:rPr>
                                  <w:b/>
                                  <w:color w:val="FFFFFF" w:themeColor="background1"/>
                                  <w:spacing w:val="10"/>
                                  <w:sz w:val="36"/>
                                  <w:szCs w:val="36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Grupo de trabajo</w:t>
                              </w:r>
                            </w:p>
                            <w:p w14:paraId="53EDEBBF" w14:textId="77777777" w:rsidR="009220B0" w:rsidRPr="003D1D47" w:rsidRDefault="009220B0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Luis Valderas Torres</w:t>
                              </w:r>
                            </w:p>
                            <w:p w14:paraId="6979D394" w14:textId="77777777" w:rsidR="009220B0" w:rsidRPr="003D1D47" w:rsidRDefault="009220B0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Daniel De Tomas Plaza</w:t>
                              </w:r>
                            </w:p>
                            <w:p w14:paraId="01B6C2C4" w14:textId="77777777" w:rsidR="009220B0" w:rsidRPr="003D1D47" w:rsidRDefault="009220B0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Daniel Palencia </w:t>
                              </w:r>
                              <w:proofErr w:type="spellStart"/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Origüel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B4E57" id="Lienzo 3" o:spid="_x0000_s1026" editas="canvas" style="position:absolute;left:0;text-align:left;margin-left:-85.9pt;margin-top:-140.35pt;width:872.4pt;height:927.25pt;z-index:-251661312" coordsize="110794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10794;height:117760;visibility:visible;mso-wrap-style:square">
                  <v:fill o:detectmouseclick="t"/>
                  <v:path o:connecttype="none"/>
                </v:shape>
                <v:group id="Group 18" o:spid="_x0000_s1028" style="position:absolute;left:6191;top:15621;width:62177;height:34094" coordorigin="14234,1181" coordsize="54089,3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9" type="#_x0000_t202" style="position:absolute;left:14234;top:1181;width:46982;height:203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" filled="f" stroked="f">
                    <v:shadow on="t" color="black" opacity="26214f" origin="-.5,-.5" offset=".74836mm,.74836mm"/>
                    <v:textbox>
                      <w:txbxContent>
                        <w:p w14:paraId="789B929D" w14:textId="77777777" w:rsidR="009220B0" w:rsidRPr="007F5966" w:rsidRDefault="00CE4CB8" w:rsidP="00D82472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C4E672" w:themeColor="accent1" w:themeTint="99"/>
                              <w:spacing w:val="10"/>
                              <w:sz w:val="96"/>
                              <w:szCs w:val="96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5000"/>
                                    <w14:lumMod w14:val="60000"/>
                                    <w14:lumOff w14:val="40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alias w:val="Título"/>
                              <w:id w:val="32672024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220B0" w:rsidRPr="007F5966">
                                <w:rPr>
                                  <w:rFonts w:asciiTheme="majorHAnsi" w:hAnsiTheme="majorHAnsi" w:cstheme="majorHAnsi"/>
                                  <w:b/>
                                  <w:color w:val="FFFFFF" w:themeColor="background1"/>
                                  <w:spacing w:val="10"/>
                                  <w:sz w:val="96"/>
                                  <w:szCs w:val="96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1">
                                        <w14:alpha w14:val="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  <w:r w:rsidR="009220B0" w:rsidRPr="007F5966">
                            <w:rPr>
                              <w:rFonts w:ascii="Consolas" w:hAnsi="Consolas"/>
                              <w:color w:val="98C723" w:themeColor="accent1"/>
                              <w:sz w:val="20"/>
                              <w:szCs w:val="20"/>
                              <w:lang w:eastAsia="en-U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9220B0" w:rsidRPr="007F5966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pacing w:val="10"/>
                              <w:sz w:val="96"/>
                              <w:szCs w:val="96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1">
                                    <w14:alpha w14:val="5000"/>
                                  </w14:schemeClr>
                                </w14:solidFill>
                              </w14:textFill>
                            </w:rPr>
                            <w:t>Virtualización de servicios en Docker</w:t>
                          </w:r>
                        </w:p>
                      </w:txbxContent>
                    </v:textbox>
                  </v:shape>
                  <v:shape id="_x0000_s1030" type="#_x0000_t202" style="position:absolute;left:29843;top:18873;width:38481;height:16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sdt>
                          <w:sdtPr>
                            <w:rPr>
                              <w:rFonts w:cs="Calibri"/>
                              <w:b/>
                              <w:color w:val="C4E672" w:themeColor="accent1" w:themeTint="99"/>
                              <w:sz w:val="44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alias w:val="Asunto"/>
                            <w:id w:val="-967483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B9A2242" w14:textId="77777777" w:rsidR="009220B0" w:rsidRPr="00FF154A" w:rsidRDefault="009220B0" w:rsidP="00C835DA">
                              <w:pPr>
                                <w:spacing w:before="80"/>
                                <w:jc w:val="right"/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line id="Straight Connector 26" o:spid="_x0000_s1031" style="position:absolute;flip:y;visibility:visible;mso-wrap-style:square" from="72043,108524" to="72043,1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" strokecolor="#e7eced [3214]"/>
                <v:line id="Straight Connector 35" o:spid="_x0000_s1032" style="position:absolute;flip:y;visibility:visible;mso-wrap-style:square" from="71811,70087" to="71811,7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" strokecolor="#e7eced [3214]"/>
                <v:shape id="Cuadro de texto 5" o:spid="_x0000_s1033" type="#_x0000_t202" style="position:absolute;left:466;top:94668;width:21425;height:14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6822AF85" w14:textId="77777777" w:rsidR="009220B0" w:rsidRPr="003D1D47" w:rsidRDefault="009220B0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:sz w:val="36"/>
                            <w:szCs w:val="36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32"/>
                            <w:szCs w:val="3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Coordinador</w:t>
                        </w:r>
                      </w:p>
                      <w:p w14:paraId="15B47622" w14:textId="77777777" w:rsidR="009220B0" w:rsidRDefault="009220B0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Antonio Sepúlveda</w:t>
                        </w:r>
                        <w:r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Ruiz</w:t>
                        </w:r>
                      </w:p>
                      <w:p w14:paraId="4724B0A5" w14:textId="77777777" w:rsidR="009220B0" w:rsidRDefault="009220B0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65998FEB" w14:textId="77777777" w:rsidR="009220B0" w:rsidRDefault="009220B0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4F330C60" w14:textId="77777777" w:rsidR="009220B0" w:rsidRDefault="009220B0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746EAF31" w14:textId="77777777" w:rsidR="009220B0" w:rsidRPr="003D1D47" w:rsidRDefault="009220B0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v:shape id="Cuadro de texto 4" o:spid="_x0000_s1034" type="#_x0000_t202" style="position:absolute;left:45615;top:94383;width:21424;height:1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2576A6E8" w14:textId="77777777" w:rsidR="009220B0" w:rsidRPr="003D1D47" w:rsidRDefault="009220B0" w:rsidP="007F5966">
                        <w:pPr>
                          <w:spacing w:after="160" w:line="256" w:lineRule="auto"/>
                          <w:jc w:val="left"/>
                          <w:rPr>
                            <w:b/>
                            <w:color w:val="FFFFFF" w:themeColor="background1"/>
                            <w:spacing w:val="10"/>
                            <w:sz w:val="36"/>
                            <w:szCs w:val="36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32"/>
                            <w:szCs w:val="3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Grupo de trabajo</w:t>
                        </w:r>
                      </w:p>
                      <w:p w14:paraId="53EDEBBF" w14:textId="77777777" w:rsidR="009220B0" w:rsidRPr="003D1D47" w:rsidRDefault="009220B0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Luis Valderas Torres</w:t>
                        </w:r>
                      </w:p>
                      <w:p w14:paraId="6979D394" w14:textId="77777777" w:rsidR="009220B0" w:rsidRPr="003D1D47" w:rsidRDefault="009220B0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Daniel De Tomas Plaza</w:t>
                        </w:r>
                      </w:p>
                      <w:p w14:paraId="01B6C2C4" w14:textId="77777777" w:rsidR="009220B0" w:rsidRPr="003D1D47" w:rsidRDefault="009220B0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Daniel Palencia </w:t>
                        </w:r>
                        <w:proofErr w:type="spellStart"/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Origüel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C1A5C"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  <w:t>/</w:t>
      </w:r>
    </w:p>
    <w:p w14:paraId="00A55385" w14:textId="77777777" w:rsidR="0079547D" w:rsidRDefault="0079547D" w:rsidP="006473F8">
      <w:pPr>
        <w:tabs>
          <w:tab w:val="right" w:pos="8505"/>
        </w:tabs>
        <w:sectPr w:rsidR="0079547D" w:rsidSect="00C835DA">
          <w:headerReference w:type="default" r:id="rId11"/>
          <w:footerReference w:type="default" r:id="rId12"/>
          <w:footerReference w:type="first" r:id="rId13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6181D049" w14:textId="280C67D0" w:rsidR="00AF1AB5" w:rsidRDefault="0090524D" w:rsidP="006473F8">
      <w:pPr>
        <w:tabs>
          <w:tab w:val="right" w:pos="8505"/>
        </w:tabs>
      </w:pPr>
      <w:r w:rsidRPr="002B382F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2FAA6D" wp14:editId="7EF769E1">
                <wp:simplePos x="0" y="0"/>
                <wp:positionH relativeFrom="margin">
                  <wp:align>center</wp:align>
                </wp:positionH>
                <wp:positionV relativeFrom="paragraph">
                  <wp:posOffset>-320040</wp:posOffset>
                </wp:positionV>
                <wp:extent cx="569595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solidFill>
                          <a:schemeClr val="tx1">
                            <a:alpha val="13000"/>
                          </a:schemeClr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  <a:effectLst>
                          <a:reflection blurRad="6350" stA="50000" endA="300" endPos="38500" dist="508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41C8C1" id="Straight Connector 33" o:spid="_x0000_s1026" style="position:absolute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-25.2pt" to="448.5pt,-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" filled="t" fillcolor="black [3213]" strokecolor="#ebf6cf [660]">
                <v:fill opacity="8481f"/>
                <w10:wrap anchorx="margin"/>
              </v:line>
            </w:pict>
          </mc:Fallback>
        </mc:AlternateContent>
      </w:r>
    </w:p>
    <w:p w14:paraId="4C20587C" w14:textId="636AA326" w:rsidR="002B382F" w:rsidRDefault="002B382F" w:rsidP="002B382F">
      <w:r w:rsidRPr="002B382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BD9616" wp14:editId="523396DE">
                <wp:simplePos x="0" y="0"/>
                <wp:positionH relativeFrom="column">
                  <wp:posOffset>-367030</wp:posOffset>
                </wp:positionH>
                <wp:positionV relativeFrom="paragraph">
                  <wp:posOffset>82550</wp:posOffset>
                </wp:positionV>
                <wp:extent cx="7021195" cy="12954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119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141A1B" w:themeColor="background2" w:themeShade="1A"/>
                                <w:sz w:val="96"/>
                                <w:lang w:val="pt-BR"/>
                              </w:rPr>
                              <w:alias w:val="Título"/>
                              <w:id w:val="27854255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9CE582A" w14:textId="77777777" w:rsidR="009220B0" w:rsidRPr="002B382F" w:rsidRDefault="009220B0" w:rsidP="0081174C">
                                <w:pPr>
                                  <w:spacing w:after="300"/>
                                  <w:ind w:right="-44"/>
                                  <w:contextualSpacing/>
                                  <w:jc w:val="center"/>
                                  <w:rPr>
                                    <w:rFonts w:asciiTheme="majorHAnsi" w:hAnsiTheme="majorHAnsi" w:cstheme="majorHAnsi"/>
                                    <w:color w:val="000000" w:themeColor="text1"/>
                                    <w:sz w:val="96"/>
                                    <w:lang w:val="pt-BR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141A1B" w:themeColor="background2" w:themeShade="1A"/>
                                    <w:sz w:val="96"/>
                                    <w:lang w:val="pt-B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C191A2D" w14:textId="77777777" w:rsidR="009220B0" w:rsidRPr="002B382F" w:rsidRDefault="009220B0" w:rsidP="0081174C">
                            <w:pPr>
                              <w:ind w:right="-44"/>
                              <w:jc w:val="center"/>
                              <w:rPr>
                                <w:rFonts w:asciiTheme="majorHAnsi" w:hAnsiTheme="majorHAnsi" w:cstheme="majorHAnsi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D9616" id="Rectangle 32" o:spid="_x0000_s1035" style="position:absolute;left:0;text-align:left;margin-left:-28.9pt;margin-top:6.5pt;width:552.85pt;height:10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" filled="f" stroked="f" strokeweight="2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141A1B" w:themeColor="background2" w:themeShade="1A"/>
                          <w:sz w:val="96"/>
                          <w:lang w:val="pt-BR"/>
                        </w:rPr>
                        <w:alias w:val="Título"/>
                        <w:id w:val="278542557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9CE582A" w14:textId="77777777" w:rsidR="009220B0" w:rsidRPr="002B382F" w:rsidRDefault="009220B0" w:rsidP="0081174C">
                          <w:pPr>
                            <w:spacing w:after="300"/>
                            <w:ind w:right="-44"/>
                            <w:contextualSpacing/>
                            <w:jc w:val="center"/>
                            <w:rPr>
                              <w:rFonts w:asciiTheme="majorHAnsi" w:hAnsiTheme="majorHAnsi" w:cstheme="majorHAnsi"/>
                              <w:color w:val="000000" w:themeColor="text1"/>
                              <w:sz w:val="96"/>
                              <w:lang w:val="pt-BR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141A1B" w:themeColor="background2" w:themeShade="1A"/>
                              <w:sz w:val="96"/>
                              <w:lang w:val="pt-BR"/>
                            </w:rPr>
                            <w:t xml:space="preserve">     </w:t>
                          </w:r>
                        </w:p>
                      </w:sdtContent>
                    </w:sdt>
                    <w:p w14:paraId="3C191A2D" w14:textId="77777777" w:rsidR="009220B0" w:rsidRPr="002B382F" w:rsidRDefault="009220B0" w:rsidP="0081174C">
                      <w:pPr>
                        <w:ind w:right="-44"/>
                        <w:jc w:val="center"/>
                        <w:rPr>
                          <w:rFonts w:asciiTheme="majorHAnsi" w:hAnsiTheme="majorHAnsi" w:cstheme="majorHAnsi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0000" w14:stPos="0" w14:endA="300" w14:endPos="50000" w14:dist="6000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FEF7BCB" w14:textId="3FB03625" w:rsidR="002B382F" w:rsidRDefault="002B382F" w:rsidP="002B382F"/>
    <w:p w14:paraId="48344A26" w14:textId="169688D7" w:rsidR="00747EB6" w:rsidRDefault="0081174C" w:rsidP="0090524D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2AA3AF" wp14:editId="65D637C1">
                <wp:simplePos x="0" y="0"/>
                <wp:positionH relativeFrom="column">
                  <wp:posOffset>185420</wp:posOffset>
                </wp:positionH>
                <wp:positionV relativeFrom="paragraph">
                  <wp:posOffset>182880</wp:posOffset>
                </wp:positionV>
                <wp:extent cx="5886450" cy="476250"/>
                <wp:effectExtent l="0" t="0" r="0" b="0"/>
                <wp:wrapNone/>
                <wp:docPr id="2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cs="Calibri"/>
                                <w:color w:val="A3B6BA" w:themeColor="background2" w:themeShade="BF"/>
                                <w:sz w:val="32"/>
                                <w:szCs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Asunto"/>
                              <w:id w:val="-185541148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5F4B8C4" w14:textId="77777777" w:rsidR="009220B0" w:rsidRPr="0081174C" w:rsidRDefault="009220B0" w:rsidP="0081174C">
                                <w:pPr>
                                  <w:spacing w:before="80"/>
                                  <w:jc w:val="center"/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A3AF" id="Text Box 15" o:spid="_x0000_s1036" type="#_x0000_t202" style="position:absolute;left:0;text-align:left;margin-left:14.6pt;margin-top:14.4pt;width:463.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" filled="f" stroked="f">
                <v:textbox>
                  <w:txbxContent>
                    <w:sdt>
                      <w:sdtPr>
                        <w:rPr>
                          <w:rFonts w:cs="Calibri"/>
                          <w:color w:val="A3B6BA" w:themeColor="background2" w:themeShade="BF"/>
                          <w:sz w:val="32"/>
                          <w:szCs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alias w:val="Asunto"/>
                        <w:id w:val="-1855411486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75F4B8C4" w14:textId="77777777" w:rsidR="009220B0" w:rsidRPr="0081174C" w:rsidRDefault="009220B0" w:rsidP="0081174C">
                          <w:pPr>
                            <w:spacing w:before="80"/>
                            <w:jc w:val="center"/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ascii="Calibri" w:eastAsiaTheme="minorEastAsia" w:hAnsi="Calibri"/>
          <w:sz w:val="24"/>
        </w:rPr>
      </w:sdtEndPr>
      <w:sdtContent>
        <w:p w14:paraId="190D7510" w14:textId="77777777" w:rsidR="00C835DA" w:rsidRDefault="00C835DA" w:rsidP="00C835DA">
          <w:pPr>
            <w:pStyle w:val="TtuloTDC"/>
          </w:pPr>
          <w:r>
            <w:t>Contenido</w:t>
          </w:r>
          <w:bookmarkStart w:id="0" w:name="_GoBack"/>
          <w:bookmarkEnd w:id="0"/>
        </w:p>
        <w:p w14:paraId="4FB0F15E" w14:textId="2AE04620" w:rsidR="003164CD" w:rsidRDefault="00C835DA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28899" w:history="1">
            <w:r w:rsidR="003164CD" w:rsidRPr="00E53D1B">
              <w:rPr>
                <w:rStyle w:val="Hipervnculo"/>
                <w:noProof/>
              </w:rPr>
              <w:t>Proyecto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_Toc38528899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4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2288F7E" w14:textId="2CEFCA13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0" w:history="1">
            <w:r w:rsidR="003164CD" w:rsidRPr="00E53D1B">
              <w:rPr>
                <w:rStyle w:val="Hipervnculo"/>
                <w:noProof/>
              </w:rPr>
              <w:t>Instalación De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_Toc38528900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7915C7A3" w14:textId="60334703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1" w:history="1">
            <w:r w:rsidR="003164CD" w:rsidRPr="00E53D1B">
              <w:rPr>
                <w:rStyle w:val="Hipervnculo"/>
                <w:noProof/>
              </w:rPr>
              <w:t>Instalación De Openldap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_Toc38528901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8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398A383" w14:textId="6162E048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2" w:history="1">
            <w:r w:rsidR="003164CD" w:rsidRPr="00E53D1B">
              <w:rPr>
                <w:rStyle w:val="Hipervnculo"/>
                <w:noProof/>
              </w:rPr>
              <w:t>Instalación de Interfaz Web Openldap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_Toc38528902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9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21C5B6A1" w14:textId="120789D7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3" w:history="1">
            <w:r w:rsidR="003164CD" w:rsidRPr="00E53D1B">
              <w:rPr>
                <w:rStyle w:val="Hipervnculo"/>
                <w:noProof/>
              </w:rPr>
              <w:t>Creación y configuración de Usuario, Grupos y Unidades Organizativas en 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_Toc38528903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10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8FBF064" w14:textId="1266CDCC" w:rsidR="003164CD" w:rsidRDefault="00CE4CB8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4" w:history="1">
            <w:r w:rsidR="003164CD" w:rsidRPr="00E53D1B">
              <w:rPr>
                <w:rStyle w:val="Hipervnculo"/>
                <w:noProof/>
              </w:rPr>
              <w:t>Para justificar el usar Docker, hemos replicado el mismo proceso en el propio sistema Debian, sin usar Docker, para ver como Docker nos ayuda hacer despliegues mucho más rápido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_Toc38528904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442051F" w14:textId="31B3521A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5" w:history="1">
            <w:r w:rsidR="003164CD" w:rsidRPr="00E53D1B">
              <w:rPr>
                <w:rStyle w:val="Hipervnculo"/>
                <w:noProof/>
              </w:rPr>
              <w:t>Instalación OpenLdap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_Toc38528905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3CB331A" w14:textId="376007AA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6" w:history="1">
            <w:r w:rsidR="003164CD" w:rsidRPr="00E53D1B">
              <w:rPr>
                <w:rStyle w:val="Hipervnculo"/>
                <w:noProof/>
              </w:rPr>
              <w:t>Creación y configuración de Usuario, Grupos y Unidades Organizativas en LDAP en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_Toc38528906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19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0574592C" w14:textId="7B0A5043" w:rsidR="003164CD" w:rsidRDefault="00CE4CB8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7" w:history="1">
            <w:r w:rsidR="003164CD" w:rsidRPr="00E53D1B">
              <w:rPr>
                <w:rStyle w:val="Hipervnculo"/>
                <w:noProof/>
              </w:rPr>
              <w:t>Unidades organizativas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_Toc38528907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21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B8D8F9A" w14:textId="6E96E9DC" w:rsidR="003164CD" w:rsidRDefault="00CE4CB8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8" w:history="1">
            <w:r w:rsidR="003164CD" w:rsidRPr="00E53D1B">
              <w:rPr>
                <w:rStyle w:val="Hipervnculo"/>
                <w:noProof/>
              </w:rPr>
              <w:t>Grupos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_Toc38528908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21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0CADDA3" w14:textId="0DFE2285" w:rsidR="003164CD" w:rsidRDefault="00CE4CB8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09" w:history="1">
            <w:r w:rsidR="003164CD" w:rsidRPr="00E53D1B">
              <w:rPr>
                <w:rStyle w:val="Hipervnculo"/>
                <w:noProof/>
              </w:rPr>
              <w:t>Usuarios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_Toc38528909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22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1A5961F" w14:textId="6EC2DD32" w:rsidR="003164CD" w:rsidRDefault="00CE4CB8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38528910" w:history="1">
            <w:r w:rsidR="003164CD" w:rsidRPr="00E53D1B">
              <w:rPr>
                <w:rStyle w:val="Hipervnculo"/>
                <w:noProof/>
              </w:rPr>
              <w:t>Instalación De Interfaz Web Openldap en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_Toc38528910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24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29B4BE6" w14:textId="287D1049" w:rsidR="00C835DA" w:rsidRDefault="00C835DA" w:rsidP="00747EB6">
          <w:pPr>
            <w:tabs>
              <w:tab w:val="right" w:leader="dot" w:pos="8931"/>
            </w:tabs>
          </w:pPr>
          <w:r>
            <w:fldChar w:fldCharType="end"/>
          </w:r>
        </w:p>
      </w:sdtContent>
    </w:sdt>
    <w:p w14:paraId="0ABB7EF0" w14:textId="77777777" w:rsidR="00195F12" w:rsidRDefault="00C835DA" w:rsidP="002B382F">
      <w:r>
        <w:t xml:space="preserve"> </w:t>
      </w:r>
    </w:p>
    <w:p w14:paraId="5601827F" w14:textId="77777777" w:rsidR="00195F12" w:rsidRDefault="00195F12">
      <w:pPr>
        <w:spacing w:line="276" w:lineRule="auto"/>
        <w:jc w:val="left"/>
      </w:pPr>
      <w:r>
        <w:br w:type="page"/>
      </w:r>
    </w:p>
    <w:p w14:paraId="12F81CA7" w14:textId="77777777" w:rsidR="004C1A5C" w:rsidRDefault="004C1A5C" w:rsidP="004C1A5C">
      <w:pPr>
        <w:pStyle w:val="Ttulo1"/>
      </w:pPr>
      <w:bookmarkStart w:id="1" w:name="_Toc38528899"/>
      <w:r>
        <w:lastRenderedPageBreak/>
        <w:t>Proyecto Docker</w:t>
      </w:r>
      <w:bookmarkEnd w:id="1"/>
    </w:p>
    <w:p w14:paraId="536FF654" w14:textId="77777777" w:rsidR="004C1A5C" w:rsidRPr="00194AC0" w:rsidRDefault="004C1A5C" w:rsidP="004C1A5C"/>
    <w:p w14:paraId="0949CF2F" w14:textId="25D30FDF" w:rsidR="004C1A5C" w:rsidRDefault="004C1A5C" w:rsidP="004C1A5C">
      <w:r>
        <w:t xml:space="preserve">Para empezar el proyecto, lo primero que tenemos que hacer es simular la </w:t>
      </w:r>
      <w:r w:rsidR="00253EF5">
        <w:t>máquina</w:t>
      </w:r>
      <w:r>
        <w:t xml:space="preserve"> de la empresa que va a contener Docker y sus servicios, para ello vamos a descargar una ISO de Debian en concreto la versión Debian 10.3.0 de su página web (</w:t>
      </w:r>
      <w:hyperlink r:id="rId14" w:history="1">
        <w:r w:rsidRPr="00BA6635">
          <w:rPr>
            <w:rStyle w:val="Hipervnculo"/>
          </w:rPr>
          <w:t>www.debian.org</w:t>
        </w:r>
      </w:hyperlink>
      <w:r>
        <w:t>).</w:t>
      </w:r>
    </w:p>
    <w:p w14:paraId="6F9DE94E" w14:textId="77777777" w:rsidR="004C1A5C" w:rsidRDefault="004C1A5C" w:rsidP="004C1A5C">
      <w:r>
        <w:rPr>
          <w:noProof/>
        </w:rPr>
        <w:drawing>
          <wp:inline distT="0" distB="0" distL="0" distR="0" wp14:anchorId="6625D661" wp14:editId="549E3D53">
            <wp:extent cx="5391150" cy="4048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4E20" w14:textId="574AC8B0" w:rsidR="004C1A5C" w:rsidRDefault="004C1A5C" w:rsidP="004C1A5C">
      <w:r>
        <w:t xml:space="preserve">Una vez descargada usando VMware vamos a crear una </w:t>
      </w:r>
      <w:r w:rsidR="000F26A0">
        <w:t>máquina</w:t>
      </w:r>
      <w:r>
        <w:t xml:space="preserve"> virtual con </w:t>
      </w:r>
      <w:r w:rsidR="000F26A0">
        <w:t>Debian</w:t>
      </w:r>
      <w:r>
        <w:t xml:space="preserve"> que simulara ser el equipo de la empresa, vamos a configurar el nombre del equipo “Debian-Docker” y como usuario “Proyecto”.</w:t>
      </w:r>
    </w:p>
    <w:p w14:paraId="2B1DCD9C" w14:textId="77777777" w:rsidR="004C1A5C" w:rsidRDefault="004C1A5C" w:rsidP="004C1A5C"/>
    <w:p w14:paraId="4A4D37EA" w14:textId="191700A0" w:rsidR="00253EF5" w:rsidRDefault="004C1A5C" w:rsidP="004C1A5C">
      <w:r>
        <w:t>Una vez instalado procedemos a añadir los repositorios de debian para así poder instalar/actualizar paquetes utilizando el siguiente comando.</w:t>
      </w:r>
    </w:p>
    <w:p w14:paraId="227FC9ED" w14:textId="4D4D3633" w:rsidR="00253EF5" w:rsidRDefault="00253EF5" w:rsidP="004C1A5C">
      <w:r w:rsidRPr="003B077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62520B7" wp14:editId="7964CC51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1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799B0" w14:textId="77777777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nano /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etc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/apt/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sources.list</w:t>
                            </w:r>
                            <w:proofErr w:type="spellEnd"/>
                          </w:p>
                          <w:p w14:paraId="7AD5C135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520B7" id="Cuadro de texto 2" o:spid="_x0000_s1037" type="#_x0000_t202" style="position:absolute;left:0;text-align:left;margin-left:0;margin-top:31.3pt;width:450.75pt;height:4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" filled="f" stroked="f">
                <v:textbox>
                  <w:txbxContent>
                    <w:p w14:paraId="1EC799B0" w14:textId="77777777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nano /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etc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/apt/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sources.list</w:t>
                      </w:r>
                      <w:proofErr w:type="spellEnd"/>
                    </w:p>
                    <w:p w14:paraId="7AD5C135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D89E06" w14:textId="1B724DBC" w:rsidR="004C1A5C" w:rsidRDefault="004C1A5C" w:rsidP="004C1A5C">
      <w:pPr>
        <w:rPr>
          <w:lang w:val="en-US"/>
        </w:rPr>
      </w:pPr>
      <w:r>
        <w:rPr>
          <w:noProof/>
        </w:rPr>
        <w:drawing>
          <wp:inline distT="0" distB="0" distL="0" distR="0" wp14:anchorId="55A37D2E" wp14:editId="7C063A5B">
            <wp:extent cx="5400040" cy="17024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E776" w14:textId="77777777" w:rsidR="00253EF5" w:rsidRDefault="00253EF5" w:rsidP="004C1A5C">
      <w:pPr>
        <w:rPr>
          <w:lang w:val="en-US"/>
        </w:rPr>
      </w:pPr>
    </w:p>
    <w:p w14:paraId="5A33336E" w14:textId="77777777" w:rsidR="004C1A5C" w:rsidRPr="007C03C6" w:rsidRDefault="004C1A5C" w:rsidP="004C1A5C">
      <w:r w:rsidRPr="007C03C6">
        <w:t>En la web de d</w:t>
      </w:r>
      <w:r>
        <w:t>ebian podremos obtener la lista con los repositorios correspondientes.</w:t>
      </w:r>
    </w:p>
    <w:p w14:paraId="7948E856" w14:textId="77777777" w:rsidR="004C1A5C" w:rsidRPr="000B15E3" w:rsidRDefault="004C1A5C" w:rsidP="004C1A5C">
      <w:r w:rsidRPr="000B15E3">
        <w:t>Una vez añadidos los r</w:t>
      </w:r>
      <w:r>
        <w:t>epositorios actualizaremos la lista de paquetes disponibles y actualizaremos los paquetes que no estén actualizados utilizaremos los siguientes comandos.</w:t>
      </w:r>
    </w:p>
    <w:p w14:paraId="7D06223A" w14:textId="12B03EB0" w:rsidR="004C1A5C" w:rsidRPr="000B15E3" w:rsidRDefault="00253EF5" w:rsidP="004C1A5C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E619FC9" wp14:editId="523B9E30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BC483" w14:textId="77777777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apt update &amp;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apt upgrade</w:t>
                            </w:r>
                          </w:p>
                          <w:p w14:paraId="7DF28CC0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9FC9" id="_x0000_s1038" type="#_x0000_t202" style="position:absolute;left:0;text-align:left;margin-left:0;margin-top:32.1pt;width:450.75pt;height:4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" filled="f" stroked="f">
                <v:textbox>
                  <w:txbxContent>
                    <w:p w14:paraId="358BC483" w14:textId="77777777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apt update &amp;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apt upgrade</w:t>
                      </w:r>
                    </w:p>
                    <w:p w14:paraId="7DF28CC0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F8F2E8" w14:textId="77777777" w:rsidR="004C1A5C" w:rsidRPr="005E7B0C" w:rsidRDefault="004C1A5C" w:rsidP="004C1A5C">
      <w:pPr>
        <w:ind w:left="708" w:hanging="708"/>
      </w:pPr>
    </w:p>
    <w:p w14:paraId="2A8B7BD5" w14:textId="77777777" w:rsidR="004C1A5C" w:rsidRPr="005E7B0C" w:rsidRDefault="004C1A5C" w:rsidP="004C1A5C">
      <w:pPr>
        <w:ind w:left="708" w:hanging="708"/>
      </w:pPr>
    </w:p>
    <w:p w14:paraId="441A7425" w14:textId="77777777" w:rsidR="004C1A5C" w:rsidRDefault="004C1A5C" w:rsidP="004C1A5C">
      <w:r>
        <w:rPr>
          <w:noProof/>
        </w:rPr>
        <w:drawing>
          <wp:inline distT="0" distB="0" distL="0" distR="0" wp14:anchorId="15F99D70" wp14:editId="24198637">
            <wp:extent cx="5400040" cy="2375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A25" w14:textId="77777777" w:rsidR="004C1A5C" w:rsidRDefault="004C1A5C" w:rsidP="004C1A5C"/>
    <w:p w14:paraId="3C58F07E" w14:textId="2A04F2B0" w:rsidR="004C1A5C" w:rsidRDefault="004C1A5C" w:rsidP="00253EF5">
      <w:pPr>
        <w:pStyle w:val="Ttulo2"/>
      </w:pPr>
      <w:bookmarkStart w:id="2" w:name="_Toc38528900"/>
      <w:r>
        <w:t>Instalación De Docker</w:t>
      </w:r>
      <w:bookmarkEnd w:id="2"/>
    </w:p>
    <w:p w14:paraId="1ADF1AB6" w14:textId="77777777" w:rsidR="00253EF5" w:rsidRPr="00253EF5" w:rsidRDefault="00253EF5" w:rsidP="00253EF5"/>
    <w:p w14:paraId="2BED6365" w14:textId="2D14A904" w:rsidR="00253EF5" w:rsidRPr="00056C36" w:rsidRDefault="004C1A5C" w:rsidP="004C1A5C">
      <w:r w:rsidRPr="00056C36">
        <w:t>Con el siguiente co</w:t>
      </w:r>
      <w:r>
        <w:t xml:space="preserve">mando vamos a permitir a </w:t>
      </w:r>
      <w:proofErr w:type="spellStart"/>
      <w:r>
        <w:t>apt</w:t>
      </w:r>
      <w:proofErr w:type="spellEnd"/>
      <w:r>
        <w:t xml:space="preserve"> usar paquetes a través de HTTPS.</w:t>
      </w:r>
      <w:r w:rsidR="00253EF5"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AE1EFED" wp14:editId="18BE1943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1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DCD4" w14:textId="0E9D9251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apt install apt-transport-https ca-certificates curl gnupg2 software  properties-common apt </w:t>
                            </w:r>
                            <w:bookmarkStart w:id="3" w:name="_Hlk38536767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update </w:t>
                            </w:r>
                            <w:bookmarkEnd w:id="3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&amp;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apt upgrade</w:t>
                            </w:r>
                          </w:p>
                          <w:p w14:paraId="34C68144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1EFED" id="_x0000_s1039" type="#_x0000_t202" style="position:absolute;left:0;text-align:left;margin-left:0;margin-top:32.1pt;width:450.75pt;height:4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" filled="f" stroked="f">
                <v:textbox>
                  <w:txbxContent>
                    <w:p w14:paraId="4D0ADCD4" w14:textId="0E9D9251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apt install apt-transport-https ca-certificates curl gnupg2 software  properties-common apt </w:t>
                      </w:r>
                      <w:bookmarkStart w:id="4" w:name="_Hlk38536767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update </w:t>
                      </w:r>
                      <w:bookmarkEnd w:id="4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&amp;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apt upgrade</w:t>
                      </w:r>
                    </w:p>
                    <w:p w14:paraId="34C68144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D9218F" w14:textId="77777777" w:rsidR="004C1A5C" w:rsidRPr="00253EF5" w:rsidRDefault="004C1A5C" w:rsidP="004C1A5C"/>
    <w:p w14:paraId="62E95113" w14:textId="77777777" w:rsidR="004C1A5C" w:rsidRDefault="004C1A5C" w:rsidP="004C1A5C">
      <w:pPr>
        <w:rPr>
          <w:lang w:val="en-US"/>
        </w:rPr>
      </w:pPr>
      <w:r>
        <w:rPr>
          <w:noProof/>
        </w:rPr>
        <w:drawing>
          <wp:inline distT="0" distB="0" distL="0" distR="0" wp14:anchorId="023EAC20" wp14:editId="395DE752">
            <wp:extent cx="5400040" cy="13322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35D9" w14:textId="77777777" w:rsidR="004C1A5C" w:rsidRDefault="004C1A5C" w:rsidP="004C1A5C">
      <w:r w:rsidRPr="00291155">
        <w:t>Procedemos a añadir la clave GPG del repositorio ofi</w:t>
      </w:r>
      <w:r>
        <w:t>cial de Docker para poder descargar el paquete.</w:t>
      </w:r>
    </w:p>
    <w:p w14:paraId="68BCB620" w14:textId="12F1C8D7" w:rsidR="004C1A5C" w:rsidRPr="00253EF5" w:rsidRDefault="00253EF5" w:rsidP="004C1A5C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33D8384" wp14:editId="29EB301A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1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F2F72" w14:textId="171B7204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curl -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fsSL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Style w:val="s2"/>
                                <w:rFonts w:eastAsia="Times New Roman" w:cs="Courier New"/>
                                <w:color w:val="CD5555"/>
                                <w:sz w:val="20"/>
                                <w:szCs w:val="18"/>
                                <w:lang w:val="en-US" w:eastAsia="es-ES"/>
                              </w:rPr>
                              <w:t>https://download.docker.com/linux/debian/gpg</w:t>
                            </w:r>
                            <w:r>
                              <w:rPr>
                                <w:rStyle w:val="s2"/>
                                <w:rFonts w:eastAsia="Times New Roman" w:cs="Courier New"/>
                                <w:color w:val="CD5555"/>
                                <w:sz w:val="20"/>
                                <w:szCs w:val="18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| </w:t>
                            </w: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apt-key add –</w:t>
                            </w:r>
                          </w:p>
                          <w:p w14:paraId="127BFE0F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8384" id="_x0000_s1040" type="#_x0000_t202" style="position:absolute;left:0;text-align:left;margin-left:0;margin-top:31.3pt;width:450.75pt;height:4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" filled="f" stroked="f">
                <v:textbox>
                  <w:txbxContent>
                    <w:p w14:paraId="266F2F72" w14:textId="171B7204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curl -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fsSL</w:t>
                      </w:r>
                      <w:proofErr w:type="spellEnd"/>
                      <w:r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Style w:val="s2"/>
                          <w:rFonts w:eastAsia="Times New Roman" w:cs="Courier New"/>
                          <w:color w:val="CD5555"/>
                          <w:sz w:val="20"/>
                          <w:szCs w:val="18"/>
                          <w:lang w:val="en-US" w:eastAsia="es-ES"/>
                        </w:rPr>
                        <w:t>https://download.docker.com/linux/debian/gpg</w:t>
                      </w:r>
                      <w:r>
                        <w:rPr>
                          <w:rStyle w:val="s2"/>
                          <w:rFonts w:eastAsia="Times New Roman" w:cs="Courier New"/>
                          <w:color w:val="CD5555"/>
                          <w:sz w:val="20"/>
                          <w:szCs w:val="18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| </w:t>
                      </w: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apt-key add –</w:t>
                      </w:r>
                    </w:p>
                    <w:p w14:paraId="127BFE0F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F9BF9C" w14:textId="77777777" w:rsidR="00253EF5" w:rsidRPr="005E7B0C" w:rsidRDefault="00253EF5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</w:rPr>
      </w:pPr>
    </w:p>
    <w:p w14:paraId="2AA3D8AC" w14:textId="60B29B39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  <w:r>
        <w:rPr>
          <w:noProof/>
        </w:rPr>
        <w:drawing>
          <wp:inline distT="0" distB="0" distL="0" distR="0" wp14:anchorId="62800842" wp14:editId="64C9CA27">
            <wp:extent cx="5400040" cy="196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F94D" w14:textId="77777777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</w:p>
    <w:p w14:paraId="4857EF5D" w14:textId="0E389EB7" w:rsidR="004C1A5C" w:rsidRDefault="004C1A5C" w:rsidP="004C1A5C">
      <w:r>
        <w:t>Ahora añadimos el repositorio de Docker alas fuentes del APT.</w:t>
      </w:r>
    </w:p>
    <w:p w14:paraId="2D2D7A32" w14:textId="2F7E68A9" w:rsidR="00253EF5" w:rsidRDefault="00253EF5" w:rsidP="004C1A5C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F81EA99" wp14:editId="5611A2D5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1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85022" w14:textId="6AF75F6F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line="240" w:lineRule="auto"/>
                              <w:rPr>
                                <w:rFonts w:ascii="Consolas" w:hAnsi="Consolas" w:cs="Courier New"/>
                                <w:color w:val="F3F3F3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add-apt-repository "deb [arch=amd64]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eastAsia="Times New Roman" w:cs="Courier New"/>
                                <w:color w:val="CD5555"/>
                                <w:sz w:val="20"/>
                                <w:szCs w:val="18"/>
                                <w:lang w:val="en-US" w:eastAsia="es-ES"/>
                              </w:rPr>
                              <w:t>https://download.docker.com/linux/debian</w:t>
                            </w:r>
                            <w:r>
                              <w:rPr>
                                <w:rStyle w:val="s2"/>
                                <w:rFonts w:eastAsia="Times New Roman" w:cs="Courier New"/>
                                <w:color w:val="CD5555"/>
                                <w:sz w:val="20"/>
                                <w:szCs w:val="18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hAnsi="Consolas" w:cs="Courier New"/>
                                <w:color w:val="F3F3F3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proofErr w:type="spellStart"/>
                            <w:r w:rsidRPr="00253EF5">
                              <w:rPr>
                                <w:rFonts w:ascii="Consolas" w:hAnsi="Consolas" w:cs="Courier New"/>
                                <w:color w:val="F3F3F3"/>
                                <w:sz w:val="20"/>
                                <w:szCs w:val="20"/>
                                <w:lang w:val="en-US"/>
                              </w:rPr>
                              <w:t>lsb_release</w:t>
                            </w:r>
                            <w:proofErr w:type="spellEnd"/>
                            <w:r w:rsidRPr="00253EF5">
                              <w:rPr>
                                <w:rFonts w:ascii="Consolas" w:hAnsi="Consolas" w:cs="Courier New"/>
                                <w:color w:val="F3F3F3"/>
                                <w:sz w:val="20"/>
                                <w:szCs w:val="20"/>
                                <w:lang w:val="en-US"/>
                              </w:rPr>
                              <w:t xml:space="preserve"> -cs) stable"</w:t>
                            </w:r>
                          </w:p>
                          <w:p w14:paraId="7EEF88C1" w14:textId="6BC0C451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65E5D02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EA99" id="_x0000_s1041" type="#_x0000_t202" style="position:absolute;left:0;text-align:left;margin-left:0;margin-top:31.3pt;width:450.75pt;height:4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" filled="f" stroked="f">
                <v:textbox>
                  <w:txbxContent>
                    <w:p w14:paraId="5D385022" w14:textId="6AF75F6F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line="240" w:lineRule="auto"/>
                        <w:rPr>
                          <w:rFonts w:ascii="Consolas" w:hAnsi="Consolas" w:cs="Courier New"/>
                          <w:color w:val="F3F3F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add-apt-repository "deb [arch=amd64]</w:t>
                      </w:r>
                      <w:r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eastAsia="Times New Roman" w:cs="Courier New"/>
                          <w:color w:val="CD5555"/>
                          <w:sz w:val="20"/>
                          <w:szCs w:val="18"/>
                          <w:lang w:val="en-US" w:eastAsia="es-ES"/>
                        </w:rPr>
                        <w:t>https://download.docker.com/linux/debian</w:t>
                      </w:r>
                      <w:r>
                        <w:rPr>
                          <w:rStyle w:val="s2"/>
                          <w:rFonts w:eastAsia="Times New Roman" w:cs="Courier New"/>
                          <w:color w:val="CD5555"/>
                          <w:sz w:val="20"/>
                          <w:szCs w:val="18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hAnsi="Consolas" w:cs="Courier New"/>
                          <w:color w:val="F3F3F3"/>
                          <w:sz w:val="20"/>
                          <w:szCs w:val="20"/>
                          <w:lang w:val="en-US"/>
                        </w:rPr>
                        <w:t>$(</w:t>
                      </w:r>
                      <w:proofErr w:type="spellStart"/>
                      <w:r w:rsidRPr="00253EF5">
                        <w:rPr>
                          <w:rFonts w:ascii="Consolas" w:hAnsi="Consolas" w:cs="Courier New"/>
                          <w:color w:val="F3F3F3"/>
                          <w:sz w:val="20"/>
                          <w:szCs w:val="20"/>
                          <w:lang w:val="en-US"/>
                        </w:rPr>
                        <w:t>lsb_release</w:t>
                      </w:r>
                      <w:proofErr w:type="spellEnd"/>
                      <w:r w:rsidRPr="00253EF5">
                        <w:rPr>
                          <w:rFonts w:ascii="Consolas" w:hAnsi="Consolas" w:cs="Courier New"/>
                          <w:color w:val="F3F3F3"/>
                          <w:sz w:val="20"/>
                          <w:szCs w:val="20"/>
                          <w:lang w:val="en-US"/>
                        </w:rPr>
                        <w:t xml:space="preserve"> -cs) stable"</w:t>
                      </w:r>
                    </w:p>
                    <w:p w14:paraId="7EEF88C1" w14:textId="6BC0C451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65E5D02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D9D946" w14:textId="77777777" w:rsidR="004C1A5C" w:rsidRPr="005E7B0C" w:rsidRDefault="004C1A5C" w:rsidP="004C1A5C">
      <w:pPr>
        <w:rPr>
          <w:sz w:val="20"/>
          <w:szCs w:val="20"/>
        </w:rPr>
      </w:pPr>
    </w:p>
    <w:p w14:paraId="357144D9" w14:textId="77777777" w:rsidR="004C1A5C" w:rsidRDefault="004C1A5C" w:rsidP="004C1A5C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C5D35E0" wp14:editId="0EE8A7F2">
            <wp:extent cx="5400040" cy="146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FA65" w14:textId="77777777" w:rsidR="004C1A5C" w:rsidRDefault="004C1A5C" w:rsidP="004C1A5C">
      <w:pPr>
        <w:rPr>
          <w:sz w:val="20"/>
          <w:szCs w:val="20"/>
          <w:lang w:val="en-US"/>
        </w:rPr>
      </w:pPr>
    </w:p>
    <w:p w14:paraId="0414CC10" w14:textId="7947A705" w:rsidR="004C1A5C" w:rsidRDefault="004C1A5C" w:rsidP="004C1A5C">
      <w:pPr>
        <w:rPr>
          <w:sz w:val="20"/>
          <w:szCs w:val="20"/>
        </w:rPr>
      </w:pPr>
      <w:r w:rsidRPr="00097F89">
        <w:rPr>
          <w:sz w:val="20"/>
          <w:szCs w:val="20"/>
        </w:rPr>
        <w:t xml:space="preserve">Volvemos a </w:t>
      </w:r>
      <w:r>
        <w:rPr>
          <w:sz w:val="20"/>
          <w:szCs w:val="20"/>
        </w:rPr>
        <w:t>actualizar la base de datos de paquetes para que se añadan los datos de Docker.</w:t>
      </w:r>
    </w:p>
    <w:p w14:paraId="2CE52D59" w14:textId="4CA97752" w:rsidR="004C1A5C" w:rsidRPr="00253EF5" w:rsidRDefault="00253EF5" w:rsidP="00253EF5">
      <w:pPr>
        <w:rPr>
          <w:sz w:val="20"/>
          <w:szCs w:val="20"/>
        </w:rPr>
      </w:pPr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983BD58" wp14:editId="0E0398BC">
                <wp:simplePos x="0" y="0"/>
                <wp:positionH relativeFrom="margin">
                  <wp:posOffset>0</wp:posOffset>
                </wp:positionH>
                <wp:positionV relativeFrom="paragraph">
                  <wp:posOffset>369570</wp:posOffset>
                </wp:positionV>
                <wp:extent cx="5724525" cy="571500"/>
                <wp:effectExtent l="0" t="0" r="0" b="0"/>
                <wp:wrapSquare wrapText="bothSides"/>
                <wp:docPr id="1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1D0EA" w14:textId="1A916ADD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line="240" w:lineRule="auto"/>
                              <w:rPr>
                                <w:rFonts w:ascii="Consolas" w:hAnsi="Consolas" w:cs="Courier New"/>
                                <w:color w:val="F3F3F3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apt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update</w:t>
                            </w:r>
                            <w:proofErr w:type="spellEnd"/>
                          </w:p>
                          <w:p w14:paraId="50288DE1" w14:textId="77777777" w:rsidR="009220B0" w:rsidRPr="00253EF5" w:rsidRDefault="009220B0" w:rsidP="00253E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BD58" id="_x0000_s1042" type="#_x0000_t202" style="position:absolute;left:0;text-align:left;margin-left:0;margin-top:29.1pt;width:450.75pt;height:4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" filled="f" stroked="f">
                <v:textbox>
                  <w:txbxContent>
                    <w:p w14:paraId="5631D0EA" w14:textId="1A916ADD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line="240" w:lineRule="auto"/>
                        <w:rPr>
                          <w:rFonts w:ascii="Consolas" w:hAnsi="Consolas" w:cs="Courier New"/>
                          <w:color w:val="F3F3F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apt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update</w:t>
                      </w:r>
                      <w:proofErr w:type="spellEnd"/>
                    </w:p>
                    <w:p w14:paraId="50288DE1" w14:textId="77777777" w:rsidR="009220B0" w:rsidRPr="00253EF5" w:rsidRDefault="009220B0" w:rsidP="00253E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097743" w14:textId="77777777" w:rsidR="004C1A5C" w:rsidRDefault="004C1A5C" w:rsidP="004C1A5C">
      <w:pPr>
        <w:rPr>
          <w:sz w:val="20"/>
          <w:szCs w:val="20"/>
        </w:rPr>
      </w:pPr>
    </w:p>
    <w:p w14:paraId="59312D90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E7FB307" wp14:editId="5403CB4A">
            <wp:extent cx="5400040" cy="1245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E0A0" w14:textId="77777777" w:rsidR="004C1A5C" w:rsidRDefault="004C1A5C" w:rsidP="004C1A5C">
      <w:pPr>
        <w:rPr>
          <w:sz w:val="20"/>
          <w:szCs w:val="20"/>
        </w:rPr>
      </w:pPr>
    </w:p>
    <w:p w14:paraId="7F8F48DE" w14:textId="0A0D2A42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la instalación de Docker se va a realizar desde el repositorio de Docker en lugar del repositorio predeterminado de Debian.</w:t>
      </w:r>
    </w:p>
    <w:p w14:paraId="361AE1FF" w14:textId="55DD6A77" w:rsidR="00253EF5" w:rsidRDefault="00253EF5" w:rsidP="004C1A5C">
      <w:pPr>
        <w:rPr>
          <w:sz w:val="20"/>
          <w:szCs w:val="20"/>
        </w:rPr>
      </w:pPr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A4A40BB" wp14:editId="7DA221A4">
                <wp:simplePos x="0" y="0"/>
                <wp:positionH relativeFrom="margin">
                  <wp:posOffset>0</wp:posOffset>
                </wp:positionH>
                <wp:positionV relativeFrom="paragraph">
                  <wp:posOffset>369570</wp:posOffset>
                </wp:positionV>
                <wp:extent cx="5724525" cy="571500"/>
                <wp:effectExtent l="0" t="0" r="0" b="0"/>
                <wp:wrapSquare wrapText="bothSides"/>
                <wp:docPr id="1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B147D" w14:textId="21BC782A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line="240" w:lineRule="auto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apt-cache policy docker-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40BB" id="_x0000_s1043" type="#_x0000_t202" style="position:absolute;left:0;text-align:left;margin-left:0;margin-top:29.1pt;width:450.75pt;height:4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" filled="f" stroked="f">
                <v:textbox>
                  <w:txbxContent>
                    <w:p w14:paraId="405B147D" w14:textId="21BC782A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line="240" w:lineRule="auto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apt-cache policy docker-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ce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81C60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14:paraId="35557FDE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AB51E" wp14:editId="3A231491">
            <wp:extent cx="5400040" cy="37763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3E31" w14:textId="32B21A55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Procedemos a instalar Docker.</w:t>
      </w:r>
    </w:p>
    <w:p w14:paraId="75A8ED97" w14:textId="5708BDDE" w:rsidR="00253EF5" w:rsidRDefault="00253EF5" w:rsidP="004C1A5C">
      <w:pPr>
        <w:rPr>
          <w:sz w:val="20"/>
          <w:szCs w:val="20"/>
        </w:rPr>
      </w:pPr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568C937" wp14:editId="1FFBF51C">
                <wp:simplePos x="0" y="0"/>
                <wp:positionH relativeFrom="margin">
                  <wp:posOffset>0</wp:posOffset>
                </wp:positionH>
                <wp:positionV relativeFrom="paragraph">
                  <wp:posOffset>369570</wp:posOffset>
                </wp:positionV>
                <wp:extent cx="5724525" cy="571500"/>
                <wp:effectExtent l="0" t="0" r="0" b="0"/>
                <wp:wrapSquare wrapText="bothSides"/>
                <wp:docPr id="1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FBB54" w14:textId="6B0F5763" w:rsidR="009220B0" w:rsidRPr="00253EF5" w:rsidRDefault="009220B0" w:rsidP="00253EF5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line="240" w:lineRule="auto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apt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install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docker</w:t>
                            </w:r>
                            <w:proofErr w:type="spellEnd"/>
                            <w:r w:rsidRPr="00253EF5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eastAsia="es-ES"/>
                              </w:rPr>
                              <w:t>-ce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C937" id="_x0000_s1044" type="#_x0000_t202" style="position:absolute;left:0;text-align:left;margin-left:0;margin-top:29.1pt;width:450.75pt;height:4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" filled="f" stroked="f">
                <v:textbox>
                  <w:txbxContent>
                    <w:p w14:paraId="6CAFBB54" w14:textId="6B0F5763" w:rsidR="009220B0" w:rsidRPr="00253EF5" w:rsidRDefault="009220B0" w:rsidP="00253EF5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line="240" w:lineRule="auto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apt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install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docker</w:t>
                      </w:r>
                      <w:proofErr w:type="spellEnd"/>
                      <w:r w:rsidRPr="00253EF5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eastAsia="es-ES"/>
                        </w:rPr>
                        <w:t>-ce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990DD3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D8E241" wp14:editId="116CC0D1">
            <wp:extent cx="5400040" cy="15925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621F" w14:textId="77777777" w:rsidR="004C1A5C" w:rsidRDefault="004C1A5C" w:rsidP="004C1A5C">
      <w:pPr>
        <w:rPr>
          <w:sz w:val="20"/>
          <w:szCs w:val="20"/>
        </w:rPr>
      </w:pPr>
    </w:p>
    <w:p w14:paraId="7D250C82" w14:textId="77777777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Docker se ha instalado correctamente.</w:t>
      </w:r>
    </w:p>
    <w:p w14:paraId="74D50370" w14:textId="795F2B2A" w:rsidR="00253EF5" w:rsidRPr="00253EF5" w:rsidRDefault="00253EF5" w:rsidP="00253EF5">
      <w:pPr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shd w:val="clear" w:color="auto" w:fill="061F2F"/>
        <w:wordWrap w:val="0"/>
        <w:spacing w:line="240" w:lineRule="auto"/>
        <w:rPr>
          <w:rFonts w:ascii="Consolas" w:eastAsia="Times New Roman" w:hAnsi="Consolas" w:cs="Courier New"/>
          <w:color w:val="F3F3F3"/>
          <w:sz w:val="20"/>
          <w:szCs w:val="20"/>
          <w:lang w:val="en-US" w:eastAsia="es-ES"/>
        </w:rPr>
      </w:pPr>
      <w:proofErr w:type="spellStart"/>
      <w:r w:rsidRPr="003B077E">
        <w:rPr>
          <w:rFonts w:ascii="Consolas" w:eastAsia="Times New Roman" w:hAnsi="Consolas" w:cs="Courier New"/>
          <w:color w:val="658B00"/>
          <w:sz w:val="20"/>
          <w:szCs w:val="20"/>
          <w:lang w:val="en-US" w:eastAsia="es-ES"/>
        </w:rPr>
        <w:t>sudo</w:t>
      </w:r>
      <w:proofErr w:type="spellEnd"/>
      <w:r w:rsidRPr="003B077E">
        <w:rPr>
          <w:rFonts w:ascii="Consolas" w:eastAsia="Times New Roman" w:hAnsi="Consolas" w:cs="Courier New"/>
          <w:color w:val="658B00"/>
          <w:sz w:val="20"/>
          <w:szCs w:val="20"/>
          <w:lang w:val="en-US" w:eastAsia="es-ES"/>
        </w:rPr>
        <w:t xml:space="preserve"> </w:t>
      </w:r>
      <w:proofErr w:type="spellStart"/>
      <w:r w:rsidRPr="00253EF5">
        <w:rPr>
          <w:rFonts w:ascii="Consolas" w:eastAsia="Times New Roman" w:hAnsi="Consolas" w:cs="Courier New"/>
          <w:color w:val="F3F3F3"/>
          <w:sz w:val="20"/>
          <w:szCs w:val="20"/>
          <w:lang w:eastAsia="es-ES"/>
        </w:rPr>
        <w:t>systemctl</w:t>
      </w:r>
      <w:proofErr w:type="spellEnd"/>
      <w:r w:rsidRPr="00253EF5">
        <w:rPr>
          <w:rFonts w:ascii="Consolas" w:eastAsia="Times New Roman" w:hAnsi="Consolas" w:cs="Courier New"/>
          <w:color w:val="F3F3F3"/>
          <w:sz w:val="20"/>
          <w:szCs w:val="20"/>
          <w:lang w:eastAsia="es-ES"/>
        </w:rPr>
        <w:t xml:space="preserve"> status Docker</w:t>
      </w:r>
    </w:p>
    <w:p w14:paraId="01E226CA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14:paraId="5BF6C0B7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2DC64E" wp14:editId="3B1D508A">
            <wp:extent cx="5400040" cy="990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94C1" w14:textId="24259FA7" w:rsidR="00B33DB1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A78C6E" wp14:editId="2CC3510C">
            <wp:extent cx="4447619" cy="1390476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336" w14:textId="5B389BA3" w:rsidR="00202C12" w:rsidRDefault="00202C12" w:rsidP="004C1A5C">
      <w:pPr>
        <w:rPr>
          <w:sz w:val="20"/>
          <w:szCs w:val="20"/>
        </w:rPr>
      </w:pPr>
    </w:p>
    <w:p w14:paraId="3348F2CC" w14:textId="77777777" w:rsidR="00202C12" w:rsidRDefault="00202C12" w:rsidP="00202C12">
      <w:pPr>
        <w:pStyle w:val="Ttulo3"/>
      </w:pPr>
      <w:r>
        <w:t>Instalación Docker-</w:t>
      </w:r>
      <w:proofErr w:type="spellStart"/>
      <w:r>
        <w:t>Compose</w:t>
      </w:r>
      <w:proofErr w:type="spellEnd"/>
    </w:p>
    <w:p w14:paraId="109738A8" w14:textId="77777777" w:rsidR="00202C12" w:rsidRDefault="00202C12" w:rsidP="00202C12"/>
    <w:p w14:paraId="14652F85" w14:textId="77777777" w:rsidR="00202C12" w:rsidRDefault="00202C12" w:rsidP="00202C12">
      <w:r>
        <w:t>Vamos a instalar Docker-</w:t>
      </w:r>
      <w:proofErr w:type="spellStart"/>
      <w:r>
        <w:t>Compose</w:t>
      </w:r>
      <w:proofErr w:type="spellEnd"/>
      <w:r>
        <w:t xml:space="preserve">, que es una herramienta que permite realizar scripts para facilitar la creación de </w:t>
      </w:r>
      <w:proofErr w:type="spellStart"/>
      <w:r>
        <w:t>containers</w:t>
      </w:r>
      <w:proofErr w:type="spellEnd"/>
      <w:r>
        <w:t xml:space="preserve"> y </w:t>
      </w:r>
      <w:proofErr w:type="spellStart"/>
      <w:r>
        <w:t>servicios.Para</w:t>
      </w:r>
      <w:proofErr w:type="spellEnd"/>
      <w:r>
        <w:t xml:space="preserve"> instalar Docker-</w:t>
      </w:r>
      <w:proofErr w:type="spellStart"/>
      <w:r>
        <w:t>Compose</w:t>
      </w:r>
      <w:proofErr w:type="spellEnd"/>
      <w:r>
        <w:t xml:space="preserve"> procedemos a usar el siguiente comando.</w:t>
      </w:r>
    </w:p>
    <w:p w14:paraId="08DCB46C" w14:textId="77777777" w:rsidR="00202C12" w:rsidRDefault="00202C12" w:rsidP="00202C12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E2E1C7" wp14:editId="03FC9C63">
                <wp:simplePos x="0" y="0"/>
                <wp:positionH relativeFrom="margin">
                  <wp:align>right</wp:align>
                </wp:positionH>
                <wp:positionV relativeFrom="paragraph">
                  <wp:posOffset>506730</wp:posOffset>
                </wp:positionV>
                <wp:extent cx="5724525" cy="5715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AF5C0" w14:textId="77777777" w:rsidR="009220B0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</w:pPr>
                            <w:r>
                              <w:rPr>
                                <w:rStyle w:val="nb"/>
                                <w:rFonts w:ascii="Consolas" w:hAnsi="Consolas"/>
                                <w:color w:val="658B0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curl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-L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"https://github.com/docker/compose/releases/download/1.25.5/docker-compose-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$(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uname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-s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)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-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$(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uname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-m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)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"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-o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/local/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bin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docker-compose</w:t>
                            </w:r>
                            <w:proofErr w:type="spellEnd"/>
                          </w:p>
                          <w:p w14:paraId="09A281CC" w14:textId="77777777" w:rsidR="009220B0" w:rsidRDefault="009220B0" w:rsidP="00202C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E1C7" id="_x0000_s1045" type="#_x0000_t202" style="position:absolute;left:0;text-align:left;margin-left:399.55pt;margin-top:39.9pt;width:450.75pt;height:4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" filled="f" stroked="f">
                <v:textbox>
                  <w:txbxContent>
                    <w:p w14:paraId="10AAF5C0" w14:textId="77777777" w:rsidR="009220B0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rStyle w:val="CdigoHTML"/>
                          <w:rFonts w:ascii="Consolas" w:hAnsi="Consolas"/>
                          <w:color w:val="F3F3F3"/>
                        </w:rPr>
                      </w:pPr>
                      <w:r>
                        <w:rPr>
                          <w:rStyle w:val="nb"/>
                          <w:rFonts w:ascii="Consolas" w:hAnsi="Consolas"/>
                          <w:color w:val="658B00"/>
                        </w:rPr>
                        <w:t xml:space="preserve">sudo 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curl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-L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"https://github.com/docker/compose/releases/download/1.25.5/docker-compose-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$(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uname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-s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)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-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$(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uname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-m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)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"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-o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usr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/local/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bin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docker-compose</w:t>
                      </w:r>
                      <w:proofErr w:type="spellEnd"/>
                    </w:p>
                    <w:p w14:paraId="09A281CC" w14:textId="77777777" w:rsidR="009220B0" w:rsidRDefault="009220B0" w:rsidP="00202C12"/>
                  </w:txbxContent>
                </v:textbox>
                <w10:wrap type="square" anchorx="margin"/>
              </v:shape>
            </w:pict>
          </mc:Fallback>
        </mc:AlternateContent>
      </w:r>
    </w:p>
    <w:p w14:paraId="16024211" w14:textId="77777777" w:rsidR="00202C12" w:rsidRPr="003B077E" w:rsidRDefault="00202C12" w:rsidP="00202C12"/>
    <w:p w14:paraId="6FAD4DCE" w14:textId="77777777" w:rsidR="00202C12" w:rsidRDefault="00202C12" w:rsidP="00202C12">
      <w:r w:rsidRPr="00FF5BAF">
        <w:rPr>
          <w:noProof/>
        </w:rPr>
        <w:drawing>
          <wp:inline distT="0" distB="0" distL="0" distR="0" wp14:anchorId="0D0836A5" wp14:editId="0F24FFA8">
            <wp:extent cx="5760085" cy="80962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CA8D" w14:textId="77777777" w:rsidR="00202C12" w:rsidRDefault="00202C12" w:rsidP="00202C12"/>
    <w:p w14:paraId="0EFD60A9" w14:textId="77777777" w:rsidR="00202C12" w:rsidRDefault="00202C12" w:rsidP="00202C12">
      <w:r>
        <w:t>Ahora le tenemos que dar permisos de ejecución para ello ejecutaremos el siguiente comando.</w:t>
      </w:r>
    </w:p>
    <w:p w14:paraId="2971FA47" w14:textId="77777777" w:rsidR="00202C12" w:rsidRDefault="00202C12" w:rsidP="00202C12"/>
    <w:p w14:paraId="149B4931" w14:textId="77777777" w:rsidR="00202C12" w:rsidRDefault="00202C12" w:rsidP="00202C12">
      <w:r w:rsidRPr="003B077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9708DDA" wp14:editId="0DFE920E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11D5F" w14:textId="77777777" w:rsidR="009220B0" w:rsidRPr="003B077E" w:rsidRDefault="009220B0" w:rsidP="00202C12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chmod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+x /</w:t>
                            </w: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usr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/local/bin/docker-compose</w:t>
                            </w:r>
                          </w:p>
                          <w:p w14:paraId="38C09337" w14:textId="77777777" w:rsidR="009220B0" w:rsidRPr="003B077E" w:rsidRDefault="009220B0" w:rsidP="00202C1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061F2F"/>
                              <w:spacing w:beforeAutospacing="1" w:after="0" w:afterAutospacing="1" w:line="240" w:lineRule="auto"/>
                              <w:jc w:val="left"/>
                              <w:rPr>
                                <w:rFonts w:ascii="Open Sans" w:eastAsia="Times New Roman" w:hAnsi="Open Sans" w:cs="Open Sans"/>
                                <w:sz w:val="21"/>
                                <w:szCs w:val="21"/>
                                <w:lang w:val="en-US" w:eastAsia="es-ES"/>
                              </w:rPr>
                            </w:pPr>
                          </w:p>
                          <w:p w14:paraId="4EDC6651" w14:textId="77777777" w:rsidR="009220B0" w:rsidRPr="003B077E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8DDA" id="_x0000_s1046" type="#_x0000_t202" style="position:absolute;left:0;text-align:left;margin-left:0;margin-top:31.3pt;width:450.75pt;height: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" filled="f" stroked="f">
                <v:textbox>
                  <w:txbxContent>
                    <w:p w14:paraId="2FB11D5F" w14:textId="77777777" w:rsidR="009220B0" w:rsidRPr="003B077E" w:rsidRDefault="009220B0" w:rsidP="00202C12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chmod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+x /</w:t>
                      </w: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usr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/local/bin/docker-compose</w:t>
                      </w:r>
                    </w:p>
                    <w:p w14:paraId="38C09337" w14:textId="77777777" w:rsidR="009220B0" w:rsidRPr="003B077E" w:rsidRDefault="009220B0" w:rsidP="00202C12">
                      <w:pPr>
                        <w:numPr>
                          <w:ilvl w:val="0"/>
                          <w:numId w:val="1"/>
                        </w:numPr>
                        <w:shd w:val="clear" w:color="auto" w:fill="061F2F"/>
                        <w:spacing w:beforeAutospacing="1" w:after="0" w:afterAutospacing="1" w:line="240" w:lineRule="auto"/>
                        <w:jc w:val="left"/>
                        <w:rPr>
                          <w:rFonts w:ascii="Open Sans" w:eastAsia="Times New Roman" w:hAnsi="Open Sans" w:cs="Open Sans"/>
                          <w:sz w:val="21"/>
                          <w:szCs w:val="21"/>
                          <w:lang w:val="en-US" w:eastAsia="es-ES"/>
                        </w:rPr>
                      </w:pPr>
                    </w:p>
                    <w:p w14:paraId="4EDC6651" w14:textId="77777777" w:rsidR="009220B0" w:rsidRPr="003B077E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396A6" w14:textId="77777777" w:rsidR="00202C12" w:rsidRDefault="00202C12" w:rsidP="00202C12">
      <w:r>
        <w:rPr>
          <w:noProof/>
        </w:rPr>
        <w:drawing>
          <wp:inline distT="0" distB="0" distL="0" distR="0" wp14:anchorId="7A35DCDA" wp14:editId="7F66991E">
            <wp:extent cx="5760085" cy="1524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A79" w14:textId="77777777" w:rsidR="00202C12" w:rsidRDefault="00202C12" w:rsidP="00202C12">
      <w:r>
        <w:t>Por último, para comprobar que Docker-</w:t>
      </w:r>
      <w:proofErr w:type="spellStart"/>
      <w:r>
        <w:t>compose</w:t>
      </w:r>
      <w:proofErr w:type="spellEnd"/>
      <w:r>
        <w:t xml:space="preserve"> se ha instalado sin problemas lo verificaremos con el siguiente comando.</w:t>
      </w:r>
    </w:p>
    <w:p w14:paraId="324F6854" w14:textId="77777777" w:rsidR="00202C12" w:rsidRDefault="00202C12" w:rsidP="00202C12">
      <w:pPr>
        <w:rPr>
          <w:noProof/>
        </w:rPr>
      </w:pPr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E0D12E7" wp14:editId="769AFD42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E782" w14:textId="77777777" w:rsidR="009220B0" w:rsidRPr="006D6F5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  <w:r w:rsidRPr="006D6F52">
                              <w:rPr>
                                <w:color w:val="F3F3F3"/>
                                <w:lang w:val="en-US"/>
                              </w:rPr>
                              <w:t>Docker-compose --version</w:t>
                            </w:r>
                          </w:p>
                          <w:p w14:paraId="4C2B538C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12E7" id="_x0000_s1047" type="#_x0000_t202" style="position:absolute;left:0;text-align:left;margin-left:0;margin-top:32.05pt;width:450.75pt;height: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" filled="f" stroked="f">
                <v:textbox>
                  <w:txbxContent>
                    <w:p w14:paraId="6751E782" w14:textId="77777777" w:rsidR="009220B0" w:rsidRPr="006D6F5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  <w:r w:rsidRPr="006D6F52">
                        <w:rPr>
                          <w:color w:val="F3F3F3"/>
                          <w:lang w:val="en-US"/>
                        </w:rPr>
                        <w:t>Docker-compose --version</w:t>
                      </w:r>
                    </w:p>
                    <w:p w14:paraId="4C2B538C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22639" w14:textId="77777777" w:rsidR="00202C12" w:rsidRDefault="00202C12" w:rsidP="00202C12">
      <w:r>
        <w:rPr>
          <w:noProof/>
        </w:rPr>
        <w:drawing>
          <wp:inline distT="0" distB="0" distL="0" distR="0" wp14:anchorId="32F2C8E9" wp14:editId="271256E8">
            <wp:extent cx="5760085" cy="48006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C06" w14:textId="77777777" w:rsidR="00202C12" w:rsidRDefault="00202C12" w:rsidP="00202C12"/>
    <w:p w14:paraId="25B7A112" w14:textId="77777777" w:rsidR="00202C12" w:rsidRDefault="00202C12" w:rsidP="004C1A5C">
      <w:pPr>
        <w:rPr>
          <w:sz w:val="20"/>
          <w:szCs w:val="20"/>
        </w:rPr>
      </w:pPr>
    </w:p>
    <w:p w14:paraId="16FA0AD7" w14:textId="117E8E69" w:rsidR="00B33DB1" w:rsidRDefault="00B33DB1" w:rsidP="004C1A5C">
      <w:pPr>
        <w:rPr>
          <w:sz w:val="20"/>
          <w:szCs w:val="20"/>
        </w:rPr>
      </w:pPr>
    </w:p>
    <w:p w14:paraId="74DD47B0" w14:textId="5E883DB3" w:rsidR="0079572A" w:rsidRDefault="0079572A" w:rsidP="0079572A">
      <w:pPr>
        <w:pStyle w:val="Ttulo2"/>
      </w:pPr>
      <w:bookmarkStart w:id="5" w:name="_Toc38528901"/>
      <w:r>
        <w:t xml:space="preserve">Instalación De </w:t>
      </w:r>
      <w:proofErr w:type="spellStart"/>
      <w:r>
        <w:t>Openldap</w:t>
      </w:r>
      <w:proofErr w:type="spellEnd"/>
      <w:r w:rsidR="003164CD">
        <w:t xml:space="preserve"> en </w:t>
      </w:r>
      <w:proofErr w:type="spellStart"/>
      <w:r w:rsidR="003164CD">
        <w:t>docker</w:t>
      </w:r>
      <w:bookmarkEnd w:id="5"/>
      <w:proofErr w:type="spellEnd"/>
    </w:p>
    <w:p w14:paraId="0A888989" w14:textId="46E9A235" w:rsidR="00370D6F" w:rsidRDefault="00370D6F" w:rsidP="00370D6F">
      <w:r>
        <w:t xml:space="preserve">Para empezar, descargaremos la imagen de Docker </w:t>
      </w:r>
      <w:proofErr w:type="spellStart"/>
      <w:r>
        <w:t>Openldap</w:t>
      </w:r>
      <w:proofErr w:type="spellEnd"/>
    </w:p>
    <w:p w14:paraId="0C00B62E" w14:textId="05878F6D" w:rsidR="00202C12" w:rsidRDefault="00202C12" w:rsidP="00370D6F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C9602E4" wp14:editId="0F0E530A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9BDE8" w14:textId="4D2CE68E" w:rsidR="009220B0" w:rsidRPr="006D6F5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3F3F3"/>
                                <w:lang w:val="en-US"/>
                              </w:rPr>
                              <w:t>Docker run –name my-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openldap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-container –detach 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>/openldap:1.3.0</w:t>
                            </w:r>
                          </w:p>
                          <w:p w14:paraId="17D733CB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602E4" id="_x0000_s1048" type="#_x0000_t202" style="position:absolute;left:0;text-align:left;margin-left:0;margin-top:32.05pt;width:450.75pt;height: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" filled="f" stroked="f">
                <v:textbox>
                  <w:txbxContent>
                    <w:p w14:paraId="1259BDE8" w14:textId="4D2CE68E" w:rsidR="009220B0" w:rsidRPr="006D6F5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  <w:r>
                        <w:rPr>
                          <w:color w:val="F3F3F3"/>
                          <w:lang w:val="en-US"/>
                        </w:rPr>
                        <w:t>Docker run –name my-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openldap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-container –detach 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>/openldap:1.3.0</w:t>
                      </w:r>
                    </w:p>
                    <w:p w14:paraId="17D733CB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41BE34" w14:textId="4E95C155" w:rsidR="00370D6F" w:rsidRDefault="00370D6F" w:rsidP="00370D6F"/>
    <w:p w14:paraId="302BEC93" w14:textId="5E0CE114" w:rsidR="00370D6F" w:rsidRDefault="00370D6F" w:rsidP="00370D6F">
      <w:r>
        <w:t>Obviamente como no lo tenemos en local, se conectará a buscar la imagen</w:t>
      </w:r>
    </w:p>
    <w:p w14:paraId="3A96CEC1" w14:textId="2F23A8D7" w:rsidR="00370D6F" w:rsidRDefault="00370D6F" w:rsidP="00370D6F">
      <w:r>
        <w:rPr>
          <w:noProof/>
        </w:rPr>
        <w:lastRenderedPageBreak/>
        <w:drawing>
          <wp:inline distT="0" distB="0" distL="0" distR="0" wp14:anchorId="3A241730" wp14:editId="46A2FB2B">
            <wp:extent cx="5760085" cy="18002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B27" w14:textId="26F59779" w:rsidR="00370D6F" w:rsidRDefault="00202C12" w:rsidP="00370D6F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8025E47" wp14:editId="432232F8">
                <wp:simplePos x="0" y="0"/>
                <wp:positionH relativeFrom="margin">
                  <wp:align>left</wp:align>
                </wp:positionH>
                <wp:positionV relativeFrom="paragraph">
                  <wp:posOffset>542925</wp:posOffset>
                </wp:positionV>
                <wp:extent cx="5724525" cy="1323975"/>
                <wp:effectExtent l="0" t="0" r="0" b="0"/>
                <wp:wrapSquare wrapText="bothSides"/>
                <wp:docPr id="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571B4" w14:textId="647BAC3E" w:rsidR="009220B0" w:rsidRPr="00202C1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run -p 389:389 --name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--hostname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-service --env LDAP_ORGANISATION="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Jovellanos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" --env LDAP_DOMAIN="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proyecto.docker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" \</w:t>
                            </w:r>
                          </w:p>
                          <w:p w14:paraId="4C37DF55" w14:textId="77777777" w:rsidR="009220B0" w:rsidRPr="00202C1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--env LDAP_ADMIN_PASSWORD="1234" --env LDAP_BASE_DN="dc=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proyecto,dc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=docker" --volume /data/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/database:/var/lib/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\</w:t>
                            </w:r>
                          </w:p>
                          <w:p w14:paraId="167F8AA9" w14:textId="77777777" w:rsidR="009220B0" w:rsidRPr="00202C1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--volume /data/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/config:/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slapd.d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--detach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/openldap:1.3.0</w:t>
                            </w:r>
                          </w:p>
                          <w:p w14:paraId="7BF3E08B" w14:textId="75F46A0D" w:rsidR="009220B0" w:rsidRPr="006D6F5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55FA3DFD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5E47" id="_x0000_s1049" type="#_x0000_t202" style="position:absolute;left:0;text-align:left;margin-left:0;margin-top:42.75pt;width:450.75pt;height:104.2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" filled="f" stroked="f">
                <v:textbox>
                  <w:txbxContent>
                    <w:p w14:paraId="3C9571B4" w14:textId="647BAC3E" w:rsidR="009220B0" w:rsidRPr="00202C1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run -p 389:389 --name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--hostname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-service --env LDAP_ORGANISATION="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Jovellanos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" --env LDAP_DOMAIN="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proyecto.docker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" \</w:t>
                      </w:r>
                    </w:p>
                    <w:p w14:paraId="4C37DF55" w14:textId="77777777" w:rsidR="009220B0" w:rsidRPr="00202C1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>--env LDAP_ADMIN_PASSWORD="1234" --env LDAP_BASE_DN="dc=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proyecto,dc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=docker" --volume /data/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/database:/var/lib/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\</w:t>
                      </w:r>
                    </w:p>
                    <w:p w14:paraId="167F8AA9" w14:textId="77777777" w:rsidR="009220B0" w:rsidRPr="00202C1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>--volume /data/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/config:/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etc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slapd.d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--detach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/openldap:1.3.0</w:t>
                      </w:r>
                    </w:p>
                    <w:p w14:paraId="7BF3E08B" w14:textId="75F46A0D" w:rsidR="009220B0" w:rsidRPr="006D6F5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55FA3DFD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0D6F">
        <w:t xml:space="preserve">A continuación, </w:t>
      </w:r>
      <w:r>
        <w:t>vamos a</w:t>
      </w:r>
      <w:r w:rsidR="00370D6F">
        <w:t xml:space="preserve"> añadir nuestro dominio y la configuración principal con este comando</w:t>
      </w:r>
    </w:p>
    <w:p w14:paraId="0FA99CDD" w14:textId="66327BFB" w:rsidR="00103384" w:rsidRPr="00202C12" w:rsidRDefault="00103384" w:rsidP="00370D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737C8B"/>
          <w:sz w:val="20"/>
          <w:szCs w:val="20"/>
          <w:bdr w:val="none" w:sz="0" w:space="0" w:color="auto" w:frame="1"/>
          <w:lang w:eastAsia="es-ES"/>
        </w:rPr>
      </w:pPr>
    </w:p>
    <w:p w14:paraId="2F7FFB46" w14:textId="77777777" w:rsidR="00103384" w:rsidRPr="00202C12" w:rsidRDefault="00103384" w:rsidP="00370D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737C8B"/>
          <w:sz w:val="21"/>
          <w:szCs w:val="21"/>
          <w:lang w:eastAsia="es-ES"/>
        </w:rPr>
      </w:pPr>
    </w:p>
    <w:p w14:paraId="0F9A1D4F" w14:textId="77777777" w:rsidR="00370D6F" w:rsidRPr="00202C12" w:rsidRDefault="00370D6F" w:rsidP="00370D6F"/>
    <w:p w14:paraId="0036B9CB" w14:textId="48B25498" w:rsidR="003164CD" w:rsidRDefault="003164CD" w:rsidP="003164CD">
      <w:pPr>
        <w:pStyle w:val="Ttulo2"/>
      </w:pPr>
      <w:bookmarkStart w:id="6" w:name="_Toc38528902"/>
      <w:r>
        <w:t xml:space="preserve">Instalación de Interfaz Web </w:t>
      </w:r>
      <w:proofErr w:type="spellStart"/>
      <w:r>
        <w:t>Openldap</w:t>
      </w:r>
      <w:proofErr w:type="spellEnd"/>
      <w:r>
        <w:t xml:space="preserve"> en </w:t>
      </w:r>
      <w:proofErr w:type="spellStart"/>
      <w:r>
        <w:t>docker</w:t>
      </w:r>
      <w:bookmarkEnd w:id="6"/>
      <w:proofErr w:type="spellEnd"/>
    </w:p>
    <w:p w14:paraId="085356D4" w14:textId="77777777" w:rsidR="003164CD" w:rsidRDefault="003164CD" w:rsidP="00370D6F"/>
    <w:p w14:paraId="20A7FD51" w14:textId="7FE827FF" w:rsidR="00370D6F" w:rsidRDefault="00103384" w:rsidP="00370D6F">
      <w:r>
        <w:t>También</w:t>
      </w:r>
      <w:r w:rsidR="00370D6F">
        <w:t xml:space="preserve"> para mayor comodidad </w:t>
      </w:r>
      <w:proofErr w:type="gramStart"/>
      <w:r w:rsidR="00370D6F">
        <w:t>vamos</w:t>
      </w:r>
      <w:proofErr w:type="gramEnd"/>
      <w:r w:rsidR="00370D6F">
        <w:t xml:space="preserve"> añadir una interfaz web para nuestro </w:t>
      </w:r>
      <w:proofErr w:type="spellStart"/>
      <w:r w:rsidR="00370D6F">
        <w:t>openldap</w:t>
      </w:r>
      <w:proofErr w:type="spellEnd"/>
    </w:p>
    <w:p w14:paraId="5E01E17F" w14:textId="285B064D" w:rsidR="00370D6F" w:rsidRPr="00253EF5" w:rsidRDefault="00202C12" w:rsidP="00370D6F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70D720B" wp14:editId="7F9EB1A5">
                <wp:simplePos x="0" y="0"/>
                <wp:positionH relativeFrom="margin">
                  <wp:align>left</wp:align>
                </wp:positionH>
                <wp:positionV relativeFrom="paragraph">
                  <wp:posOffset>402590</wp:posOffset>
                </wp:positionV>
                <wp:extent cx="5724525" cy="752475"/>
                <wp:effectExtent l="0" t="0" r="0" b="0"/>
                <wp:wrapSquare wrapText="bothSides"/>
                <wp:docPr id="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9AC98" w14:textId="6A876F16" w:rsidR="009220B0" w:rsidRPr="00202C1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run --name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--hostname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--link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ldap-service:ldap-host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--env PHPLDAPADMIN_LDAP_HOSTS=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--detach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/phpldapadmin:0.9.0</w:t>
                            </w:r>
                          </w:p>
                          <w:p w14:paraId="6E9F1BB1" w14:textId="09780161" w:rsidR="009220B0" w:rsidRPr="006D6F5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68F63B47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720B" id="_x0000_s1050" type="#_x0000_t202" style="position:absolute;left:0;text-align:left;margin-left:0;margin-top:31.7pt;width:450.75pt;height:59.2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" filled="f" stroked="f">
                <v:textbox>
                  <w:txbxContent>
                    <w:p w14:paraId="5BD9AC98" w14:textId="6A876F16" w:rsidR="009220B0" w:rsidRPr="00202C1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run --name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--hostname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--link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ldap-service:ldap-host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--env PHPLDAPADMIN_LDAP_HOSTS=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--detach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/phpldapadmin:0.9.0</w:t>
                      </w:r>
                    </w:p>
                    <w:p w14:paraId="6E9F1BB1" w14:textId="09780161" w:rsidR="009220B0" w:rsidRPr="006D6F5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68F63B47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34A3D0" w14:textId="77777777" w:rsidR="00202C12" w:rsidRDefault="00202C12" w:rsidP="00370D6F"/>
    <w:p w14:paraId="4697E264" w14:textId="6801AC1C" w:rsidR="00370D6F" w:rsidRDefault="00370D6F" w:rsidP="00370D6F">
      <w:r>
        <w:t xml:space="preserve">Después con este comando averiguaremos cual es la </w:t>
      </w:r>
      <w:proofErr w:type="spellStart"/>
      <w:r>
        <w:t>ip</w:t>
      </w:r>
      <w:proofErr w:type="spellEnd"/>
      <w:r>
        <w:t xml:space="preserve"> asociada al proceso de </w:t>
      </w:r>
      <w:proofErr w:type="spellStart"/>
      <w:r>
        <w:t>ldapadmin</w:t>
      </w:r>
      <w:proofErr w:type="spellEnd"/>
    </w:p>
    <w:p w14:paraId="5AA4F14F" w14:textId="2EA45FBD" w:rsidR="00202C12" w:rsidRPr="00202C12" w:rsidRDefault="00202C12" w:rsidP="00370D6F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2F9AD66" wp14:editId="6F7E16CA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5724525" cy="571500"/>
                <wp:effectExtent l="0" t="0" r="0" b="0"/>
                <wp:wrapSquare wrapText="bothSides"/>
                <wp:docPr id="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E4A4B" w14:textId="1C1B8D1F" w:rsidR="009220B0" w:rsidRPr="00202C1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inspect -f </w:t>
                            </w:r>
                            <w:r w:rsidRPr="00202C12">
                              <w:rPr>
                                <w:color w:val="F3F3F3"/>
                                <w:sz w:val="16"/>
                                <w:szCs w:val="16"/>
                                <w:lang w:val="en-US"/>
                              </w:rPr>
                              <w:t xml:space="preserve">"{{ </w:t>
                            </w: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NetworkSettings.IPAddress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}}"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-service</w:t>
                            </w:r>
                          </w:p>
                          <w:p w14:paraId="04CA4988" w14:textId="2C956346" w:rsidR="009220B0" w:rsidRPr="006D6F52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5F73941C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AD66" id="_x0000_s1051" type="#_x0000_t202" style="position:absolute;left:0;text-align:left;margin-left:0;margin-top:24.15pt;width:450.75pt;height: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" filled="f" stroked="f">
                <v:textbox>
                  <w:txbxContent>
                    <w:p w14:paraId="7A0E4A4B" w14:textId="1C1B8D1F" w:rsidR="009220B0" w:rsidRPr="00202C1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inspect -f </w:t>
                      </w:r>
                      <w:r w:rsidRPr="00202C12">
                        <w:rPr>
                          <w:color w:val="F3F3F3"/>
                          <w:sz w:val="16"/>
                          <w:szCs w:val="16"/>
                          <w:lang w:val="en-US"/>
                        </w:rPr>
                        <w:t xml:space="preserve">"{{ </w:t>
                      </w:r>
                      <w:r w:rsidRPr="00202C12">
                        <w:rPr>
                          <w:color w:val="F3F3F3"/>
                          <w:lang w:val="en-US"/>
                        </w:rPr>
                        <w:t>.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NetworkSettings.IPAddress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}}"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-service</w:t>
                      </w:r>
                    </w:p>
                    <w:p w14:paraId="04CA4988" w14:textId="2C956346" w:rsidR="009220B0" w:rsidRPr="006D6F52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5F73941C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A3007C" w14:textId="29A1B44D" w:rsidR="00370D6F" w:rsidRDefault="00370D6F" w:rsidP="00370D6F">
      <w:r>
        <w:lastRenderedPageBreak/>
        <w:t xml:space="preserve">A continuación, si nos conectamos a esa </w:t>
      </w:r>
      <w:proofErr w:type="spellStart"/>
      <w:r>
        <w:t>ip</w:t>
      </w:r>
      <w:proofErr w:type="spellEnd"/>
      <w:r>
        <w:t xml:space="preserve"> accederemos a la interfaz web</w:t>
      </w:r>
    </w:p>
    <w:p w14:paraId="789E2594" w14:textId="3B8EB754" w:rsidR="00370D6F" w:rsidRDefault="00370D6F" w:rsidP="00370D6F">
      <w:r>
        <w:rPr>
          <w:noProof/>
        </w:rPr>
        <w:drawing>
          <wp:inline distT="0" distB="0" distL="0" distR="0" wp14:anchorId="68A5CF72" wp14:editId="36217399">
            <wp:extent cx="5760085" cy="230314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E4AF" w14:textId="34D46A5F" w:rsidR="00370D6F" w:rsidRDefault="00370D6F" w:rsidP="00370D6F">
      <w:r>
        <w:t xml:space="preserve">Le daremos a la ventana de </w:t>
      </w:r>
      <w:proofErr w:type="spellStart"/>
      <w:r>
        <w:t>login</w:t>
      </w:r>
      <w:proofErr w:type="spellEnd"/>
      <w:r>
        <w:t xml:space="preserve"> poniendo los datos de nuestro dominio anteriormente creado</w:t>
      </w:r>
    </w:p>
    <w:p w14:paraId="540196A0" w14:textId="0E600C99" w:rsidR="00370D6F" w:rsidRDefault="00370D6F" w:rsidP="00370D6F">
      <w:r>
        <w:rPr>
          <w:noProof/>
        </w:rPr>
        <w:drawing>
          <wp:inline distT="0" distB="0" distL="0" distR="0" wp14:anchorId="15CFF6C4" wp14:editId="54BDC19C">
            <wp:extent cx="5760085" cy="218567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7BA0" w14:textId="70BF8FA0" w:rsidR="00370D6F" w:rsidRDefault="00370D6F" w:rsidP="00370D6F"/>
    <w:p w14:paraId="7FF5D98B" w14:textId="15A7A368" w:rsidR="00370D6F" w:rsidRDefault="00370D6F" w:rsidP="00370D6F"/>
    <w:p w14:paraId="5B3494A3" w14:textId="036E0BD7" w:rsidR="00370D6F" w:rsidRDefault="00103384" w:rsidP="00370D6F">
      <w:r>
        <w:t>Y como comprobamos podemos acceder perfectamente</w:t>
      </w:r>
    </w:p>
    <w:p w14:paraId="2FC8E8EF" w14:textId="341119C3" w:rsidR="00103384" w:rsidRDefault="00103384" w:rsidP="00370D6F">
      <w:r>
        <w:rPr>
          <w:noProof/>
        </w:rPr>
        <w:lastRenderedPageBreak/>
        <w:drawing>
          <wp:inline distT="0" distB="0" distL="0" distR="0" wp14:anchorId="19C82AB1" wp14:editId="633FF616">
            <wp:extent cx="5143500" cy="2101968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504" cy="21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0B5" w14:textId="62B37829" w:rsidR="003164CD" w:rsidRDefault="003164CD" w:rsidP="003164CD">
      <w:pPr>
        <w:pStyle w:val="Ttulo2"/>
      </w:pPr>
      <w:bookmarkStart w:id="7" w:name="_Toc38528903"/>
      <w:r w:rsidRPr="00616E46">
        <w:t>Creación y configuración de Usuario, Grupos y U</w:t>
      </w:r>
      <w:r>
        <w:t>nidades</w:t>
      </w:r>
      <w:r w:rsidRPr="00616E46">
        <w:t xml:space="preserve"> Organizativas en LDAP</w:t>
      </w:r>
      <w:r>
        <w:t xml:space="preserve"> en </w:t>
      </w:r>
      <w:proofErr w:type="spellStart"/>
      <w:r>
        <w:t>docker</w:t>
      </w:r>
      <w:bookmarkEnd w:id="7"/>
      <w:proofErr w:type="spellEnd"/>
    </w:p>
    <w:p w14:paraId="0F162848" w14:textId="77777777" w:rsidR="003164CD" w:rsidRDefault="003164CD" w:rsidP="00370D6F"/>
    <w:p w14:paraId="5ACC7CF4" w14:textId="71E2840A" w:rsidR="00370D6F" w:rsidRDefault="00370D6F" w:rsidP="00370D6F"/>
    <w:p w14:paraId="3C823893" w14:textId="5F1858F4" w:rsidR="00370D6F" w:rsidRDefault="00103384" w:rsidP="00370D6F">
      <w:r>
        <w:t>A continuación, creamos un par de entradas para comprobar su funcionalidad</w:t>
      </w:r>
    </w:p>
    <w:p w14:paraId="44198300" w14:textId="226683AC" w:rsidR="00103384" w:rsidRDefault="00103384" w:rsidP="00370D6F">
      <w:r>
        <w:rPr>
          <w:noProof/>
        </w:rPr>
        <w:drawing>
          <wp:inline distT="0" distB="0" distL="0" distR="0" wp14:anchorId="346C831B" wp14:editId="0084D944">
            <wp:extent cx="5200650" cy="282134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394" cy="28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202B" w14:textId="73D39C44" w:rsidR="00103384" w:rsidRDefault="00103384" w:rsidP="00370D6F">
      <w:r>
        <w:t>Para empezar, cogeremos crear una UO</w:t>
      </w:r>
    </w:p>
    <w:p w14:paraId="181EDF02" w14:textId="4F6689AA" w:rsidR="00103384" w:rsidRDefault="00103384" w:rsidP="00370D6F">
      <w:r>
        <w:rPr>
          <w:noProof/>
        </w:rPr>
        <w:lastRenderedPageBreak/>
        <w:drawing>
          <wp:inline distT="0" distB="0" distL="0" distR="0" wp14:anchorId="0D69C0A5" wp14:editId="535DC54A">
            <wp:extent cx="5286375" cy="1547857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8863" cy="15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12D" w14:textId="00CA8892" w:rsidR="00103384" w:rsidRDefault="00103384" w:rsidP="00370D6F">
      <w:r>
        <w:t xml:space="preserve">Comprobamos los datos metidos y le damos a </w:t>
      </w:r>
      <w:proofErr w:type="spellStart"/>
      <w:r>
        <w:t>commit</w:t>
      </w:r>
      <w:proofErr w:type="spellEnd"/>
    </w:p>
    <w:p w14:paraId="73121131" w14:textId="74E6067A" w:rsidR="00103384" w:rsidRDefault="00103384" w:rsidP="00370D6F">
      <w:r>
        <w:rPr>
          <w:noProof/>
        </w:rPr>
        <w:drawing>
          <wp:inline distT="0" distB="0" distL="0" distR="0" wp14:anchorId="72F183AD" wp14:editId="2E05BE78">
            <wp:extent cx="5324475" cy="1833718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1530" cy="18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746D" w14:textId="6FA7A40F" w:rsidR="00103384" w:rsidRDefault="00103384" w:rsidP="00370D6F">
      <w:r>
        <w:t>Como vemos, ya aparece a la izquierda</w:t>
      </w:r>
    </w:p>
    <w:p w14:paraId="0D4DB4B6" w14:textId="1FAA827C" w:rsidR="00103384" w:rsidRDefault="00103384" w:rsidP="00370D6F">
      <w:r>
        <w:rPr>
          <w:noProof/>
        </w:rPr>
        <w:drawing>
          <wp:inline distT="0" distB="0" distL="0" distR="0" wp14:anchorId="304136DF" wp14:editId="71304492">
            <wp:extent cx="5267730" cy="2867025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017" cy="28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4B1" w14:textId="2DF9B1B5" w:rsidR="00103384" w:rsidRDefault="00103384" w:rsidP="00370D6F">
      <w:r>
        <w:t xml:space="preserve">Creamos ahora un </w:t>
      </w:r>
      <w:r w:rsidR="00595053">
        <w:t>grupo llamado usuarios dentro de la UO Jovellanos</w:t>
      </w:r>
    </w:p>
    <w:p w14:paraId="5F233A3A" w14:textId="5760F130" w:rsidR="00595053" w:rsidRDefault="00595053" w:rsidP="00370D6F">
      <w:r>
        <w:rPr>
          <w:noProof/>
        </w:rPr>
        <w:lastRenderedPageBreak/>
        <w:drawing>
          <wp:inline distT="0" distB="0" distL="0" distR="0" wp14:anchorId="3D11AEFB" wp14:editId="27DBFAF6">
            <wp:extent cx="5181600" cy="2465987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712" cy="2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EC3A" w14:textId="01DA8F77" w:rsidR="00103384" w:rsidRDefault="00595053" w:rsidP="00370D6F">
      <w:r>
        <w:t>Comprobamos la entrada</w:t>
      </w:r>
    </w:p>
    <w:p w14:paraId="38BE8632" w14:textId="00C97D1C" w:rsidR="00595053" w:rsidRDefault="00595053" w:rsidP="00370D6F">
      <w:r>
        <w:rPr>
          <w:noProof/>
        </w:rPr>
        <w:drawing>
          <wp:inline distT="0" distB="0" distL="0" distR="0" wp14:anchorId="4ED073FD" wp14:editId="29496C39">
            <wp:extent cx="5760085" cy="219329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9B4" w14:textId="5B826DC6" w:rsidR="00595053" w:rsidRDefault="00595053" w:rsidP="00370D6F">
      <w:r>
        <w:t>Y ya lo tenemos creado</w:t>
      </w:r>
    </w:p>
    <w:p w14:paraId="35BA2883" w14:textId="70E270E2" w:rsidR="00595053" w:rsidRDefault="00595053" w:rsidP="00370D6F">
      <w:r>
        <w:rPr>
          <w:noProof/>
        </w:rPr>
        <w:drawing>
          <wp:inline distT="0" distB="0" distL="0" distR="0" wp14:anchorId="14866BA4" wp14:editId="5C1EECD8">
            <wp:extent cx="5372100" cy="2822559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4129" cy="28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8B88" w14:textId="12FD8A54" w:rsidR="00595053" w:rsidRDefault="00595053" w:rsidP="00370D6F">
      <w:r>
        <w:lastRenderedPageBreak/>
        <w:t>A continuación, creamos un usuario dentro del grupo usuario</w:t>
      </w:r>
    </w:p>
    <w:p w14:paraId="3B66C6A4" w14:textId="37AFA507" w:rsidR="00595053" w:rsidRDefault="00595053" w:rsidP="00370D6F">
      <w:r>
        <w:rPr>
          <w:noProof/>
        </w:rPr>
        <w:drawing>
          <wp:inline distT="0" distB="0" distL="0" distR="0" wp14:anchorId="2D79D28F" wp14:editId="2E4211BF">
            <wp:extent cx="5760085" cy="436626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D2CF" w14:textId="41449689" w:rsidR="00595053" w:rsidRDefault="00595053" w:rsidP="00370D6F">
      <w:r>
        <w:rPr>
          <w:noProof/>
        </w:rPr>
        <w:drawing>
          <wp:inline distT="0" distB="0" distL="0" distR="0" wp14:anchorId="4645FD21" wp14:editId="2BB45C45">
            <wp:extent cx="5760085" cy="205803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ECF1" w14:textId="30D760BD" w:rsidR="00595053" w:rsidRDefault="00595053" w:rsidP="00370D6F"/>
    <w:p w14:paraId="51A70DC6" w14:textId="367C194F" w:rsidR="00595053" w:rsidRDefault="00595053" w:rsidP="00370D6F">
      <w:r>
        <w:t xml:space="preserve">Como vemos podemos configurar </w:t>
      </w:r>
      <w:r w:rsidR="009F4FCE">
        <w:t>múltiples</w:t>
      </w:r>
      <w:r>
        <w:t xml:space="preserve"> parámetros como </w:t>
      </w:r>
      <w:proofErr w:type="spellStart"/>
      <w:r>
        <w:t>password</w:t>
      </w:r>
      <w:proofErr w:type="spellEnd"/>
      <w:r>
        <w:t xml:space="preserve">, directorio home, la Shell que usara </w:t>
      </w:r>
      <w:proofErr w:type="spellStart"/>
      <w:r>
        <w:t>etc</w:t>
      </w:r>
      <w:proofErr w:type="spellEnd"/>
      <w:r>
        <w:t>…</w:t>
      </w:r>
    </w:p>
    <w:p w14:paraId="181A0949" w14:textId="49645ABE" w:rsidR="00595053" w:rsidRDefault="00595053" w:rsidP="00370D6F">
      <w:r>
        <w:rPr>
          <w:noProof/>
        </w:rPr>
        <w:lastRenderedPageBreak/>
        <w:drawing>
          <wp:inline distT="0" distB="0" distL="0" distR="0" wp14:anchorId="6E1CAD57" wp14:editId="15660D18">
            <wp:extent cx="5760085" cy="3631565"/>
            <wp:effectExtent l="0" t="0" r="0" b="698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0E01" w14:textId="68E27500" w:rsidR="00595053" w:rsidRDefault="00595053" w:rsidP="00370D6F">
      <w:r>
        <w:t>Y ya lo tendríamos creado</w:t>
      </w:r>
    </w:p>
    <w:p w14:paraId="52AF62EE" w14:textId="47E83FCE" w:rsidR="00595053" w:rsidRDefault="00595053" w:rsidP="00370D6F">
      <w:r>
        <w:rPr>
          <w:noProof/>
        </w:rPr>
        <w:drawing>
          <wp:inline distT="0" distB="0" distL="0" distR="0" wp14:anchorId="33E49B00" wp14:editId="683B830B">
            <wp:extent cx="5760085" cy="338074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0A1A" w14:textId="77777777" w:rsidR="00103384" w:rsidRDefault="00103384" w:rsidP="00370D6F"/>
    <w:p w14:paraId="11399726" w14:textId="77777777" w:rsidR="00370D6F" w:rsidRPr="00370D6F" w:rsidRDefault="00370D6F" w:rsidP="00370D6F"/>
    <w:p w14:paraId="2AD9B1B3" w14:textId="6F0B58D7" w:rsidR="0079572A" w:rsidRPr="003164CD" w:rsidRDefault="009F4FCE" w:rsidP="003164CD">
      <w:pPr>
        <w:pStyle w:val="Ttulo1"/>
        <w:rPr>
          <w:sz w:val="32"/>
          <w:szCs w:val="32"/>
        </w:rPr>
      </w:pPr>
      <w:bookmarkStart w:id="8" w:name="_Toc38528904"/>
      <w:r w:rsidRPr="003164CD">
        <w:rPr>
          <w:sz w:val="32"/>
          <w:szCs w:val="32"/>
        </w:rPr>
        <w:lastRenderedPageBreak/>
        <w:t>P</w:t>
      </w:r>
      <w:r w:rsidRPr="003164CD">
        <w:rPr>
          <w:sz w:val="40"/>
          <w:szCs w:val="40"/>
        </w:rPr>
        <w:t>a</w:t>
      </w:r>
      <w:r w:rsidRPr="003164CD">
        <w:rPr>
          <w:sz w:val="32"/>
          <w:szCs w:val="32"/>
        </w:rPr>
        <w:t xml:space="preserve">ra justificar el usar Docker, hemos replicado el mismo proceso en el propio sistema </w:t>
      </w:r>
      <w:r w:rsidR="003164CD" w:rsidRPr="003164CD">
        <w:rPr>
          <w:sz w:val="32"/>
          <w:szCs w:val="32"/>
        </w:rPr>
        <w:t>Debian</w:t>
      </w:r>
      <w:r w:rsidRPr="003164CD">
        <w:rPr>
          <w:sz w:val="32"/>
          <w:szCs w:val="32"/>
        </w:rPr>
        <w:t>, sin usar Docker, para ver como Docker nos ayuda hacer despliegues mucho más rápido</w:t>
      </w:r>
      <w:bookmarkEnd w:id="8"/>
    </w:p>
    <w:p w14:paraId="07576885" w14:textId="1C57F42F" w:rsidR="003164CD" w:rsidRPr="003164CD" w:rsidRDefault="003164CD" w:rsidP="003164CD">
      <w:pPr>
        <w:pStyle w:val="Ttulo2"/>
      </w:pPr>
      <w:bookmarkStart w:id="9" w:name="_Toc38528905"/>
      <w:r>
        <w:t xml:space="preserve">Instalación </w:t>
      </w:r>
      <w:proofErr w:type="spellStart"/>
      <w:r>
        <w:t>OpenLdap</w:t>
      </w:r>
      <w:proofErr w:type="spellEnd"/>
      <w:r>
        <w:t xml:space="preserve"> Debian puro</w:t>
      </w:r>
      <w:bookmarkEnd w:id="9"/>
    </w:p>
    <w:p w14:paraId="26AA375A" w14:textId="74C1DC4F" w:rsidR="00202C12" w:rsidRDefault="0079572A" w:rsidP="0079572A">
      <w:r>
        <w:t xml:space="preserve">Para empezar, realizaremos un </w:t>
      </w:r>
      <w:r w:rsidR="00202C12"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26B703C" wp14:editId="1EBDB1E6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1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01E7E" w14:textId="181215A8" w:rsidR="009220B0" w:rsidRPr="00C55AD3" w:rsidRDefault="009220B0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s-AR"/>
                              </w:rPr>
                            </w:pPr>
                            <w:proofErr w:type="spellStart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>apt-get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>update</w:t>
                            </w:r>
                            <w:proofErr w:type="spellEnd"/>
                          </w:p>
                          <w:p w14:paraId="3EBEC6C7" w14:textId="77777777" w:rsidR="009220B0" w:rsidRPr="006D6F52" w:rsidRDefault="009220B0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B703C" id="_x0000_s1052" type="#_x0000_t202" style="position:absolute;left:0;text-align:left;margin-left:0;margin-top:32.1pt;width:450.75pt;height: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" filled="f" stroked="f">
                <v:textbox>
                  <w:txbxContent>
                    <w:p w14:paraId="69A01E7E" w14:textId="181215A8" w:rsidR="009220B0" w:rsidRPr="00C55AD3" w:rsidRDefault="009220B0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s-AR"/>
                        </w:rPr>
                      </w:pPr>
                      <w:proofErr w:type="spellStart"/>
                      <w:r w:rsidRPr="00202C12">
                        <w:rPr>
                          <w:color w:val="F3F3F3"/>
                          <w:lang w:val="es-AR"/>
                        </w:rPr>
                        <w:t>apt-get</w:t>
                      </w:r>
                      <w:proofErr w:type="spellEnd"/>
                      <w:r w:rsidRPr="00202C12">
                        <w:rPr>
                          <w:color w:val="F3F3F3"/>
                          <w:lang w:val="es-AR"/>
                        </w:rPr>
                        <w:t xml:space="preserve"> </w:t>
                      </w:r>
                      <w:proofErr w:type="spellStart"/>
                      <w:r w:rsidRPr="00202C12">
                        <w:rPr>
                          <w:color w:val="F3F3F3"/>
                          <w:lang w:val="es-AR"/>
                        </w:rPr>
                        <w:t>update</w:t>
                      </w:r>
                      <w:proofErr w:type="spellEnd"/>
                    </w:p>
                    <w:p w14:paraId="3EBEC6C7" w14:textId="77777777" w:rsidR="009220B0" w:rsidRPr="006D6F52" w:rsidRDefault="009220B0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F45C9B" w14:textId="77777777" w:rsidR="00E14C7C" w:rsidRDefault="00E14C7C" w:rsidP="0079572A"/>
    <w:p w14:paraId="41414BE8" w14:textId="4C2DB7E3" w:rsidR="0079572A" w:rsidRDefault="0079572A" w:rsidP="0079572A">
      <w:r>
        <w:rPr>
          <w:noProof/>
        </w:rPr>
        <w:drawing>
          <wp:inline distT="0" distB="0" distL="0" distR="0" wp14:anchorId="6EBEF9D5" wp14:editId="50D91F86">
            <wp:extent cx="5760085" cy="1263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7B4" w14:textId="651FB30B" w:rsidR="0079572A" w:rsidRDefault="0079572A" w:rsidP="0079572A">
      <w:pPr>
        <w:pStyle w:val="HTMLconformatoprevio"/>
        <w:shd w:val="clear" w:color="auto" w:fill="EFF4F4"/>
        <w:spacing w:line="480" w:lineRule="auto"/>
        <w:rPr>
          <w:color w:val="000000"/>
          <w:sz w:val="24"/>
          <w:szCs w:val="24"/>
        </w:rPr>
      </w:pPr>
      <w:r>
        <w:t>Una vez actualizado los repositorios nos descargaremos el paquete deseado</w:t>
      </w:r>
    </w:p>
    <w:p w14:paraId="13C390C0" w14:textId="44A82906" w:rsidR="0079572A" w:rsidRPr="0079572A" w:rsidRDefault="0079572A" w:rsidP="0079572A"/>
    <w:p w14:paraId="12FD4794" w14:textId="09915152" w:rsidR="002B382F" w:rsidRDefault="0079572A" w:rsidP="002B382F">
      <w:r>
        <w:rPr>
          <w:noProof/>
        </w:rPr>
        <w:drawing>
          <wp:inline distT="0" distB="0" distL="0" distR="0" wp14:anchorId="6F1FCDFC" wp14:editId="35931BEA">
            <wp:extent cx="5760085" cy="1744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0CFF" w14:textId="0413B8E9" w:rsidR="0079572A" w:rsidRDefault="0079572A" w:rsidP="002B382F">
      <w:r>
        <w:t>Una vez realizada la instalación del paquete nos pedirá la contraseña de administrador del directorio LDAP</w:t>
      </w:r>
    </w:p>
    <w:p w14:paraId="03A9857C" w14:textId="786CC16A" w:rsidR="0079572A" w:rsidRDefault="0079572A" w:rsidP="002B382F">
      <w:r>
        <w:rPr>
          <w:noProof/>
        </w:rPr>
        <w:lastRenderedPageBreak/>
        <w:drawing>
          <wp:inline distT="0" distB="0" distL="0" distR="0" wp14:anchorId="67CA70CF" wp14:editId="7FDA654A">
            <wp:extent cx="5760085" cy="14268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152" w14:textId="54B49B12" w:rsidR="0079572A" w:rsidRDefault="0079572A" w:rsidP="002B382F">
      <w:r>
        <w:t>Nos pide de nuevo una confirmación de contraseña</w:t>
      </w:r>
    </w:p>
    <w:p w14:paraId="2FADF48E" w14:textId="4FFC2FE7" w:rsidR="0079572A" w:rsidRDefault="0079572A" w:rsidP="002B382F">
      <w:r>
        <w:rPr>
          <w:noProof/>
        </w:rPr>
        <w:drawing>
          <wp:inline distT="0" distB="0" distL="0" distR="0" wp14:anchorId="01787AE4" wp14:editId="525CDFA2">
            <wp:extent cx="5760085" cy="12147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99E5" w14:textId="36523E74" w:rsidR="0079572A" w:rsidRDefault="0079572A" w:rsidP="002B382F">
      <w:r>
        <w:t>Tras esto, comprobamos que ya ha realizado por si solo una configuración inicial</w:t>
      </w:r>
    </w:p>
    <w:p w14:paraId="0C32BACA" w14:textId="69A160BC" w:rsidR="0079572A" w:rsidRDefault="0079572A" w:rsidP="002B382F">
      <w:r>
        <w:rPr>
          <w:noProof/>
        </w:rPr>
        <w:drawing>
          <wp:inline distT="0" distB="0" distL="0" distR="0" wp14:anchorId="08B06699" wp14:editId="725CBB32">
            <wp:extent cx="4962525" cy="1381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259" w14:textId="73BF6A19" w:rsidR="0079572A" w:rsidRDefault="0079572A" w:rsidP="0079572A">
      <w:pPr>
        <w:pStyle w:val="HTMLconformatoprevio"/>
        <w:shd w:val="clear" w:color="auto" w:fill="EFF4F4"/>
        <w:spacing w:line="480" w:lineRule="auto"/>
        <w:rPr>
          <w:color w:val="686868"/>
          <w:sz w:val="24"/>
          <w:szCs w:val="24"/>
        </w:rPr>
      </w:pPr>
      <w:r>
        <w:t xml:space="preserve">Como nosotros queremos una configuración propia ejecutaremos </w:t>
      </w:r>
    </w:p>
    <w:p w14:paraId="6F08E9BB" w14:textId="0C1BA884" w:rsidR="0079572A" w:rsidRDefault="00E14C7C" w:rsidP="002B382F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C1C915E" wp14:editId="0F018C95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1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2B467" w14:textId="08D57CB7" w:rsidR="009220B0" w:rsidRPr="00C55AD3" w:rsidRDefault="009220B0" w:rsidP="00E14C7C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</w:rPr>
                            </w:pP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dpkg</w:t>
                            </w:r>
                            <w:proofErr w:type="spellEnd"/>
                            <w:r w:rsidRPr="00E14C7C">
                              <w:rPr>
                                <w:color w:val="F3F3F3"/>
                              </w:rPr>
                              <w:t>-reconfigure -</w:t>
                            </w: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plow</w:t>
                            </w:r>
                            <w:proofErr w:type="spellEnd"/>
                            <w:r w:rsidRPr="00E14C7C">
                              <w:rPr>
                                <w:color w:val="F3F3F3"/>
                              </w:rPr>
                              <w:t xml:space="preserve"> </w:t>
                            </w: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slapd</w:t>
                            </w:r>
                            <w:proofErr w:type="spellEnd"/>
                          </w:p>
                          <w:p w14:paraId="353FC28A" w14:textId="77777777" w:rsidR="009220B0" w:rsidRPr="006D6F52" w:rsidRDefault="009220B0" w:rsidP="00E14C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915E" id="_x0000_s1053" type="#_x0000_t202" style="position:absolute;left:0;text-align:left;margin-left:0;margin-top:32.1pt;width:450.75pt;height: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" filled="f" stroked="f">
                <v:textbox>
                  <w:txbxContent>
                    <w:p w14:paraId="7532B467" w14:textId="08D57CB7" w:rsidR="009220B0" w:rsidRPr="00C55AD3" w:rsidRDefault="009220B0" w:rsidP="00E14C7C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</w:rPr>
                      </w:pPr>
                      <w:proofErr w:type="spellStart"/>
                      <w:r w:rsidRPr="00E14C7C">
                        <w:rPr>
                          <w:color w:val="F3F3F3"/>
                        </w:rPr>
                        <w:t>dpkg</w:t>
                      </w:r>
                      <w:proofErr w:type="spellEnd"/>
                      <w:r w:rsidRPr="00E14C7C">
                        <w:rPr>
                          <w:color w:val="F3F3F3"/>
                        </w:rPr>
                        <w:t>-reconfigure -</w:t>
                      </w:r>
                      <w:proofErr w:type="spellStart"/>
                      <w:r w:rsidRPr="00E14C7C">
                        <w:rPr>
                          <w:color w:val="F3F3F3"/>
                        </w:rPr>
                        <w:t>plow</w:t>
                      </w:r>
                      <w:proofErr w:type="spellEnd"/>
                      <w:r w:rsidRPr="00E14C7C">
                        <w:rPr>
                          <w:color w:val="F3F3F3"/>
                        </w:rPr>
                        <w:t xml:space="preserve"> </w:t>
                      </w:r>
                      <w:proofErr w:type="spellStart"/>
                      <w:r w:rsidRPr="00E14C7C">
                        <w:rPr>
                          <w:color w:val="F3F3F3"/>
                        </w:rPr>
                        <w:t>slapd</w:t>
                      </w:r>
                      <w:proofErr w:type="spellEnd"/>
                    </w:p>
                    <w:p w14:paraId="353FC28A" w14:textId="77777777" w:rsidR="009220B0" w:rsidRPr="006D6F52" w:rsidRDefault="009220B0" w:rsidP="00E14C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E1A8E1" w14:textId="77777777" w:rsidR="00E14C7C" w:rsidRDefault="00E14C7C" w:rsidP="002B382F"/>
    <w:p w14:paraId="4378878E" w14:textId="71AE5AE3" w:rsidR="00840A37" w:rsidRDefault="00840A37" w:rsidP="002B382F">
      <w:r>
        <w:rPr>
          <w:noProof/>
        </w:rPr>
        <w:drawing>
          <wp:inline distT="0" distB="0" distL="0" distR="0" wp14:anchorId="79A6EF50" wp14:editId="2AB422C6">
            <wp:extent cx="5760085" cy="1246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9D2" w14:textId="02F2A7CC" w:rsidR="00840A37" w:rsidRDefault="00840A37" w:rsidP="002B382F">
      <w:r>
        <w:t>Así que aquí le daremos a la opción No</w:t>
      </w:r>
    </w:p>
    <w:p w14:paraId="321BE605" w14:textId="3C2364BD" w:rsidR="00840A37" w:rsidRDefault="00840A37" w:rsidP="002B382F">
      <w:r>
        <w:lastRenderedPageBreak/>
        <w:t xml:space="preserve">A </w:t>
      </w:r>
      <w:r w:rsidR="00E14C7C">
        <w:t>continuación,</w:t>
      </w:r>
      <w:r>
        <w:t xml:space="preserve"> nos pide que introduzcamos un nombre de dominio </w:t>
      </w:r>
      <w:proofErr w:type="spellStart"/>
      <w:r>
        <w:t>dns</w:t>
      </w:r>
      <w:proofErr w:type="spellEnd"/>
      <w:r>
        <w:t xml:space="preserve"> en nuestro caso será </w:t>
      </w:r>
      <w:proofErr w:type="spellStart"/>
      <w:r w:rsidR="00E14C7C">
        <w:t>proyecto.Local</w:t>
      </w:r>
      <w:proofErr w:type="spellEnd"/>
    </w:p>
    <w:p w14:paraId="50EB8FB4" w14:textId="3A7491D9" w:rsidR="00840A37" w:rsidRDefault="00840A37" w:rsidP="002B382F">
      <w:r>
        <w:rPr>
          <w:noProof/>
        </w:rPr>
        <w:drawing>
          <wp:inline distT="0" distB="0" distL="0" distR="0" wp14:anchorId="1797732A" wp14:editId="50A37C7B">
            <wp:extent cx="5760085" cy="1225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FCEA" w14:textId="344C235F" w:rsidR="00840A37" w:rsidRDefault="00840A37" w:rsidP="002B382F">
      <w:r>
        <w:t>Nos pide un nombre de organización para utilizar en LDAP en nuestro caso será proyecto</w:t>
      </w:r>
    </w:p>
    <w:p w14:paraId="282946E3" w14:textId="5D4F8F4C" w:rsidR="00840A37" w:rsidRDefault="00840A37" w:rsidP="002B382F">
      <w:r>
        <w:rPr>
          <w:noProof/>
        </w:rPr>
        <w:drawing>
          <wp:inline distT="0" distB="0" distL="0" distR="0" wp14:anchorId="744122B0" wp14:editId="4F06D26B">
            <wp:extent cx="5760085" cy="13087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443B" w14:textId="2DBD9590" w:rsidR="0048276E" w:rsidRDefault="0048276E" w:rsidP="002B382F">
      <w:r>
        <w:t>A continuación, nos pide la contraseña del administrador del directorio LDAP</w:t>
      </w:r>
    </w:p>
    <w:p w14:paraId="5D1F8BB4" w14:textId="037896F1" w:rsidR="0048276E" w:rsidRDefault="0048276E" w:rsidP="002B382F">
      <w:r>
        <w:rPr>
          <w:noProof/>
        </w:rPr>
        <w:drawing>
          <wp:inline distT="0" distB="0" distL="0" distR="0" wp14:anchorId="394C73AC" wp14:editId="6B9EA45E">
            <wp:extent cx="5734050" cy="1386893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187" cy="1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5FF6" w14:textId="36BC6688" w:rsidR="0048276E" w:rsidRDefault="0048276E" w:rsidP="002B382F">
      <w:r>
        <w:t>Como antes pide que la confirmemos introduciéndola de nuevo</w:t>
      </w:r>
    </w:p>
    <w:p w14:paraId="74B64CB0" w14:textId="58068BC4" w:rsidR="0048276E" w:rsidRDefault="0048276E" w:rsidP="002B382F">
      <w:r>
        <w:rPr>
          <w:noProof/>
        </w:rPr>
        <w:drawing>
          <wp:inline distT="0" distB="0" distL="0" distR="0" wp14:anchorId="1CF663DE" wp14:editId="1C6A3328">
            <wp:extent cx="5783455" cy="1257300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9015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26D" w14:textId="5843E1AE" w:rsidR="0048276E" w:rsidRDefault="0048276E" w:rsidP="002B382F"/>
    <w:p w14:paraId="3F35B54A" w14:textId="0A78B300" w:rsidR="0048276E" w:rsidRDefault="0048276E" w:rsidP="002B382F"/>
    <w:p w14:paraId="5377B5AE" w14:textId="3281B445" w:rsidR="0048276E" w:rsidRDefault="0048276E" w:rsidP="002B382F"/>
    <w:p w14:paraId="34ED8FA9" w14:textId="5E608CE4" w:rsidR="0048276E" w:rsidRDefault="0048276E" w:rsidP="002B382F">
      <w:r>
        <w:lastRenderedPageBreak/>
        <w:t>En el siguiente paso nos pide configurar el motor de base de datos que queremos usar, por defecto dejaremos el marcado MDB</w:t>
      </w:r>
    </w:p>
    <w:p w14:paraId="390A02AF" w14:textId="36CF1FB6" w:rsidR="0048276E" w:rsidRDefault="0048276E" w:rsidP="002B382F">
      <w:r>
        <w:rPr>
          <w:noProof/>
        </w:rPr>
        <w:drawing>
          <wp:inline distT="0" distB="0" distL="0" distR="0" wp14:anchorId="43006B46" wp14:editId="3D1CA468">
            <wp:extent cx="5543550" cy="2322290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0735" cy="23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13F" w14:textId="20084B14" w:rsidR="0048276E" w:rsidRDefault="0048276E" w:rsidP="002B382F">
      <w:r>
        <w:t xml:space="preserve">A continuación, nos pregunta </w:t>
      </w:r>
      <w:r w:rsidRPr="0048276E">
        <w:t xml:space="preserve">que si deseamos que se elimine el directorio </w:t>
      </w:r>
      <w:proofErr w:type="spellStart"/>
      <w:r w:rsidRPr="0048276E">
        <w:t>slapd</w:t>
      </w:r>
      <w:proofErr w:type="spellEnd"/>
      <w:r w:rsidRPr="0048276E">
        <w:t xml:space="preserve"> de la base de datos cuando </w:t>
      </w:r>
      <w:proofErr w:type="spellStart"/>
      <w:r w:rsidRPr="0048276E">
        <w:t>slapd</w:t>
      </w:r>
      <w:proofErr w:type="spellEnd"/>
      <w:r w:rsidRPr="0048276E">
        <w:t xml:space="preserve"> sea eliminado</w:t>
      </w:r>
      <w:r>
        <w:t>, en su defecto dejamos No</w:t>
      </w:r>
    </w:p>
    <w:p w14:paraId="295735E2" w14:textId="7934FA81" w:rsidR="0048276E" w:rsidRDefault="0048276E" w:rsidP="002B382F">
      <w:r>
        <w:rPr>
          <w:noProof/>
        </w:rPr>
        <w:drawing>
          <wp:inline distT="0" distB="0" distL="0" distR="0" wp14:anchorId="4DBF4026" wp14:editId="37616A90">
            <wp:extent cx="5295900" cy="130076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7550" cy="13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2892" w14:textId="62480AE2" w:rsidR="0048276E" w:rsidRDefault="0048276E" w:rsidP="002B382F">
      <w:r w:rsidRPr="0048276E">
        <w:t xml:space="preserve">En la siguiente opción </w:t>
      </w:r>
      <w:r>
        <w:t xml:space="preserve">nos da a elegir </w:t>
      </w:r>
      <w:r w:rsidRPr="0048276E">
        <w:t>si deseamos que se mueva el antiguo directorio</w:t>
      </w:r>
      <w:r>
        <w:t>, por defecto dejamos la opción Si</w:t>
      </w:r>
    </w:p>
    <w:p w14:paraId="00D6706C" w14:textId="476E7ADF" w:rsidR="0048276E" w:rsidRDefault="0048276E" w:rsidP="002B382F">
      <w:r>
        <w:rPr>
          <w:noProof/>
        </w:rPr>
        <w:drawing>
          <wp:inline distT="0" distB="0" distL="0" distR="0" wp14:anchorId="269098C3" wp14:editId="4C5069C3">
            <wp:extent cx="5267325" cy="114799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1" cy="11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8CBC" w14:textId="74B056BE" w:rsidR="002B4090" w:rsidRDefault="002B4090" w:rsidP="002B382F">
      <w:r>
        <w:t>Una vez realizado el proceso nos ha vuelto a realizar la configuración, pero esta vez con nuestros parámetros</w:t>
      </w:r>
    </w:p>
    <w:p w14:paraId="747094C8" w14:textId="095C6466" w:rsidR="002B4090" w:rsidRDefault="002B4090" w:rsidP="002B382F">
      <w:r>
        <w:rPr>
          <w:noProof/>
        </w:rPr>
        <w:drawing>
          <wp:inline distT="0" distB="0" distL="0" distR="0" wp14:anchorId="0759C719" wp14:editId="2C45B5CE">
            <wp:extent cx="5513766" cy="9239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3255" cy="9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840" w14:textId="49AA3A71" w:rsidR="002B4090" w:rsidRDefault="002B4090" w:rsidP="002B382F">
      <w:r>
        <w:lastRenderedPageBreak/>
        <w:t xml:space="preserve">Para comprobar que todos los parámetros son correctos usaremos el comando </w:t>
      </w:r>
      <w:proofErr w:type="spellStart"/>
      <w:r>
        <w:t>slapcat</w:t>
      </w:r>
      <w:proofErr w:type="spellEnd"/>
      <w:r>
        <w:t xml:space="preserve"> que nos muestra el siguiente resultado</w:t>
      </w:r>
    </w:p>
    <w:p w14:paraId="2290E528" w14:textId="350AB1E9" w:rsidR="002B4090" w:rsidRDefault="002B4090" w:rsidP="002B382F">
      <w:r>
        <w:rPr>
          <w:noProof/>
        </w:rPr>
        <w:drawing>
          <wp:inline distT="0" distB="0" distL="0" distR="0" wp14:anchorId="77AE2031" wp14:editId="398E5506">
            <wp:extent cx="5760085" cy="512127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7C6" w14:textId="4416F7DC" w:rsidR="002B4090" w:rsidRDefault="002B4090" w:rsidP="002B382F"/>
    <w:p w14:paraId="402F8917" w14:textId="52261CEB" w:rsidR="002B4090" w:rsidRDefault="002B4090" w:rsidP="002B382F">
      <w:r>
        <w:t xml:space="preserve">Con esto hemos finalizado la configuración inicial de LDAP, a </w:t>
      </w:r>
      <w:r w:rsidR="00616E46">
        <w:t>continuación,</w:t>
      </w:r>
      <w:r>
        <w:t xml:space="preserve"> pasaremos a crear los grupos, unidades organizativas y usuarios que deseemos </w:t>
      </w:r>
    </w:p>
    <w:p w14:paraId="702A5F74" w14:textId="22E8E352" w:rsidR="00616E46" w:rsidRDefault="00616E46" w:rsidP="004348FC">
      <w:pPr>
        <w:pStyle w:val="Ttulo2"/>
      </w:pPr>
      <w:bookmarkStart w:id="10" w:name="_Toc38528906"/>
      <w:r w:rsidRPr="00616E46">
        <w:t>Creación y configuración de Usuario, Grupos y U</w:t>
      </w:r>
      <w:r>
        <w:t>nidades</w:t>
      </w:r>
      <w:r w:rsidRPr="00616E46">
        <w:t xml:space="preserve"> Organizativas en LDAP</w:t>
      </w:r>
      <w:r w:rsidR="003164CD">
        <w:t xml:space="preserve"> en Debian puro</w:t>
      </w:r>
      <w:bookmarkEnd w:id="10"/>
    </w:p>
    <w:p w14:paraId="14DAD5B9" w14:textId="086C30C4" w:rsidR="00F53B7F" w:rsidRDefault="00F53B7F" w:rsidP="00F53B7F">
      <w:r>
        <w:t xml:space="preserve">Para tener una organización fácil y optima vamos a manejar </w:t>
      </w:r>
      <w:r w:rsidR="001356B7">
        <w:t xml:space="preserve">ficheros. </w:t>
      </w:r>
      <w:proofErr w:type="spellStart"/>
      <w:r w:rsidR="001356B7">
        <w:t>ldif</w:t>
      </w:r>
      <w:proofErr w:type="spellEnd"/>
      <w:r>
        <w:t xml:space="preserve"> que a posterior se cargan en LDAPP a través de un comando, así a su vez podemos tener un </w:t>
      </w:r>
      <w:r w:rsidR="001356B7">
        <w:t xml:space="preserve">fichero. </w:t>
      </w:r>
      <w:proofErr w:type="spellStart"/>
      <w:r w:rsidR="001356B7">
        <w:t>ldif</w:t>
      </w:r>
      <w:proofErr w:type="spellEnd"/>
      <w:r>
        <w:t xml:space="preserve"> para poder separar usuarios, grupos y UO según nos venga en gana, A </w:t>
      </w:r>
      <w:r w:rsidR="001356B7">
        <w:t>continuación,</w:t>
      </w:r>
      <w:r>
        <w:t xml:space="preserve"> vamos a configurar los ficheros.</w:t>
      </w:r>
    </w:p>
    <w:p w14:paraId="39978D65" w14:textId="77777777" w:rsidR="009F4FCE" w:rsidRDefault="009F4FCE" w:rsidP="00F53B7F"/>
    <w:p w14:paraId="1DDB5C74" w14:textId="5EC5AC3B" w:rsidR="00D57FE3" w:rsidRDefault="00D57FE3" w:rsidP="00F53B7F">
      <w:r>
        <w:t>Primero crearemos la unidad organizativa Jovellanos</w:t>
      </w:r>
    </w:p>
    <w:p w14:paraId="606D2E05" w14:textId="62FA2BF0" w:rsidR="00D57FE3" w:rsidRDefault="0000766B" w:rsidP="00F53B7F">
      <w:r>
        <w:rPr>
          <w:noProof/>
        </w:rPr>
        <w:drawing>
          <wp:inline distT="0" distB="0" distL="0" distR="0" wp14:anchorId="3274732A" wp14:editId="3872ECC6">
            <wp:extent cx="5295900" cy="1743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266" w14:textId="0BF6909F" w:rsidR="0073093A" w:rsidRDefault="0073093A" w:rsidP="00F53B7F">
      <w:r>
        <w:t>Ahora crearemos el grupo administradores</w:t>
      </w:r>
    </w:p>
    <w:p w14:paraId="0D16D6F1" w14:textId="6753AA05" w:rsidR="0073093A" w:rsidRDefault="0000766B" w:rsidP="00F53B7F">
      <w:r>
        <w:rPr>
          <w:noProof/>
        </w:rPr>
        <w:drawing>
          <wp:inline distT="0" distB="0" distL="0" distR="0" wp14:anchorId="0FAE756F" wp14:editId="32DBE137">
            <wp:extent cx="5191125" cy="15621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D995" w14:textId="65276AA1" w:rsidR="00391720" w:rsidRDefault="00391720" w:rsidP="00F53B7F">
      <w:r>
        <w:t xml:space="preserve">A </w:t>
      </w:r>
      <w:r w:rsidR="001D5209">
        <w:t>continuación,</w:t>
      </w:r>
      <w:r>
        <w:t xml:space="preserve"> hemos creado </w:t>
      </w:r>
      <w:r w:rsidR="001A267A">
        <w:t>dos</w:t>
      </w:r>
      <w:r w:rsidR="001D5209">
        <w:t xml:space="preserve"> usuario</w:t>
      </w:r>
      <w:r w:rsidR="001A267A">
        <w:t>s</w:t>
      </w:r>
      <w:r w:rsidR="001D5209">
        <w:t xml:space="preserve"> dentro de administradores</w:t>
      </w:r>
      <w:r w:rsidR="001A267A">
        <w:t xml:space="preserve">, Tanto el </w:t>
      </w:r>
      <w:proofErr w:type="spellStart"/>
      <w:r w:rsidR="001A267A">
        <w:t>cn</w:t>
      </w:r>
      <w:proofErr w:type="spellEnd"/>
      <w:r w:rsidR="001A267A">
        <w:t xml:space="preserve"> como el </w:t>
      </w:r>
      <w:proofErr w:type="spellStart"/>
      <w:r w:rsidR="001A267A">
        <w:t>sn</w:t>
      </w:r>
      <w:proofErr w:type="spellEnd"/>
      <w:r w:rsidR="001A267A">
        <w:t xml:space="preserve"> que se requiere para este tipo de cuentas lo hemos realizado en base 64 con el comando</w:t>
      </w:r>
    </w:p>
    <w:p w14:paraId="34328445" w14:textId="1109267B" w:rsidR="001A267A" w:rsidRDefault="001A267A" w:rsidP="00F53B7F"/>
    <w:p w14:paraId="2716073D" w14:textId="0E65F9A3" w:rsidR="001A267A" w:rsidRDefault="001A267A" w:rsidP="00F53B7F">
      <w:r>
        <w:t xml:space="preserve">Echo </w:t>
      </w:r>
      <w:proofErr w:type="spellStart"/>
      <w:r>
        <w:t>dani</w:t>
      </w:r>
      <w:proofErr w:type="spellEnd"/>
      <w:r>
        <w:t xml:space="preserve"> | base64 y el resultado es el </w:t>
      </w:r>
      <w:proofErr w:type="spellStart"/>
      <w:r>
        <w:t>cn</w:t>
      </w:r>
      <w:proofErr w:type="spellEnd"/>
      <w:r>
        <w:t xml:space="preserve">, repetimos el paso con el </w:t>
      </w:r>
      <w:proofErr w:type="spellStart"/>
      <w:r>
        <w:t>sn</w:t>
      </w:r>
      <w:proofErr w:type="spellEnd"/>
      <w:r>
        <w:t xml:space="preserve"> y en este caso ponemos el apellido, </w:t>
      </w:r>
      <w:r w:rsidR="00990F52">
        <w:t>así</w:t>
      </w:r>
      <w:r>
        <w:t xml:space="preserve"> hemos obtenido los valores requeridos</w:t>
      </w:r>
    </w:p>
    <w:p w14:paraId="1EBE3AA9" w14:textId="4CB828A9" w:rsidR="001D5209" w:rsidRDefault="001A267A" w:rsidP="00F53B7F">
      <w:r>
        <w:rPr>
          <w:noProof/>
        </w:rPr>
        <w:lastRenderedPageBreak/>
        <w:drawing>
          <wp:inline distT="0" distB="0" distL="0" distR="0" wp14:anchorId="4FFCC544" wp14:editId="15BAA067">
            <wp:extent cx="4503178" cy="52399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3710" cy="52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73FD" w14:textId="3A154A17" w:rsidR="001D5209" w:rsidRDefault="001D5209" w:rsidP="00F53B7F"/>
    <w:p w14:paraId="5DC8360F" w14:textId="19A73C9B" w:rsidR="00B94949" w:rsidRDefault="00B94949" w:rsidP="00F53B7F">
      <w:r>
        <w:t xml:space="preserve">Ahora procederemos añadir a </w:t>
      </w:r>
      <w:proofErr w:type="spellStart"/>
      <w:r>
        <w:t>ldap</w:t>
      </w:r>
      <w:proofErr w:type="spellEnd"/>
      <w:r>
        <w:t xml:space="preserve"> los datos de cada fichero. </w:t>
      </w:r>
      <w:proofErr w:type="spellStart"/>
      <w:r>
        <w:t>ldif</w:t>
      </w:r>
      <w:proofErr w:type="spellEnd"/>
      <w:r>
        <w:t xml:space="preserve"> creado</w:t>
      </w:r>
    </w:p>
    <w:p w14:paraId="758E133E" w14:textId="7DA0D624" w:rsidR="00B94949" w:rsidRDefault="00B94949" w:rsidP="00F53B7F">
      <w:proofErr w:type="spellStart"/>
      <w:r w:rsidRPr="00B94949">
        <w:t>ldapadd</w:t>
      </w:r>
      <w:proofErr w:type="spellEnd"/>
      <w:r w:rsidRPr="00B94949">
        <w:t xml:space="preserve"> -x -D </w:t>
      </w:r>
      <w:proofErr w:type="spellStart"/>
      <w:r w:rsidRPr="00B94949">
        <w:t>dc</w:t>
      </w:r>
      <w:proofErr w:type="spellEnd"/>
      <w:r w:rsidRPr="00B94949">
        <w:t>=</w:t>
      </w:r>
      <w:proofErr w:type="spellStart"/>
      <w:r>
        <w:t>Jovellanos</w:t>
      </w:r>
      <w:r w:rsidRPr="00B94949">
        <w:t>,dc</w:t>
      </w:r>
      <w:proofErr w:type="spellEnd"/>
      <w:r w:rsidRPr="00B94949">
        <w:t>=</w:t>
      </w:r>
      <w:r>
        <w:t>local</w:t>
      </w:r>
      <w:r w:rsidRPr="00B94949">
        <w:t xml:space="preserve"> -W -f </w:t>
      </w:r>
      <w:proofErr w:type="spellStart"/>
      <w:r w:rsidRPr="00B94949">
        <w:t>u</w:t>
      </w:r>
      <w:r>
        <w:t>nidades</w:t>
      </w:r>
      <w:r w:rsidRPr="00B94949">
        <w:t>.ldif</w:t>
      </w:r>
      <w:proofErr w:type="spellEnd"/>
    </w:p>
    <w:p w14:paraId="1E4427B4" w14:textId="69166A22" w:rsidR="001A267A" w:rsidRDefault="001A267A" w:rsidP="004348FC">
      <w:pPr>
        <w:pStyle w:val="Ttulo3"/>
      </w:pPr>
      <w:bookmarkStart w:id="11" w:name="_Toc38528907"/>
      <w:r>
        <w:t>Unidades organizativas</w:t>
      </w:r>
      <w:bookmarkEnd w:id="11"/>
    </w:p>
    <w:p w14:paraId="1BF28919" w14:textId="1F6B0B27" w:rsidR="001A267A" w:rsidRDefault="001A267A" w:rsidP="00F53B7F">
      <w:r>
        <w:rPr>
          <w:noProof/>
        </w:rPr>
        <w:drawing>
          <wp:inline distT="0" distB="0" distL="0" distR="0" wp14:anchorId="2867A79D" wp14:editId="3786373B">
            <wp:extent cx="5693134" cy="424898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410" cy="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8D8" w14:textId="77777777" w:rsidR="009F4FCE" w:rsidRDefault="009F4FCE" w:rsidP="00F53B7F"/>
    <w:p w14:paraId="25EDE09F" w14:textId="55775E2F" w:rsidR="001A267A" w:rsidRDefault="001A267A" w:rsidP="004348FC">
      <w:pPr>
        <w:pStyle w:val="Ttulo3"/>
      </w:pPr>
      <w:bookmarkStart w:id="12" w:name="_Toc38528908"/>
      <w:r>
        <w:t>Grupos</w:t>
      </w:r>
      <w:bookmarkEnd w:id="12"/>
    </w:p>
    <w:p w14:paraId="5F650C7C" w14:textId="2C3856E8" w:rsidR="001A267A" w:rsidRDefault="001A267A" w:rsidP="00F53B7F">
      <w:r>
        <w:rPr>
          <w:noProof/>
        </w:rPr>
        <w:drawing>
          <wp:inline distT="0" distB="0" distL="0" distR="0" wp14:anchorId="653AE72E" wp14:editId="296F41B4">
            <wp:extent cx="6034853" cy="492981"/>
            <wp:effectExtent l="0" t="0" r="4445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0690" cy="5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4D2" w14:textId="17F33305" w:rsidR="001A267A" w:rsidRDefault="001A267A" w:rsidP="004348FC">
      <w:pPr>
        <w:pStyle w:val="Ttulo3"/>
      </w:pPr>
      <w:bookmarkStart w:id="13" w:name="_Toc38528909"/>
      <w:r>
        <w:lastRenderedPageBreak/>
        <w:t>Usuarios</w:t>
      </w:r>
      <w:bookmarkEnd w:id="13"/>
    </w:p>
    <w:p w14:paraId="67F903BB" w14:textId="5C4901F9" w:rsidR="001A267A" w:rsidRDefault="001A267A" w:rsidP="00F53B7F">
      <w:r>
        <w:rPr>
          <w:noProof/>
        </w:rPr>
        <w:drawing>
          <wp:inline distT="0" distB="0" distL="0" distR="0" wp14:anchorId="19FA76F1" wp14:editId="3592D02C">
            <wp:extent cx="5760085" cy="64960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8D10" w14:textId="44E3054F" w:rsidR="001A267A" w:rsidRDefault="001A267A" w:rsidP="00F53B7F">
      <w:r>
        <w:t xml:space="preserve">Tras estos procesos podemos usar el comando </w:t>
      </w:r>
      <w:proofErr w:type="spellStart"/>
      <w:r>
        <w:t>slapcat</w:t>
      </w:r>
      <w:proofErr w:type="spellEnd"/>
      <w:r>
        <w:t xml:space="preserve"> para comprobar la información</w:t>
      </w:r>
    </w:p>
    <w:p w14:paraId="544F8AAE" w14:textId="30BA3299" w:rsidR="001A267A" w:rsidRDefault="001A267A" w:rsidP="00F53B7F">
      <w:r>
        <w:rPr>
          <w:noProof/>
        </w:rPr>
        <w:drawing>
          <wp:inline distT="0" distB="0" distL="0" distR="0" wp14:anchorId="7F202046" wp14:editId="4E626B46">
            <wp:extent cx="5760085" cy="6692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D13" w14:textId="313001C4" w:rsidR="001A267A" w:rsidRDefault="001A267A" w:rsidP="00F53B7F">
      <w:r>
        <w:rPr>
          <w:noProof/>
        </w:rPr>
        <w:lastRenderedPageBreak/>
        <w:drawing>
          <wp:inline distT="0" distB="0" distL="0" distR="0" wp14:anchorId="698F66BC" wp14:editId="3D65309C">
            <wp:extent cx="4943475" cy="42100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C01" w14:textId="79AE103B" w:rsidR="001A267A" w:rsidRDefault="001A267A" w:rsidP="00F53B7F">
      <w:r>
        <w:rPr>
          <w:noProof/>
        </w:rPr>
        <w:drawing>
          <wp:inline distT="0" distB="0" distL="0" distR="0" wp14:anchorId="1E6C4CD2" wp14:editId="3BCBD0FB">
            <wp:extent cx="4724400" cy="40862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29E" w14:textId="724E3223" w:rsidR="001A267A" w:rsidRDefault="001A267A" w:rsidP="00F53B7F">
      <w:r>
        <w:rPr>
          <w:noProof/>
        </w:rPr>
        <w:lastRenderedPageBreak/>
        <w:drawing>
          <wp:inline distT="0" distB="0" distL="0" distR="0" wp14:anchorId="3E683BC8" wp14:editId="3FCA3848">
            <wp:extent cx="4676775" cy="43338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65FF" w14:textId="69749011" w:rsidR="001A267A" w:rsidRDefault="001A267A" w:rsidP="00F53B7F">
      <w:r>
        <w:t>Con esto hemos finalizado la creación de UO, grupos y usuarios deseados para esta demo</w:t>
      </w:r>
    </w:p>
    <w:p w14:paraId="1EC008F2" w14:textId="36201D55" w:rsidR="00990F52" w:rsidRDefault="00990F52" w:rsidP="00990F52">
      <w:pPr>
        <w:pStyle w:val="Ttulo2"/>
      </w:pPr>
      <w:bookmarkStart w:id="14" w:name="_Toc38528910"/>
      <w:r>
        <w:t xml:space="preserve">Instalación De Interfaz Web </w:t>
      </w:r>
      <w:proofErr w:type="spellStart"/>
      <w:r>
        <w:t>Openldap</w:t>
      </w:r>
      <w:proofErr w:type="spellEnd"/>
      <w:r w:rsidR="003164CD">
        <w:t xml:space="preserve"> en Debian puro</w:t>
      </w:r>
      <w:bookmarkEnd w:id="14"/>
    </w:p>
    <w:p w14:paraId="6259CE8D" w14:textId="5702B7CD" w:rsidR="00990F52" w:rsidRDefault="00990F52" w:rsidP="00990F52">
      <w:r>
        <w:t xml:space="preserve">Para un manejo más fácil de </w:t>
      </w:r>
      <w:proofErr w:type="spellStart"/>
      <w:r>
        <w:t>Openldap</w:t>
      </w:r>
      <w:proofErr w:type="spellEnd"/>
      <w:r>
        <w:t xml:space="preserve"> instalaremos una interfaz web</w:t>
      </w:r>
    </w:p>
    <w:p w14:paraId="698E7A85" w14:textId="5B641E77" w:rsidR="00AE4E30" w:rsidRDefault="00AE4E30" w:rsidP="00990F52">
      <w:r>
        <w:t>Primero modificaremos el fichero /</w:t>
      </w:r>
      <w:proofErr w:type="spellStart"/>
      <w:r>
        <w:t>etc</w:t>
      </w:r>
      <w:proofErr w:type="spellEnd"/>
      <w:r>
        <w:t>/hosts y añadimos la entrada del server</w:t>
      </w:r>
    </w:p>
    <w:p w14:paraId="4B9268AA" w14:textId="65F26494" w:rsidR="00AE4E30" w:rsidRDefault="002B524E" w:rsidP="00990F52">
      <w:r>
        <w:rPr>
          <w:noProof/>
        </w:rPr>
        <w:drawing>
          <wp:inline distT="0" distB="0" distL="0" distR="0" wp14:anchorId="1F096619" wp14:editId="469E88E0">
            <wp:extent cx="5686425" cy="24955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AE95" w14:textId="6A9FEB4B" w:rsidR="00AE4E30" w:rsidRDefault="00AE4E30" w:rsidP="00990F52"/>
    <w:p w14:paraId="14129209" w14:textId="46D2CEA6" w:rsidR="00AE4E30" w:rsidRPr="00990F52" w:rsidRDefault="00AE4E30" w:rsidP="00990F52">
      <w:r>
        <w:t xml:space="preserve">A </w:t>
      </w:r>
      <w:r w:rsidR="004348FC">
        <w:t>continuación,</w:t>
      </w:r>
      <w:r>
        <w:t xml:space="preserve"> procederemos a instalar el paquete </w:t>
      </w:r>
      <w:proofErr w:type="spellStart"/>
      <w:r>
        <w:t>libnss-ldap</w:t>
      </w:r>
      <w:proofErr w:type="spellEnd"/>
    </w:p>
    <w:p w14:paraId="5827CE0D" w14:textId="3076BAFD" w:rsidR="00990F52" w:rsidRDefault="002B524E" w:rsidP="00990F52">
      <w:r>
        <w:rPr>
          <w:noProof/>
        </w:rPr>
        <w:drawing>
          <wp:inline distT="0" distB="0" distL="0" distR="0" wp14:anchorId="31CC66D9" wp14:editId="403E48AC">
            <wp:extent cx="5760085" cy="18370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40D8" w14:textId="45BC085C" w:rsidR="002B524E" w:rsidRDefault="002B524E" w:rsidP="00990F52">
      <w:r>
        <w:t>Proseguiremos con la configuración correspondiente</w:t>
      </w:r>
    </w:p>
    <w:p w14:paraId="59998BC9" w14:textId="0843F939" w:rsidR="009F4FCE" w:rsidRDefault="009F4FCE" w:rsidP="00990F52">
      <w:r>
        <w:t xml:space="preserve">Aquí nos pide la </w:t>
      </w:r>
      <w:proofErr w:type="spellStart"/>
      <w:r>
        <w:t>ip</w:t>
      </w:r>
      <w:proofErr w:type="spellEnd"/>
      <w:r>
        <w:t xml:space="preserve"> que usaremos</w:t>
      </w:r>
    </w:p>
    <w:p w14:paraId="7509D53A" w14:textId="0C9C0D45" w:rsidR="002B524E" w:rsidRDefault="002B524E" w:rsidP="00990F52">
      <w:r>
        <w:rPr>
          <w:noProof/>
        </w:rPr>
        <w:drawing>
          <wp:inline distT="0" distB="0" distL="0" distR="0" wp14:anchorId="5AEBB86E" wp14:editId="480A9547">
            <wp:extent cx="5760085" cy="18865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1A1" w14:textId="434A0880" w:rsidR="003122E6" w:rsidRDefault="009F4FCE" w:rsidP="00990F52">
      <w:r>
        <w:t>Aquí nos pide rellenar el nombre distintivo</w:t>
      </w:r>
    </w:p>
    <w:p w14:paraId="0E537775" w14:textId="0BAF17BF" w:rsidR="003122E6" w:rsidRDefault="003122E6" w:rsidP="00990F52">
      <w:r>
        <w:rPr>
          <w:noProof/>
        </w:rPr>
        <w:drawing>
          <wp:inline distT="0" distB="0" distL="0" distR="0" wp14:anchorId="43B03D44" wp14:editId="3AF22CA3">
            <wp:extent cx="5760085" cy="14382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DA2" w14:textId="3C047B01" w:rsidR="009F4FCE" w:rsidRDefault="009F4FCE" w:rsidP="00990F52"/>
    <w:p w14:paraId="12EFB653" w14:textId="11324348" w:rsidR="009F4FCE" w:rsidRDefault="009F4FCE" w:rsidP="00990F52"/>
    <w:p w14:paraId="504BCC50" w14:textId="06EA0AE2" w:rsidR="009F4FCE" w:rsidRDefault="009F4FCE" w:rsidP="00990F52"/>
    <w:p w14:paraId="5BB03034" w14:textId="208755F8" w:rsidR="009F4FCE" w:rsidRDefault="009F4FCE" w:rsidP="00990F52">
      <w:r>
        <w:lastRenderedPageBreak/>
        <w:t xml:space="preserve">Aquí cogeremos el valor </w:t>
      </w:r>
      <w:proofErr w:type="spellStart"/>
      <w:r>
        <w:t>mas</w:t>
      </w:r>
      <w:proofErr w:type="spellEnd"/>
      <w:r>
        <w:t xml:space="preserve"> alto como indica</w:t>
      </w:r>
    </w:p>
    <w:p w14:paraId="572EA731" w14:textId="23C01F10" w:rsidR="003122E6" w:rsidRDefault="003122E6" w:rsidP="00990F52">
      <w:r>
        <w:rPr>
          <w:noProof/>
        </w:rPr>
        <w:drawing>
          <wp:inline distT="0" distB="0" distL="0" distR="0" wp14:anchorId="3D44253D" wp14:editId="1E52FC1B">
            <wp:extent cx="5760085" cy="153924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FBC2" w14:textId="3435D0EF" w:rsidR="009F4FCE" w:rsidRDefault="009F4FCE" w:rsidP="00990F52">
      <w:r>
        <w:t xml:space="preserve">Configurando la cuenta </w:t>
      </w:r>
      <w:proofErr w:type="spellStart"/>
      <w:r>
        <w:t>admin</w:t>
      </w:r>
      <w:proofErr w:type="spellEnd"/>
      <w:r>
        <w:t xml:space="preserve"> para LDAP</w:t>
      </w:r>
    </w:p>
    <w:p w14:paraId="06DFDCFC" w14:textId="0F9D3F63" w:rsidR="003122E6" w:rsidRDefault="003122E6" w:rsidP="00990F52">
      <w:r>
        <w:rPr>
          <w:noProof/>
        </w:rPr>
        <w:drawing>
          <wp:inline distT="0" distB="0" distL="0" distR="0" wp14:anchorId="293762D5" wp14:editId="052ADB06">
            <wp:extent cx="5760085" cy="166243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549" w14:textId="46F5ACC2" w:rsidR="009F4FCE" w:rsidRDefault="009F4FCE" w:rsidP="00990F52">
      <w:r>
        <w:t xml:space="preserve">Contraseña </w:t>
      </w:r>
      <w:proofErr w:type="spellStart"/>
      <w:r>
        <w:t>admin</w:t>
      </w:r>
      <w:proofErr w:type="spellEnd"/>
    </w:p>
    <w:p w14:paraId="0D690C74" w14:textId="59F16B16" w:rsidR="003122E6" w:rsidRDefault="003122E6" w:rsidP="00990F52">
      <w:r>
        <w:rPr>
          <w:noProof/>
        </w:rPr>
        <w:drawing>
          <wp:inline distT="0" distB="0" distL="0" distR="0" wp14:anchorId="76DD8357" wp14:editId="30AE9BFD">
            <wp:extent cx="5391150" cy="177347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3044" cy="17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1851" w14:textId="0D60EB57" w:rsidR="009F4FCE" w:rsidRDefault="009F4FCE" w:rsidP="00990F52">
      <w:r>
        <w:t xml:space="preserve">Aviso del fichero </w:t>
      </w:r>
      <w:proofErr w:type="spellStart"/>
      <w:r>
        <w:t>nsswitch.conf</w:t>
      </w:r>
      <w:proofErr w:type="spellEnd"/>
    </w:p>
    <w:p w14:paraId="72FBF795" w14:textId="35A2FE12" w:rsidR="003122E6" w:rsidRDefault="003122E6" w:rsidP="00990F52">
      <w:r>
        <w:rPr>
          <w:noProof/>
        </w:rPr>
        <w:drawing>
          <wp:inline distT="0" distB="0" distL="0" distR="0" wp14:anchorId="452CD3B2" wp14:editId="09B5F0D8">
            <wp:extent cx="5238750" cy="1588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15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C51E" w14:textId="159FBE7C" w:rsidR="009F4FCE" w:rsidRDefault="009F4FCE" w:rsidP="00990F52">
      <w:r>
        <w:lastRenderedPageBreak/>
        <w:t>Aquí marcamos la opción por defecto</w:t>
      </w:r>
    </w:p>
    <w:p w14:paraId="1CD96099" w14:textId="53ACFF78" w:rsidR="003122E6" w:rsidRDefault="003122E6" w:rsidP="00990F52">
      <w:r>
        <w:rPr>
          <w:noProof/>
        </w:rPr>
        <w:drawing>
          <wp:inline distT="0" distB="0" distL="0" distR="0" wp14:anchorId="20564127" wp14:editId="16C0BC81">
            <wp:extent cx="5124450" cy="156315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4184" cy="15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737D" w14:textId="76CFEA92" w:rsidR="003122E6" w:rsidRDefault="003122E6" w:rsidP="00990F52">
      <w:r>
        <w:rPr>
          <w:noProof/>
        </w:rPr>
        <w:drawing>
          <wp:inline distT="0" distB="0" distL="0" distR="0" wp14:anchorId="251CC085" wp14:editId="33055999">
            <wp:extent cx="5172075" cy="1259521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12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143" w14:textId="7C63818A" w:rsidR="003122E6" w:rsidRDefault="00C651C6" w:rsidP="00990F52">
      <w:r>
        <w:t>Vamos a configurar los clientes</w:t>
      </w:r>
    </w:p>
    <w:p w14:paraId="106D9800" w14:textId="6CB7515A" w:rsidR="00C651C6" w:rsidRDefault="00C651C6" w:rsidP="00990F52">
      <w:r>
        <w:rPr>
          <w:noProof/>
        </w:rPr>
        <w:drawing>
          <wp:inline distT="0" distB="0" distL="0" distR="0" wp14:anchorId="0DA549F6" wp14:editId="19131EE9">
            <wp:extent cx="4933950" cy="3143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7B0" w14:textId="7854F337" w:rsidR="00C651C6" w:rsidRDefault="00C651C6" w:rsidP="00990F52">
      <w:r>
        <w:rPr>
          <w:noProof/>
        </w:rPr>
        <w:drawing>
          <wp:inline distT="0" distB="0" distL="0" distR="0" wp14:anchorId="1A3226A0" wp14:editId="204E46F7">
            <wp:extent cx="4619625" cy="211598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5437" cy="21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B71" w14:textId="6C3B2526" w:rsidR="00B162B8" w:rsidRDefault="00B162B8" w:rsidP="00990F52">
      <w:r>
        <w:t>Ejecutaremos el siguiente comando para comprobar que funciona el servidor</w:t>
      </w:r>
    </w:p>
    <w:p w14:paraId="340D01F7" w14:textId="1899567A" w:rsidR="00B162B8" w:rsidRDefault="00B162B8" w:rsidP="00990F52">
      <w:r>
        <w:rPr>
          <w:noProof/>
        </w:rPr>
        <w:drawing>
          <wp:inline distT="0" distB="0" distL="0" distR="0" wp14:anchorId="7B27AAE6" wp14:editId="3BD42BBF">
            <wp:extent cx="5048250" cy="1619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214" w14:textId="446DE9B4" w:rsidR="00B162B8" w:rsidRDefault="00B162B8" w:rsidP="00990F52">
      <w:r>
        <w:t>Nos devuelve un 0 así que es correcto</w:t>
      </w:r>
    </w:p>
    <w:p w14:paraId="71388385" w14:textId="2C5B5B1D" w:rsidR="00B162B8" w:rsidRDefault="00B162B8" w:rsidP="00990F52">
      <w:r>
        <w:rPr>
          <w:noProof/>
        </w:rPr>
        <w:lastRenderedPageBreak/>
        <w:drawing>
          <wp:inline distT="0" distB="0" distL="0" distR="0" wp14:anchorId="071FABB5" wp14:editId="13B440B9">
            <wp:extent cx="2381250" cy="11906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26A0" w14:textId="75FA5D7E" w:rsidR="009F4FCE" w:rsidRDefault="009F4FCE" w:rsidP="00990F52">
      <w:r>
        <w:t>Terminamos bajando la interfaz web deseada</w:t>
      </w:r>
    </w:p>
    <w:p w14:paraId="09462755" w14:textId="635FA71E" w:rsidR="002F7D06" w:rsidRDefault="002F7D06" w:rsidP="00990F52"/>
    <w:p w14:paraId="679B0F6D" w14:textId="74210CA4" w:rsidR="002F7D06" w:rsidRDefault="002F7D06" w:rsidP="00990F52">
      <w:r>
        <w:rPr>
          <w:noProof/>
        </w:rPr>
        <w:drawing>
          <wp:inline distT="0" distB="0" distL="0" distR="0" wp14:anchorId="3FD130B6" wp14:editId="462F2FD5">
            <wp:extent cx="5760085" cy="5124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8B4" w14:textId="4B1D7C97" w:rsidR="00734BA3" w:rsidRDefault="00734BA3" w:rsidP="00990F52">
      <w:r>
        <w:rPr>
          <w:noProof/>
        </w:rPr>
        <w:drawing>
          <wp:inline distT="0" distB="0" distL="0" distR="0" wp14:anchorId="17F26964" wp14:editId="7F8C449C">
            <wp:extent cx="5760085" cy="81089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43D" w14:textId="5C865F70" w:rsidR="002F7D06" w:rsidRDefault="00371A2B" w:rsidP="00990F52">
      <w:r>
        <w:t>Comprobamos que tras esto podemos acceder</w:t>
      </w:r>
    </w:p>
    <w:p w14:paraId="2A08212F" w14:textId="6FCE90ED" w:rsidR="00371A2B" w:rsidRDefault="00371A2B" w:rsidP="00990F52">
      <w:r>
        <w:t>A la interfaz web</w:t>
      </w:r>
    </w:p>
    <w:p w14:paraId="629AC2D7" w14:textId="67B3688F" w:rsidR="00371A2B" w:rsidRDefault="00371A2B" w:rsidP="00990F52">
      <w:r>
        <w:rPr>
          <w:noProof/>
        </w:rPr>
        <w:drawing>
          <wp:inline distT="0" distB="0" distL="0" distR="0" wp14:anchorId="785D0BEF" wp14:editId="4ED30EE8">
            <wp:extent cx="5124450" cy="3912682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685" cy="39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3686" w14:textId="7298FAB6" w:rsidR="00F338E2" w:rsidRDefault="00F338E2" w:rsidP="00990F52">
      <w:r>
        <w:lastRenderedPageBreak/>
        <w:t xml:space="preserve">Vamos a </w:t>
      </w:r>
      <w:proofErr w:type="gramStart"/>
      <w:r>
        <w:t>proceder a configurarlo</w:t>
      </w:r>
      <w:proofErr w:type="gramEnd"/>
    </w:p>
    <w:p w14:paraId="71D6FBD8" w14:textId="4F3D60AB" w:rsidR="00F338E2" w:rsidRDefault="00F338E2" w:rsidP="00990F52">
      <w:r>
        <w:rPr>
          <w:noProof/>
        </w:rPr>
        <w:drawing>
          <wp:inline distT="0" distB="0" distL="0" distR="0" wp14:anchorId="2EC4F2C8" wp14:editId="2681739F">
            <wp:extent cx="5760085" cy="50863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C06" w14:textId="07F97D11" w:rsidR="00F338E2" w:rsidRDefault="00F338E2" w:rsidP="00990F52">
      <w:r>
        <w:rPr>
          <w:noProof/>
        </w:rPr>
        <w:drawing>
          <wp:inline distT="0" distB="0" distL="0" distR="0" wp14:anchorId="61B290B3" wp14:editId="230B6A4B">
            <wp:extent cx="5760085" cy="1599565"/>
            <wp:effectExtent l="0" t="0" r="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309" w14:textId="2DC37A65" w:rsidR="00F338E2" w:rsidRDefault="00F338E2" w:rsidP="00990F52">
      <w:r>
        <w:rPr>
          <w:noProof/>
        </w:rPr>
        <w:lastRenderedPageBreak/>
        <w:drawing>
          <wp:inline distT="0" distB="0" distL="0" distR="0" wp14:anchorId="19D4E6CB" wp14:editId="7DA731DA">
            <wp:extent cx="5760085" cy="13208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3B80" w14:textId="5E6669ED" w:rsidR="00E64D6E" w:rsidRDefault="00E64D6E" w:rsidP="00990F52"/>
    <w:p w14:paraId="19FA8D6E" w14:textId="1D8E236A" w:rsidR="00E64D6E" w:rsidRDefault="00E64D6E" w:rsidP="00990F52">
      <w:r>
        <w:t xml:space="preserve">Como vemos después de configurar los parámetros, nos reconoce los ficheros </w:t>
      </w:r>
      <w:proofErr w:type="spellStart"/>
      <w:r>
        <w:t>ldif</w:t>
      </w:r>
      <w:proofErr w:type="spellEnd"/>
      <w:r>
        <w:t xml:space="preserve"> creados</w:t>
      </w:r>
    </w:p>
    <w:p w14:paraId="70F15586" w14:textId="11EFB5FF" w:rsidR="00E64D6E" w:rsidRDefault="00E64D6E" w:rsidP="00990F52">
      <w:r>
        <w:rPr>
          <w:noProof/>
        </w:rPr>
        <w:drawing>
          <wp:inline distT="0" distB="0" distL="0" distR="0" wp14:anchorId="34705A13" wp14:editId="1836D276">
            <wp:extent cx="5760085" cy="408432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B7B4" w14:textId="15C70FD5" w:rsidR="009F4FCE" w:rsidRDefault="009F4FCE" w:rsidP="00990F52">
      <w:r>
        <w:t xml:space="preserve">Y hasta aquí como se haría si no usásemos Docker, como vemos es un proceso más tedioso, pero con el mismo </w:t>
      </w:r>
      <w:r w:rsidR="003164CD">
        <w:t>resultado (hemos</w:t>
      </w:r>
      <w:r>
        <w:t xml:space="preserve"> usado otras interfaces web para comprobar e investigar la funcionalidad de cada una)</w:t>
      </w:r>
    </w:p>
    <w:p w14:paraId="10B71B73" w14:textId="5BA4BFAD" w:rsidR="005E7B0C" w:rsidRDefault="005E7B0C" w:rsidP="00990F52"/>
    <w:p w14:paraId="615CCA8D" w14:textId="1A38E961" w:rsidR="005E7B0C" w:rsidRDefault="005E7B0C" w:rsidP="005E7B0C">
      <w:pPr>
        <w:pStyle w:val="Ttulo2"/>
      </w:pPr>
      <w:r>
        <w:lastRenderedPageBreak/>
        <w:t>Instalación OPENVPN DOCKER</w:t>
      </w:r>
    </w:p>
    <w:p w14:paraId="7EA889D8" w14:textId="77777777" w:rsidR="00AC265C" w:rsidRDefault="00AC265C" w:rsidP="00AC265C">
      <w:pPr>
        <w:pStyle w:val="Ttulo3"/>
      </w:pPr>
      <w:r>
        <w:t>Configuración Máquina Virtual</w:t>
      </w:r>
    </w:p>
    <w:p w14:paraId="22BD32BC" w14:textId="77777777" w:rsidR="00AC265C" w:rsidRDefault="00AC265C" w:rsidP="00AC265C"/>
    <w:p w14:paraId="4F501529" w14:textId="77777777" w:rsidR="00AC265C" w:rsidRDefault="00AC265C" w:rsidP="00AC265C">
      <w:r>
        <w:t>El primer paso que vamos a realizar va a ser instalar una segunda tarjeta de red que vamos a poner en un segmento llamado VPN para poder realizar posteriormente las pruebas de conexión mediante la VPN.</w:t>
      </w:r>
    </w:p>
    <w:p w14:paraId="4E48AEF2" w14:textId="70EDF90C" w:rsidR="00AC265C" w:rsidRDefault="00AC265C" w:rsidP="00AC265C">
      <w:r>
        <w:rPr>
          <w:noProof/>
        </w:rPr>
        <w:drawing>
          <wp:inline distT="0" distB="0" distL="0" distR="0" wp14:anchorId="2FDAD36F" wp14:editId="78EE2316">
            <wp:extent cx="5760085" cy="2489200"/>
            <wp:effectExtent l="0" t="0" r="0" b="635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38CB" w14:textId="77777777" w:rsidR="008058A1" w:rsidRDefault="008058A1" w:rsidP="00AC265C"/>
    <w:p w14:paraId="556C46B7" w14:textId="55169CD2" w:rsidR="00AC265C" w:rsidRDefault="00AC265C" w:rsidP="00AC265C">
      <w:r>
        <w:t>Dentro de la maquina vamos a asignarle la siguiente dirección de red.</w:t>
      </w:r>
    </w:p>
    <w:p w14:paraId="5F8AF536" w14:textId="77777777" w:rsidR="008058A1" w:rsidRDefault="008058A1" w:rsidP="00AC265C"/>
    <w:p w14:paraId="35E1BB4A" w14:textId="4327B244" w:rsidR="00AC265C" w:rsidRDefault="00AC265C" w:rsidP="00AC265C">
      <w:r>
        <w:rPr>
          <w:noProof/>
        </w:rPr>
        <w:drawing>
          <wp:inline distT="0" distB="0" distL="0" distR="0" wp14:anchorId="62C4F40F" wp14:editId="38D3C109">
            <wp:extent cx="2590476" cy="780952"/>
            <wp:effectExtent l="0" t="0" r="635" b="63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B18B" w14:textId="77777777" w:rsidR="008058A1" w:rsidRDefault="008058A1" w:rsidP="00AC265C"/>
    <w:p w14:paraId="77A75AED" w14:textId="77777777" w:rsidR="00AC265C" w:rsidRPr="00AC265C" w:rsidRDefault="00AC265C" w:rsidP="00AC265C">
      <w:pPr>
        <w:pStyle w:val="Ttulo3"/>
      </w:pPr>
      <w:r>
        <w:t>Docker-</w:t>
      </w:r>
      <w:proofErr w:type="spellStart"/>
      <w:r>
        <w:t>Compose</w:t>
      </w:r>
      <w:proofErr w:type="spellEnd"/>
      <w:r>
        <w:t xml:space="preserve"> Instalación</w:t>
      </w:r>
    </w:p>
    <w:p w14:paraId="145DEE28" w14:textId="728625AE" w:rsidR="005E7B0C" w:rsidRDefault="005E7B0C" w:rsidP="005E7B0C"/>
    <w:p w14:paraId="1F608A69" w14:textId="54E58B2A" w:rsidR="005E7B0C" w:rsidRDefault="005E7B0C" w:rsidP="005E7B0C">
      <w:r>
        <w:t xml:space="preserve">Para poder instalar OPENVPN vamos a acudir a buscar su imagen, para ello acudimos a </w:t>
      </w:r>
      <w:hyperlink r:id="rId92" w:history="1">
        <w:r>
          <w:rPr>
            <w:rStyle w:val="Hipervnculo"/>
          </w:rPr>
          <w:t>https://hub.docker.com/</w:t>
        </w:r>
      </w:hyperlink>
      <w:r>
        <w:t xml:space="preserve"> , donde dentro del mismo podremos encontrar todas las imágenes publicadas para Docker</w:t>
      </w:r>
      <w:r w:rsidR="009220B0">
        <w:t xml:space="preserve"> de distintos servicios, aplicaciones</w:t>
      </w:r>
      <w:r>
        <w:t>.</w:t>
      </w:r>
    </w:p>
    <w:p w14:paraId="2AA2B4DA" w14:textId="1C3EA664" w:rsidR="005E7B0C" w:rsidRDefault="005E7B0C" w:rsidP="005E7B0C">
      <w:pPr>
        <w:rPr>
          <w:b/>
          <w:bCs/>
          <w:u w:val="single"/>
        </w:rPr>
      </w:pPr>
      <w:r>
        <w:lastRenderedPageBreak/>
        <w:t xml:space="preserve">Una vez dentro podremos encontrar haciendo una búsqueda la imagen oficial de OPENVPN que corresponde al repositorio </w:t>
      </w:r>
      <w:proofErr w:type="spellStart"/>
      <w:r w:rsidRPr="005E7B0C">
        <w:rPr>
          <w:b/>
          <w:bCs/>
          <w:u w:val="single"/>
        </w:rPr>
        <w:t>kylemanna</w:t>
      </w:r>
      <w:proofErr w:type="spellEnd"/>
      <w:r w:rsidRPr="005E7B0C">
        <w:rPr>
          <w:b/>
          <w:bCs/>
          <w:u w:val="single"/>
        </w:rPr>
        <w:t>/</w:t>
      </w:r>
      <w:proofErr w:type="spellStart"/>
      <w:r w:rsidRPr="005E7B0C">
        <w:rPr>
          <w:b/>
          <w:bCs/>
          <w:u w:val="single"/>
        </w:rPr>
        <w:t>openvpn</w:t>
      </w:r>
      <w:proofErr w:type="spellEnd"/>
      <w:r>
        <w:rPr>
          <w:b/>
          <w:bCs/>
          <w:u w:val="single"/>
        </w:rPr>
        <w:t>.</w:t>
      </w:r>
    </w:p>
    <w:p w14:paraId="2A8205F9" w14:textId="1FD4884E" w:rsidR="005E7B0C" w:rsidRPr="005E7B0C" w:rsidRDefault="005E7B0C" w:rsidP="005E7B0C">
      <w:pPr>
        <w:rPr>
          <w:lang w:val="es-AR"/>
        </w:rPr>
      </w:pPr>
      <w:r>
        <w:t xml:space="preserve">En el repositorio podemos encontrar una guía de </w:t>
      </w:r>
      <w:r w:rsidR="009220B0">
        <w:t>cómo</w:t>
      </w:r>
      <w:r>
        <w:t xml:space="preserve"> realizar la instalación de OPENVPN en Docker.</w:t>
      </w:r>
    </w:p>
    <w:p w14:paraId="5A5A32D4" w14:textId="377DD973" w:rsidR="005E7B0C" w:rsidRDefault="005E7B0C" w:rsidP="00990F52">
      <w:r>
        <w:t>En nuestro caso vamos a utilizar la opción de Docker-</w:t>
      </w:r>
      <w:proofErr w:type="spellStart"/>
      <w:r>
        <w:t>Compose</w:t>
      </w:r>
      <w:proofErr w:type="spellEnd"/>
      <w:r>
        <w:t xml:space="preserve"> para realizar la instalación.</w:t>
      </w:r>
    </w:p>
    <w:p w14:paraId="720BE4B2" w14:textId="4E321ECE" w:rsidR="009220B0" w:rsidRDefault="009220B0" w:rsidP="00990F52">
      <w:r>
        <w:t>Para ello vamos a generar un fichero .</w:t>
      </w:r>
      <w:proofErr w:type="spellStart"/>
      <w:r>
        <w:t>yml</w:t>
      </w:r>
      <w:proofErr w:type="spellEnd"/>
      <w:r>
        <w:t xml:space="preserve"> con el nombre de Docker-</w:t>
      </w:r>
      <w:proofErr w:type="spellStart"/>
      <w:r>
        <w:t>compose</w:t>
      </w:r>
      <w:proofErr w:type="spellEnd"/>
      <w:r>
        <w:t>.</w:t>
      </w:r>
    </w:p>
    <w:p w14:paraId="7D0C045A" w14:textId="0EFA4749" w:rsidR="005E7B0C" w:rsidRDefault="00792318" w:rsidP="00990F52">
      <w:r>
        <w:rPr>
          <w:noProof/>
        </w:rPr>
        <w:drawing>
          <wp:inline distT="0" distB="0" distL="0" distR="0" wp14:anchorId="08F83749" wp14:editId="356D9C4C">
            <wp:extent cx="4228571" cy="171429"/>
            <wp:effectExtent l="0" t="0" r="0" b="63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C99" w14:textId="3B5D97BF" w:rsidR="00792318" w:rsidRDefault="00792318" w:rsidP="00990F52">
      <w:r>
        <w:t>Vamos a rellenar el fichero con los siguientes parámetros para la instalación.</w:t>
      </w:r>
    </w:p>
    <w:p w14:paraId="10934FA9" w14:textId="73D491A2" w:rsidR="00792318" w:rsidRDefault="00792318" w:rsidP="00990F52">
      <w:r>
        <w:rPr>
          <w:noProof/>
        </w:rPr>
        <w:drawing>
          <wp:inline distT="0" distB="0" distL="0" distR="0" wp14:anchorId="6BFB7C32" wp14:editId="29D8869F">
            <wp:extent cx="4142857" cy="2076190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F9B2" w14:textId="6E2F0AEF" w:rsidR="009220B0" w:rsidRDefault="009220B0" w:rsidP="009220B0">
      <w:pPr>
        <w:pStyle w:val="Prrafodelista"/>
        <w:numPr>
          <w:ilvl w:val="0"/>
          <w:numId w:val="2"/>
        </w:numPr>
      </w:pPr>
      <w:proofErr w:type="spellStart"/>
      <w:r>
        <w:t>Version</w:t>
      </w:r>
      <w:proofErr w:type="spellEnd"/>
      <w:r>
        <w:t xml:space="preserve"> : Corresponde con la versión de Docker-</w:t>
      </w:r>
      <w:proofErr w:type="spellStart"/>
      <w:r>
        <w:t>Compose</w:t>
      </w:r>
      <w:proofErr w:type="spellEnd"/>
      <w:r>
        <w:t xml:space="preserve"> que vamos a utilizar en este caso la 2.</w:t>
      </w:r>
    </w:p>
    <w:p w14:paraId="1DC357E8" w14:textId="19E0EF71" w:rsidR="009220B0" w:rsidRDefault="009220B0" w:rsidP="009220B0">
      <w:pPr>
        <w:pStyle w:val="Prrafodelista"/>
        <w:numPr>
          <w:ilvl w:val="0"/>
          <w:numId w:val="2"/>
        </w:numPr>
      </w:pPr>
      <w:proofErr w:type="spellStart"/>
      <w:r>
        <w:t>Services</w:t>
      </w:r>
      <w:proofErr w:type="spellEnd"/>
      <w:r>
        <w:t>: Le indicamos que servicio vamos a utilizar en este caso OPENVPN.</w:t>
      </w:r>
    </w:p>
    <w:p w14:paraId="20C40C26" w14:textId="77777777" w:rsidR="009220B0" w:rsidRDefault="009220B0" w:rsidP="00990F52">
      <w:pPr>
        <w:pStyle w:val="Prrafodelista"/>
        <w:numPr>
          <w:ilvl w:val="0"/>
          <w:numId w:val="2"/>
        </w:numPr>
      </w:pPr>
      <w:proofErr w:type="spellStart"/>
      <w:r>
        <w:t>Cap_add</w:t>
      </w:r>
      <w:proofErr w:type="spellEnd"/>
      <w:r>
        <w:t xml:space="preserve">: Nos permite añadirle al contenedor privilegios, en este caso con NET_ADMIN nos permite darle la capacidad de poder </w:t>
      </w:r>
      <w:r w:rsidRPr="009220B0">
        <w:t>manipular cosas como, cambiar la configuración de la Interfaz, administrar el Firewall, modificar la tabla de rutas etc.</w:t>
      </w:r>
    </w:p>
    <w:p w14:paraId="2341B56E" w14:textId="2482E404" w:rsidR="00792318" w:rsidRDefault="00AC265C" w:rsidP="009220B0">
      <w:pPr>
        <w:pStyle w:val="Prrafodelista"/>
      </w:pPr>
      <w:r>
        <w:t xml:space="preserve">Podemos buscar todas las opciones que nos da el </w:t>
      </w:r>
      <w:proofErr w:type="spellStart"/>
      <w:r>
        <w:t>kernel</w:t>
      </w:r>
      <w:proofErr w:type="spellEnd"/>
      <w:r>
        <w:t xml:space="preserve"> de Linux buscando en </w:t>
      </w:r>
      <w:proofErr w:type="spellStart"/>
      <w:r>
        <w:t>google</w:t>
      </w:r>
      <w:proofErr w:type="spellEnd"/>
      <w:r>
        <w:t xml:space="preserve"> </w:t>
      </w:r>
      <w:proofErr w:type="spellStart"/>
      <w:r w:rsidRPr="00AC265C">
        <w:t>man</w:t>
      </w:r>
      <w:proofErr w:type="spellEnd"/>
      <w:r w:rsidRPr="00AC265C">
        <w:t xml:space="preserve"> 7 </w:t>
      </w:r>
      <w:proofErr w:type="spellStart"/>
      <w:r w:rsidRPr="00AC265C">
        <w:t>capabilities</w:t>
      </w:r>
      <w:proofErr w:type="spellEnd"/>
      <w:r>
        <w:t>, de esta forma podremos ver una lista completa de todas las opciones.</w:t>
      </w:r>
    </w:p>
    <w:p w14:paraId="7DAED22A" w14:textId="77777777" w:rsidR="009220B0" w:rsidRDefault="009220B0" w:rsidP="00990F52">
      <w:pPr>
        <w:pStyle w:val="Prrafodelista"/>
        <w:numPr>
          <w:ilvl w:val="0"/>
          <w:numId w:val="2"/>
        </w:numPr>
      </w:pPr>
      <w:proofErr w:type="spellStart"/>
      <w:r>
        <w:t>Image</w:t>
      </w:r>
      <w:proofErr w:type="spellEnd"/>
      <w:r>
        <w:t>: Le indicamos que imagen queremos usar, en este caso vamos a usar la oficial.</w:t>
      </w:r>
    </w:p>
    <w:p w14:paraId="0B55120C" w14:textId="77777777" w:rsidR="009220B0" w:rsidRDefault="00AC265C" w:rsidP="00990F52">
      <w:pPr>
        <w:pStyle w:val="Prrafodelista"/>
        <w:numPr>
          <w:ilvl w:val="0"/>
          <w:numId w:val="2"/>
        </w:numPr>
      </w:pPr>
      <w:proofErr w:type="spellStart"/>
      <w:r>
        <w:t>Container_name</w:t>
      </w:r>
      <w:proofErr w:type="spellEnd"/>
      <w:r w:rsidR="009220B0">
        <w:t>:</w:t>
      </w:r>
      <w:r>
        <w:t xml:space="preserve"> </w:t>
      </w:r>
      <w:r w:rsidR="009220B0">
        <w:t xml:space="preserve">Indicamos a Docker </w:t>
      </w:r>
      <w:r>
        <w:t>el nombre que tendrá el contenedor.</w:t>
      </w:r>
    </w:p>
    <w:p w14:paraId="7FA62933" w14:textId="77777777" w:rsidR="009220B0" w:rsidRDefault="009220B0" w:rsidP="00990F52">
      <w:pPr>
        <w:pStyle w:val="Prrafodelista"/>
        <w:numPr>
          <w:ilvl w:val="0"/>
          <w:numId w:val="2"/>
        </w:numPr>
      </w:pPr>
      <w:proofErr w:type="spellStart"/>
      <w:r>
        <w:t>P</w:t>
      </w:r>
      <w:r w:rsidR="00AC265C">
        <w:t>orts</w:t>
      </w:r>
      <w:proofErr w:type="spellEnd"/>
      <w:r>
        <w:t>:</w:t>
      </w:r>
      <w:r w:rsidR="00AC265C">
        <w:t xml:space="preserve"> </w:t>
      </w:r>
      <w:r>
        <w:t>L</w:t>
      </w:r>
      <w:r w:rsidR="00AC265C">
        <w:t>e indicamos los puertos que queremos utilizar.</w:t>
      </w:r>
    </w:p>
    <w:p w14:paraId="5E7A3B2C" w14:textId="77777777" w:rsidR="009220B0" w:rsidRDefault="009220B0" w:rsidP="00990F52">
      <w:pPr>
        <w:pStyle w:val="Prrafodelista"/>
        <w:numPr>
          <w:ilvl w:val="0"/>
          <w:numId w:val="2"/>
        </w:numPr>
      </w:pPr>
      <w:proofErr w:type="spellStart"/>
      <w:r>
        <w:t>R</w:t>
      </w:r>
      <w:r w:rsidR="00AC265C">
        <w:t>estart</w:t>
      </w:r>
      <w:proofErr w:type="spellEnd"/>
      <w:r>
        <w:t>:</w:t>
      </w:r>
      <w:r w:rsidR="00AC265C">
        <w:t xml:space="preserve"> </w:t>
      </w:r>
      <w:r>
        <w:t>L</w:t>
      </w:r>
      <w:r w:rsidR="00AC265C">
        <w:t>e indicamos que siempre queremos que el contenedor se reinicie en caso de que se detenga.</w:t>
      </w:r>
    </w:p>
    <w:p w14:paraId="3092637C" w14:textId="664C06AD" w:rsidR="00AC265C" w:rsidRDefault="009220B0" w:rsidP="00990F52">
      <w:pPr>
        <w:pStyle w:val="Prrafodelista"/>
        <w:numPr>
          <w:ilvl w:val="0"/>
          <w:numId w:val="2"/>
        </w:numPr>
      </w:pPr>
      <w:r>
        <w:t>V</w:t>
      </w:r>
      <w:r w:rsidR="00AC265C">
        <w:t>olúmenes</w:t>
      </w:r>
      <w:r>
        <w:t>:</w:t>
      </w:r>
      <w:r w:rsidR="00AC265C">
        <w:t xml:space="preserve"> </w:t>
      </w:r>
      <w:r>
        <w:t>L</w:t>
      </w:r>
      <w:r w:rsidR="00AC265C">
        <w:t xml:space="preserve">e indicamos donde queremos que se cree el volumen que va a contener el contenedor, esto es algo muy importante ya que, en caso de no indicarle un punto </w:t>
      </w:r>
      <w:r w:rsidR="00AC265C">
        <w:lastRenderedPageBreak/>
        <w:t>de montaje, Docker generaría un volumen que en caso de actualizar el contenedor se borraría, en este caso vamos a mapear el volumen a la carpeta /proyecto/</w:t>
      </w:r>
      <w:proofErr w:type="spellStart"/>
      <w:r w:rsidR="00AC265C">
        <w:t>openvpn</w:t>
      </w:r>
      <w:proofErr w:type="spellEnd"/>
      <w:r w:rsidR="00AC265C">
        <w:t>-data/conf.</w:t>
      </w:r>
      <w:r>
        <w:t xml:space="preserve"> </w:t>
      </w:r>
      <w:r w:rsidR="00AC265C">
        <w:t>Esto mismo se podría realizar con la opción -v en caso de no hacer la instalación con Docker-</w:t>
      </w:r>
      <w:proofErr w:type="spellStart"/>
      <w:r w:rsidR="00AC265C">
        <w:t>compose</w:t>
      </w:r>
      <w:proofErr w:type="spellEnd"/>
      <w:r w:rsidR="00AC265C">
        <w:t>.</w:t>
      </w:r>
    </w:p>
    <w:p w14:paraId="5253C563" w14:textId="72C83C61" w:rsidR="00AC265C" w:rsidRDefault="00AC265C" w:rsidP="00990F52"/>
    <w:p w14:paraId="06C15824" w14:textId="3CFFB18D" w:rsidR="00AC265C" w:rsidRDefault="009220B0" w:rsidP="00990F52">
      <w:r>
        <w:t xml:space="preserve">Una vez generado el fichero, vamos a iniciar generando la configuración del VPN, le vamos a </w:t>
      </w:r>
      <w:proofErr w:type="spellStart"/>
      <w:r>
        <w:t>indiciar</w:t>
      </w:r>
      <w:proofErr w:type="spellEnd"/>
      <w:r>
        <w:t xml:space="preserve"> el dominio a resolver para conectarse, también le podríamos poner directamente la IP.</w:t>
      </w:r>
    </w:p>
    <w:p w14:paraId="384B42D1" w14:textId="0609498A" w:rsidR="006F72CF" w:rsidRDefault="006F72CF" w:rsidP="00990F52">
      <w:r>
        <w:t>*Con el modificar –</w:t>
      </w:r>
      <w:proofErr w:type="spellStart"/>
      <w:r>
        <w:t>rm</w:t>
      </w:r>
      <w:proofErr w:type="spellEnd"/>
      <w:r>
        <w:t xml:space="preserve"> conseguimos crear un contenedor temporal una vez acabe de ejecutarse se eliminará.</w:t>
      </w:r>
    </w:p>
    <w:p w14:paraId="0C31A5B4" w14:textId="6700770E" w:rsidR="009220B0" w:rsidRDefault="009220B0" w:rsidP="00990F52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A6792E6" wp14:editId="427B46A4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1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E982B" w14:textId="63786237" w:rsidR="009220B0" w:rsidRPr="00C55AD3" w:rsidRDefault="009220B0" w:rsidP="009220B0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</w:rPr>
                            </w:pPr>
                            <w:proofErr w:type="spellStart"/>
                            <w:r w:rsidRPr="009220B0">
                              <w:rPr>
                                <w:color w:val="F3F3F3"/>
                              </w:rPr>
                              <w:t>docker-compose</w:t>
                            </w:r>
                            <w:proofErr w:type="spellEnd"/>
                            <w:r w:rsidRPr="009220B0">
                              <w:rPr>
                                <w:color w:val="F3F3F3"/>
                              </w:rPr>
                              <w:t xml:space="preserve"> run --</w:t>
                            </w:r>
                            <w:proofErr w:type="spellStart"/>
                            <w:r w:rsidRPr="009220B0">
                              <w:rPr>
                                <w:color w:val="F3F3F3"/>
                              </w:rPr>
                              <w:t>rm</w:t>
                            </w:r>
                            <w:proofErr w:type="spellEnd"/>
                            <w:r w:rsidRPr="009220B0">
                              <w:rPr>
                                <w:color w:val="F3F3F3"/>
                              </w:rPr>
                              <w:t xml:space="preserve"> </w:t>
                            </w:r>
                            <w:proofErr w:type="spellStart"/>
                            <w:r w:rsidRPr="009220B0">
                              <w:rPr>
                                <w:color w:val="F3F3F3"/>
                              </w:rPr>
                              <w:t>proyectodockervpn</w:t>
                            </w:r>
                            <w:proofErr w:type="spellEnd"/>
                            <w:r w:rsidRPr="009220B0">
                              <w:rPr>
                                <w:color w:val="F3F3F3"/>
                              </w:rPr>
                              <w:t xml:space="preserve"> </w:t>
                            </w:r>
                            <w:proofErr w:type="spellStart"/>
                            <w:r w:rsidRPr="009220B0">
                              <w:rPr>
                                <w:color w:val="F3F3F3"/>
                              </w:rPr>
                              <w:t>ovpn_genconfig</w:t>
                            </w:r>
                            <w:proofErr w:type="spellEnd"/>
                            <w:r w:rsidRPr="009220B0">
                              <w:rPr>
                                <w:color w:val="F3F3F3"/>
                              </w:rPr>
                              <w:t xml:space="preserve"> -u udp://</w:t>
                            </w:r>
                            <w:r w:rsidRPr="0090524D">
                              <w:rPr>
                                <w:rFonts w:ascii="Calibri" w:hAnsi="Calibri"/>
                                <w:color w:val="CD5555"/>
                                <w:szCs w:val="18"/>
                              </w:rPr>
                              <w:t>vpn.proyectodocker.com</w:t>
                            </w:r>
                          </w:p>
                          <w:p w14:paraId="3010A926" w14:textId="77777777" w:rsidR="009220B0" w:rsidRPr="009220B0" w:rsidRDefault="009220B0" w:rsidP="009220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92E6" id="_x0000_s1054" type="#_x0000_t202" style="position:absolute;left:0;text-align:left;margin-left:0;margin-top:32.05pt;width:450.75pt;height:4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" filled="f" stroked="f">
                <v:textbox>
                  <w:txbxContent>
                    <w:p w14:paraId="67AE982B" w14:textId="63786237" w:rsidR="009220B0" w:rsidRPr="00C55AD3" w:rsidRDefault="009220B0" w:rsidP="009220B0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</w:rPr>
                      </w:pPr>
                      <w:proofErr w:type="spellStart"/>
                      <w:r w:rsidRPr="009220B0">
                        <w:rPr>
                          <w:color w:val="F3F3F3"/>
                        </w:rPr>
                        <w:t>docker-compose</w:t>
                      </w:r>
                      <w:proofErr w:type="spellEnd"/>
                      <w:r w:rsidRPr="009220B0">
                        <w:rPr>
                          <w:color w:val="F3F3F3"/>
                        </w:rPr>
                        <w:t xml:space="preserve"> run --</w:t>
                      </w:r>
                      <w:proofErr w:type="spellStart"/>
                      <w:r w:rsidRPr="009220B0">
                        <w:rPr>
                          <w:color w:val="F3F3F3"/>
                        </w:rPr>
                        <w:t>rm</w:t>
                      </w:r>
                      <w:proofErr w:type="spellEnd"/>
                      <w:r w:rsidRPr="009220B0">
                        <w:rPr>
                          <w:color w:val="F3F3F3"/>
                        </w:rPr>
                        <w:t xml:space="preserve"> </w:t>
                      </w:r>
                      <w:proofErr w:type="spellStart"/>
                      <w:r w:rsidRPr="009220B0">
                        <w:rPr>
                          <w:color w:val="F3F3F3"/>
                        </w:rPr>
                        <w:t>proyectodockervpn</w:t>
                      </w:r>
                      <w:proofErr w:type="spellEnd"/>
                      <w:r w:rsidRPr="009220B0">
                        <w:rPr>
                          <w:color w:val="F3F3F3"/>
                        </w:rPr>
                        <w:t xml:space="preserve"> </w:t>
                      </w:r>
                      <w:proofErr w:type="spellStart"/>
                      <w:r w:rsidRPr="009220B0">
                        <w:rPr>
                          <w:color w:val="F3F3F3"/>
                        </w:rPr>
                        <w:t>ovpn_genconfig</w:t>
                      </w:r>
                      <w:proofErr w:type="spellEnd"/>
                      <w:r w:rsidRPr="009220B0">
                        <w:rPr>
                          <w:color w:val="F3F3F3"/>
                        </w:rPr>
                        <w:t xml:space="preserve"> -u udp://</w:t>
                      </w:r>
                      <w:r w:rsidRPr="0090524D">
                        <w:rPr>
                          <w:rFonts w:ascii="Calibri" w:hAnsi="Calibri"/>
                          <w:color w:val="CD5555"/>
                          <w:szCs w:val="18"/>
                        </w:rPr>
                        <w:t>vpn.proyectodocker.com</w:t>
                      </w:r>
                    </w:p>
                    <w:p w14:paraId="3010A926" w14:textId="77777777" w:rsidR="009220B0" w:rsidRPr="009220B0" w:rsidRDefault="009220B0" w:rsidP="009220B0"/>
                  </w:txbxContent>
                </v:textbox>
                <w10:wrap type="square" anchorx="margin"/>
              </v:shape>
            </w:pict>
          </mc:Fallback>
        </mc:AlternateContent>
      </w:r>
    </w:p>
    <w:p w14:paraId="7EDF2D83" w14:textId="00E669E1" w:rsidR="009220B0" w:rsidRDefault="009220B0" w:rsidP="00990F52"/>
    <w:p w14:paraId="0F495D49" w14:textId="32F7D868" w:rsidR="008058A1" w:rsidRDefault="008058A1" w:rsidP="00990F52">
      <w:r>
        <w:rPr>
          <w:noProof/>
        </w:rPr>
        <w:drawing>
          <wp:inline distT="0" distB="0" distL="0" distR="0" wp14:anchorId="5282320A" wp14:editId="11DC81DD">
            <wp:extent cx="5760085" cy="1915795"/>
            <wp:effectExtent l="0" t="0" r="0" b="825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1D55" w14:textId="22789C81" w:rsidR="008058A1" w:rsidRDefault="008058A1" w:rsidP="00990F52"/>
    <w:p w14:paraId="0818CA73" w14:textId="3E583A22" w:rsidR="009220B0" w:rsidRDefault="009220B0" w:rsidP="00990F52">
      <w:r>
        <w:t>Para hacer funcionar el Servidor VPN tenemos que generar una llave publica, una privada y un certificado. Para realizar esta tarea vamos a utilizar el siguiente comando.</w:t>
      </w:r>
    </w:p>
    <w:p w14:paraId="59BAED09" w14:textId="775A1AB4" w:rsidR="009220B0" w:rsidRDefault="009220B0" w:rsidP="00990F52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6BF5E8E" wp14:editId="069B4E79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2001E" w14:textId="21182969" w:rsidR="009220B0" w:rsidRPr="009220B0" w:rsidRDefault="009220B0" w:rsidP="009220B0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9220B0">
                              <w:rPr>
                                <w:color w:val="F3F3F3"/>
                                <w:lang w:val="en-US"/>
                              </w:rPr>
                              <w:t xml:space="preserve">docker-compose run --rm </w:t>
                            </w:r>
                            <w:proofErr w:type="spellStart"/>
                            <w:r w:rsidRPr="009220B0">
                              <w:rPr>
                                <w:color w:val="F3F3F3"/>
                                <w:lang w:val="en-US"/>
                              </w:rPr>
                              <w:t>openvpn</w:t>
                            </w:r>
                            <w:proofErr w:type="spellEnd"/>
                            <w:r w:rsidRPr="009220B0">
                              <w:rPr>
                                <w:color w:val="F3F3F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220B0">
                              <w:rPr>
                                <w:color w:val="F3F3F3"/>
                                <w:lang w:val="en-US"/>
                              </w:rPr>
                              <w:t>ovpn_initpki</w:t>
                            </w:r>
                            <w:proofErr w:type="spellEnd"/>
                          </w:p>
                          <w:p w14:paraId="09BB5871" w14:textId="77777777" w:rsidR="009220B0" w:rsidRPr="009220B0" w:rsidRDefault="009220B0" w:rsidP="009220B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F5E8E" id="_x0000_s1055" type="#_x0000_t202" style="position:absolute;left:0;text-align:left;margin-left:0;margin-top:32.05pt;width:450.75pt;height:4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" filled="f" stroked="f">
                <v:textbox>
                  <w:txbxContent>
                    <w:p w14:paraId="2AB2001E" w14:textId="21182969" w:rsidR="009220B0" w:rsidRPr="009220B0" w:rsidRDefault="009220B0" w:rsidP="009220B0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9220B0">
                        <w:rPr>
                          <w:color w:val="F3F3F3"/>
                          <w:lang w:val="en-US"/>
                        </w:rPr>
                        <w:t xml:space="preserve">docker-compose run --rm </w:t>
                      </w:r>
                      <w:proofErr w:type="spellStart"/>
                      <w:r w:rsidRPr="009220B0">
                        <w:rPr>
                          <w:color w:val="F3F3F3"/>
                          <w:lang w:val="en-US"/>
                        </w:rPr>
                        <w:t>openvpn</w:t>
                      </w:r>
                      <w:proofErr w:type="spellEnd"/>
                      <w:r w:rsidRPr="009220B0">
                        <w:rPr>
                          <w:color w:val="F3F3F3"/>
                          <w:lang w:val="en-US"/>
                        </w:rPr>
                        <w:t xml:space="preserve"> </w:t>
                      </w:r>
                      <w:proofErr w:type="spellStart"/>
                      <w:r w:rsidRPr="009220B0">
                        <w:rPr>
                          <w:color w:val="F3F3F3"/>
                          <w:lang w:val="en-US"/>
                        </w:rPr>
                        <w:t>ovpn_initpki</w:t>
                      </w:r>
                      <w:proofErr w:type="spellEnd"/>
                    </w:p>
                    <w:p w14:paraId="09BB5871" w14:textId="77777777" w:rsidR="009220B0" w:rsidRPr="009220B0" w:rsidRDefault="009220B0" w:rsidP="009220B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FBB34D" w14:textId="2271269C" w:rsidR="008058A1" w:rsidRDefault="008058A1" w:rsidP="00990F52">
      <w:r>
        <w:rPr>
          <w:noProof/>
        </w:rPr>
        <w:lastRenderedPageBreak/>
        <w:drawing>
          <wp:inline distT="0" distB="0" distL="0" distR="0" wp14:anchorId="0B1A2C85" wp14:editId="492EC610">
            <wp:extent cx="5760085" cy="1784985"/>
            <wp:effectExtent l="0" t="0" r="0" b="571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D7F" w14:textId="1757C85C" w:rsidR="008058A1" w:rsidRDefault="008058A1" w:rsidP="00990F52">
      <w:r>
        <w:rPr>
          <w:noProof/>
        </w:rPr>
        <w:drawing>
          <wp:inline distT="0" distB="0" distL="0" distR="0" wp14:anchorId="77F12871" wp14:editId="6B939213">
            <wp:extent cx="5760085" cy="207772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39BB" w14:textId="747C961F" w:rsidR="008058A1" w:rsidRDefault="008058A1" w:rsidP="00990F52">
      <w:r>
        <w:rPr>
          <w:noProof/>
        </w:rPr>
        <w:drawing>
          <wp:inline distT="0" distB="0" distL="0" distR="0" wp14:anchorId="5DBE1E20" wp14:editId="73F5BE8A">
            <wp:extent cx="5760085" cy="198501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90C" w14:textId="6805CFE0" w:rsidR="006F72CF" w:rsidRDefault="006F72CF" w:rsidP="00990F52"/>
    <w:p w14:paraId="4204C181" w14:textId="2AE0652C" w:rsidR="006F72CF" w:rsidRDefault="006F72CF" w:rsidP="00990F52">
      <w:r>
        <w:t>Una vez acabada habrá generado las claves publica/privada y el PKI. Una vez generados ya podemos iniciar el contenedor.</w:t>
      </w:r>
    </w:p>
    <w:p w14:paraId="301787CA" w14:textId="57EE1F43" w:rsidR="008058A1" w:rsidRDefault="006F72CF" w:rsidP="00990F52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5323A82" wp14:editId="52FB8004">
                <wp:simplePos x="0" y="0"/>
                <wp:positionH relativeFrom="margin">
                  <wp:posOffset>0</wp:posOffset>
                </wp:positionH>
                <wp:positionV relativeFrom="paragraph">
                  <wp:posOffset>342265</wp:posOffset>
                </wp:positionV>
                <wp:extent cx="5724525" cy="571500"/>
                <wp:effectExtent l="0" t="0" r="0" b="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9FCC4" w14:textId="37300DCC" w:rsidR="006F72CF" w:rsidRPr="009220B0" w:rsidRDefault="006F72CF" w:rsidP="006F72CF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proofErr w:type="spellStart"/>
                            <w:r w:rsidRPr="006F72CF">
                              <w:rPr>
                                <w:rFonts w:ascii="Consolas" w:hAnsi="Consolas"/>
                                <w:color w:val="658B00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 docker-compose up -d 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openvpn</w:t>
                            </w:r>
                            <w:proofErr w:type="spellEnd"/>
                          </w:p>
                          <w:p w14:paraId="3CB2AC8B" w14:textId="77777777" w:rsidR="006F72CF" w:rsidRPr="009220B0" w:rsidRDefault="006F72CF" w:rsidP="006F72C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3A82" id="_x0000_s1056" type="#_x0000_t202" style="position:absolute;left:0;text-align:left;margin-left:0;margin-top:26.95pt;width:450.75pt;height:4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" filled="f" stroked="f">
                <v:textbox>
                  <w:txbxContent>
                    <w:p w14:paraId="0489FCC4" w14:textId="37300DCC" w:rsidR="006F72CF" w:rsidRPr="009220B0" w:rsidRDefault="006F72CF" w:rsidP="006F72CF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proofErr w:type="spellStart"/>
                      <w:r w:rsidRPr="006F72CF">
                        <w:rPr>
                          <w:rFonts w:ascii="Consolas" w:hAnsi="Consolas"/>
                          <w:color w:val="658B00"/>
                          <w:lang w:val="en-US"/>
                        </w:rPr>
                        <w:t>Sudo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 docker-compose up -d 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openvpn</w:t>
                      </w:r>
                      <w:proofErr w:type="spellEnd"/>
                    </w:p>
                    <w:p w14:paraId="3CB2AC8B" w14:textId="77777777" w:rsidR="006F72CF" w:rsidRPr="009220B0" w:rsidRDefault="006F72CF" w:rsidP="006F72C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E932E1" w14:textId="326BAC2C" w:rsidR="008058A1" w:rsidRDefault="008058A1" w:rsidP="00990F52">
      <w:r>
        <w:rPr>
          <w:noProof/>
        </w:rPr>
        <w:lastRenderedPageBreak/>
        <w:drawing>
          <wp:inline distT="0" distB="0" distL="0" distR="0" wp14:anchorId="4A5D4E15" wp14:editId="78895D42">
            <wp:extent cx="5523809" cy="600000"/>
            <wp:effectExtent l="0" t="0" r="127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DFE2" w14:textId="7B794860" w:rsidR="006F72CF" w:rsidRDefault="006F72CF" w:rsidP="00990F52">
      <w:r>
        <w:t xml:space="preserve">Ahora vamos a generar una variable donde almacenaremos el nombre del usuario del </w:t>
      </w:r>
      <w:proofErr w:type="spellStart"/>
      <w:r>
        <w:t>vpn</w:t>
      </w:r>
      <w:proofErr w:type="spellEnd"/>
      <w:r>
        <w:t>, esto no es necesario si le indicáramos directamente el nombre funcionaria de la misma forma.</w:t>
      </w:r>
    </w:p>
    <w:p w14:paraId="02BAAFD4" w14:textId="76DA9723" w:rsidR="008058A1" w:rsidRDefault="008058A1" w:rsidP="00990F52">
      <w:r>
        <w:rPr>
          <w:noProof/>
        </w:rPr>
        <w:drawing>
          <wp:inline distT="0" distB="0" distL="0" distR="0" wp14:anchorId="2596A48A" wp14:editId="1F330CEA">
            <wp:extent cx="5238095" cy="171429"/>
            <wp:effectExtent l="0" t="0" r="0" b="63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1B1E" w14:textId="2DA1C108" w:rsidR="006F72CF" w:rsidRDefault="006F72CF" w:rsidP="00990F52">
      <w:r>
        <w:t>Vamos a generar al usuario dentro de la base de datos del servidor VPN.</w:t>
      </w:r>
    </w:p>
    <w:p w14:paraId="48A63AD1" w14:textId="3177295F" w:rsidR="008058A1" w:rsidRDefault="008058A1" w:rsidP="00990F52">
      <w:r>
        <w:rPr>
          <w:noProof/>
        </w:rPr>
        <w:drawing>
          <wp:inline distT="0" distB="0" distL="0" distR="0" wp14:anchorId="2E85DD7A" wp14:editId="5003262A">
            <wp:extent cx="5760085" cy="223583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6B5" w14:textId="1393CE16" w:rsidR="006F72CF" w:rsidRDefault="006F72CF" w:rsidP="00990F52">
      <w:r>
        <w:t xml:space="preserve">Una vez creado lo único que nos queda por hacer es generar el fichero </w:t>
      </w:r>
      <w:proofErr w:type="gramStart"/>
      <w:r>
        <w:t>de  configuración</w:t>
      </w:r>
      <w:proofErr w:type="gramEnd"/>
      <w:r>
        <w:t xml:space="preserve"> que tendrá que usar el usuario para conectarse.</w:t>
      </w:r>
    </w:p>
    <w:p w14:paraId="2855E67A" w14:textId="22E9ED6F" w:rsidR="007E0C61" w:rsidRDefault="007E0C61" w:rsidP="00990F52">
      <w:r w:rsidRPr="003B077E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3468129" wp14:editId="42D5C076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7E81" w14:textId="5B139D70" w:rsidR="007E0C61" w:rsidRPr="009220B0" w:rsidRDefault="007E0C61" w:rsidP="007E0C61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proofErr w:type="spellStart"/>
                            <w:r w:rsidRPr="006F72CF">
                              <w:rPr>
                                <w:rFonts w:ascii="Consolas" w:hAnsi="Consolas"/>
                                <w:color w:val="658B00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 docker-composer run –rm 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openvpn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ovpn_getclient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 $CLIENTNAME &gt; $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CLIENTNAME.ovpn</w:t>
                            </w:r>
                            <w:proofErr w:type="spellEnd"/>
                          </w:p>
                          <w:p w14:paraId="44CAA546" w14:textId="77777777" w:rsidR="007E0C61" w:rsidRPr="009220B0" w:rsidRDefault="007E0C61" w:rsidP="007E0C6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8129" id="_x0000_s1057" type="#_x0000_t202" style="position:absolute;left:0;text-align:left;margin-left:0;margin-top:31.3pt;width:450.75pt;height:4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" filled="f" stroked="f">
                <v:textbox>
                  <w:txbxContent>
                    <w:p w14:paraId="639B7E81" w14:textId="5B139D70" w:rsidR="007E0C61" w:rsidRPr="009220B0" w:rsidRDefault="007E0C61" w:rsidP="007E0C61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proofErr w:type="spellStart"/>
                      <w:r w:rsidRPr="006F72CF">
                        <w:rPr>
                          <w:rFonts w:ascii="Consolas" w:hAnsi="Consolas"/>
                          <w:color w:val="658B00"/>
                          <w:lang w:val="en-US"/>
                        </w:rPr>
                        <w:t>Sudo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 docker-composer run –rm 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openvpn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ovpn_getclient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 $CLIENTNAME &gt; $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CLIENTNAME.ovpn</w:t>
                      </w:r>
                      <w:proofErr w:type="spellEnd"/>
                    </w:p>
                    <w:p w14:paraId="44CAA546" w14:textId="77777777" w:rsidR="007E0C61" w:rsidRPr="009220B0" w:rsidRDefault="007E0C61" w:rsidP="007E0C6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99BB1" w14:textId="7EE7867E" w:rsidR="008058A1" w:rsidRDefault="009957F6" w:rsidP="00990F52">
      <w:r>
        <w:rPr>
          <w:noProof/>
        </w:rPr>
        <w:drawing>
          <wp:inline distT="0" distB="0" distL="0" distR="0" wp14:anchorId="05DC9C48" wp14:editId="2DE680CA">
            <wp:extent cx="5760085" cy="13843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8A0F" w14:textId="7C46039F" w:rsidR="009957F6" w:rsidRDefault="009957F6" w:rsidP="00990F52">
      <w:r>
        <w:rPr>
          <w:noProof/>
        </w:rPr>
        <w:drawing>
          <wp:inline distT="0" distB="0" distL="0" distR="0" wp14:anchorId="4ED43B18" wp14:editId="4BC04AE8">
            <wp:extent cx="5760085" cy="1790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D5E9" w14:textId="6BEC1BE4" w:rsidR="006F2942" w:rsidRDefault="006F2942" w:rsidP="00990F52"/>
    <w:p w14:paraId="5BF6E845" w14:textId="2627FA6C" w:rsidR="006F2942" w:rsidRDefault="006F2942" w:rsidP="006F2942">
      <w:pPr>
        <w:pStyle w:val="Ttulo4"/>
      </w:pPr>
      <w:r>
        <w:t>Comprobación Funcionamiento VPN</w:t>
      </w:r>
    </w:p>
    <w:p w14:paraId="66BECBF0" w14:textId="40A293B3" w:rsidR="006F2942" w:rsidRDefault="006F2942" w:rsidP="006F2942"/>
    <w:p w14:paraId="380907E1" w14:textId="0063CA2A" w:rsidR="006F2942" w:rsidRDefault="006F2942" w:rsidP="006F2942">
      <w:r>
        <w:t>Para comprobar el funcionamiento de la VPN vamos a crear una maquina cliente, en este caso vamos a usar una distribución de Ubuntu, la tarjeta de red la vamos a configurar en el segmento de red de VPN.</w:t>
      </w:r>
    </w:p>
    <w:p w14:paraId="0F4F6109" w14:textId="5C27B79C" w:rsidR="006F2942" w:rsidRDefault="006F2942" w:rsidP="006F2942">
      <w:r>
        <w:rPr>
          <w:noProof/>
        </w:rPr>
        <w:lastRenderedPageBreak/>
        <w:drawing>
          <wp:inline distT="0" distB="0" distL="0" distR="0" wp14:anchorId="6199385D" wp14:editId="5E5E2113">
            <wp:extent cx="5760085" cy="149415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B01D" w14:textId="12CB74DD" w:rsidR="006F2942" w:rsidRDefault="006F2942" w:rsidP="006F2942"/>
    <w:p w14:paraId="224F026D" w14:textId="7964F5F5" w:rsidR="006F2942" w:rsidRDefault="006F2942" w:rsidP="006F2942">
      <w:r>
        <w:t>Una vez configurado la interfaz con su correspondiente IP, vamos a realizar varias comprobaciones:</w:t>
      </w:r>
    </w:p>
    <w:p w14:paraId="313CABEB" w14:textId="2307A209" w:rsidR="006F2942" w:rsidRDefault="006F2942" w:rsidP="006F2942">
      <w:r>
        <w:t>-Revisar la configuración de la interfaz.</w:t>
      </w:r>
    </w:p>
    <w:p w14:paraId="21661354" w14:textId="743B6C66" w:rsidR="006F2942" w:rsidRDefault="006F2942" w:rsidP="006F2942">
      <w:r>
        <w:t>-Tener conectividad con el servidor VPN.</w:t>
      </w:r>
    </w:p>
    <w:p w14:paraId="26BA6F9B" w14:textId="00EEEB3B" w:rsidR="006F2942" w:rsidRDefault="006F2942" w:rsidP="006F2942">
      <w:r>
        <w:t>-No tener salida a internet hasta pasar por el VPN.</w:t>
      </w:r>
    </w:p>
    <w:p w14:paraId="68C2E782" w14:textId="338E057C" w:rsidR="006F2942" w:rsidRDefault="006F2942" w:rsidP="006F2942">
      <w:r>
        <w:t xml:space="preserve">-Configurar el </w:t>
      </w:r>
      <w:proofErr w:type="spellStart"/>
      <w:r>
        <w:t>dns</w:t>
      </w:r>
      <w:proofErr w:type="spellEnd"/>
      <w:r>
        <w:t xml:space="preserve"> para resolver vpn.proyectodocker.com</w:t>
      </w:r>
    </w:p>
    <w:p w14:paraId="6A752489" w14:textId="77777777" w:rsidR="006F2942" w:rsidRDefault="006F2942" w:rsidP="006F2942"/>
    <w:p w14:paraId="043172C7" w14:textId="7C268AE9" w:rsidR="006F2942" w:rsidRDefault="006F2942" w:rsidP="006F2942"/>
    <w:p w14:paraId="6DABF864" w14:textId="60472389" w:rsidR="006F2942" w:rsidRDefault="006F2942" w:rsidP="006F2942">
      <w:r>
        <w:rPr>
          <w:noProof/>
        </w:rPr>
        <w:drawing>
          <wp:inline distT="0" distB="0" distL="0" distR="0" wp14:anchorId="242B1D08" wp14:editId="2EDB7898">
            <wp:extent cx="5760085" cy="221615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75C" w14:textId="198DD49C" w:rsidR="006F2942" w:rsidRDefault="006F2942" w:rsidP="006F2942">
      <w:r>
        <w:t>Para comprobar la conectividad con el servidor VPN vamos a realizar ping a la IP 10.0.0.10.</w:t>
      </w:r>
    </w:p>
    <w:p w14:paraId="712218E5" w14:textId="753BCCE0" w:rsidR="006F2942" w:rsidRDefault="006F2942" w:rsidP="006F2942">
      <w:r>
        <w:rPr>
          <w:noProof/>
        </w:rPr>
        <w:lastRenderedPageBreak/>
        <w:drawing>
          <wp:inline distT="0" distB="0" distL="0" distR="0" wp14:anchorId="3373835B" wp14:editId="71830163">
            <wp:extent cx="5276190" cy="1161905"/>
            <wp:effectExtent l="0" t="0" r="1270" b="63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539" w14:textId="2B078858" w:rsidR="006F2942" w:rsidRDefault="006F2942" w:rsidP="006F2942">
      <w:r>
        <w:t>Como podemos comprobar podemos llegar a esa IP.</w:t>
      </w:r>
    </w:p>
    <w:p w14:paraId="5B065303" w14:textId="00882944" w:rsidR="006F2942" w:rsidRDefault="006F2942" w:rsidP="006F2942">
      <w:r>
        <w:t>Ahora vamos a configurar el fichero /</w:t>
      </w:r>
      <w:proofErr w:type="spellStart"/>
      <w:r>
        <w:t>etc</w:t>
      </w:r>
      <w:proofErr w:type="spellEnd"/>
      <w:r>
        <w:t>/</w:t>
      </w:r>
      <w:proofErr w:type="spellStart"/>
      <w:r>
        <w:t>hots</w:t>
      </w:r>
      <w:proofErr w:type="spellEnd"/>
      <w:r>
        <w:t xml:space="preserve"> para que resuelva el dominio y nos </w:t>
      </w:r>
      <w:proofErr w:type="spellStart"/>
      <w:r>
        <w:t>llevo</w:t>
      </w:r>
      <w:proofErr w:type="spellEnd"/>
      <w:r>
        <w:t xml:space="preserve"> a la dirección IP 10.0.0.10</w:t>
      </w:r>
    </w:p>
    <w:p w14:paraId="02A3D2D9" w14:textId="3C2D801B" w:rsidR="008E157D" w:rsidRDefault="008E157D" w:rsidP="006F2942">
      <w:r>
        <w:rPr>
          <w:noProof/>
        </w:rPr>
        <w:drawing>
          <wp:inline distT="0" distB="0" distL="0" distR="0" wp14:anchorId="7AF8C10E" wp14:editId="34134054">
            <wp:extent cx="3409524" cy="942857"/>
            <wp:effectExtent l="0" t="0" r="63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C3" w14:textId="45584ECC" w:rsidR="008E157D" w:rsidRDefault="008E157D" w:rsidP="006F2942"/>
    <w:p w14:paraId="67D3B44F" w14:textId="3FB9307D" w:rsidR="008E157D" w:rsidRDefault="008E157D" w:rsidP="006F2942"/>
    <w:p w14:paraId="3E85F391" w14:textId="28F3C2D6" w:rsidR="008E157D" w:rsidRPr="006F2942" w:rsidRDefault="008E157D" w:rsidP="006F2942">
      <w:r>
        <w:t xml:space="preserve">Ya sabemos que podemos llegar a resolver la dirección del </w:t>
      </w:r>
      <w:proofErr w:type="spellStart"/>
      <w:r>
        <w:t>vpn</w:t>
      </w:r>
      <w:proofErr w:type="spellEnd"/>
      <w:r>
        <w:t xml:space="preserve">, por lo </w:t>
      </w:r>
      <w:r w:rsidR="00E63C94">
        <w:t>tanto,</w:t>
      </w:r>
      <w:r>
        <w:t xml:space="preserve"> vamos a ejecutar el perfil del </w:t>
      </w:r>
      <w:proofErr w:type="spellStart"/>
      <w:r>
        <w:t>vpn</w:t>
      </w:r>
      <w:proofErr w:type="spellEnd"/>
      <w:r>
        <w:t xml:space="preserve"> para poder conectarnos.</w:t>
      </w:r>
    </w:p>
    <w:sectPr w:rsidR="008E157D" w:rsidRPr="006F2942" w:rsidSect="00747EB6">
      <w:headerReference w:type="first" r:id="rId108"/>
      <w:footerReference w:type="first" r:id="rId109"/>
      <w:pgSz w:w="11907" w:h="16839" w:code="9"/>
      <w:pgMar w:top="851" w:right="1418" w:bottom="851" w:left="1418" w:header="709" w:footer="8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D885F" w14:textId="77777777" w:rsidR="00CE4CB8" w:rsidRDefault="00CE4CB8" w:rsidP="009B6E8C">
      <w:pPr>
        <w:spacing w:after="0" w:line="240" w:lineRule="auto"/>
      </w:pPr>
      <w:r>
        <w:separator/>
      </w:r>
    </w:p>
  </w:endnote>
  <w:endnote w:type="continuationSeparator" w:id="0">
    <w:p w14:paraId="4E11D533" w14:textId="77777777" w:rsidR="00CE4CB8" w:rsidRDefault="00CE4CB8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160DA6" w14:textId="77777777" w:rsidR="009220B0" w:rsidRDefault="009220B0" w:rsidP="002B382F">
    <w:pPr>
      <w:pStyle w:val="Piedepgina"/>
    </w:pPr>
  </w:p>
  <w:p w14:paraId="3216814E" w14:textId="77777777" w:rsidR="009220B0" w:rsidRPr="003C2CC6" w:rsidRDefault="009220B0" w:rsidP="008510B9">
    <w:pPr>
      <w:pStyle w:val="Piedepgina"/>
      <w:spacing w:after="240"/>
      <w:jc w:val="right"/>
      <w:rPr>
        <w:i/>
        <w:sz w:val="2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703E29" wp14:editId="430D84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6EFAC" w14:textId="77777777" w:rsidR="009220B0" w:rsidRPr="008510B9" w:rsidRDefault="009220B0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3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703E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8" type="#_x0000_t202" style="position:absolute;left:0;text-align:left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14:paraId="0A66EFAC" w14:textId="77777777" w:rsidR="009220B0" w:rsidRPr="008510B9" w:rsidRDefault="009220B0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>
                      <w:rPr>
                        <w:i/>
                        <w:noProof/>
                        <w:color w:val="FFFFFF" w:themeColor="background1"/>
                        <w:sz w:val="32"/>
                      </w:rPr>
                      <w:t>3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7343" w14:textId="77777777" w:rsidR="009220B0" w:rsidRPr="007B43EF" w:rsidRDefault="009220B0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25B76" w14:textId="77777777" w:rsidR="009220B0" w:rsidRDefault="009220B0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  <w:p w14:paraId="674BC410" w14:textId="77777777" w:rsidR="009220B0" w:rsidRDefault="009220B0" w:rsidP="007B43EF">
    <w:pPr>
      <w:pStyle w:val="Piedepgina"/>
      <w:rPr>
        <w:sz w:val="2"/>
      </w:rPr>
    </w:pPr>
  </w:p>
  <w:p w14:paraId="60AD7FF0" w14:textId="77777777" w:rsidR="009220B0" w:rsidRDefault="009220B0" w:rsidP="007B43EF">
    <w:pPr>
      <w:pStyle w:val="Piedepgina"/>
      <w:rPr>
        <w:sz w:val="2"/>
      </w:rPr>
    </w:pPr>
  </w:p>
  <w:p w14:paraId="7B120A21" w14:textId="77777777" w:rsidR="009220B0" w:rsidRDefault="009220B0" w:rsidP="007B43EF">
    <w:pPr>
      <w:pStyle w:val="Piedepgina"/>
      <w:rPr>
        <w:sz w:val="2"/>
      </w:rPr>
    </w:pPr>
  </w:p>
  <w:p w14:paraId="7E1B7C0F" w14:textId="77777777" w:rsidR="009220B0" w:rsidRDefault="009220B0" w:rsidP="007B43EF">
    <w:pPr>
      <w:pStyle w:val="Piedepgina"/>
      <w:rPr>
        <w:sz w:val="2"/>
      </w:rPr>
    </w:pPr>
  </w:p>
  <w:p w14:paraId="7F735730" w14:textId="77777777" w:rsidR="009220B0" w:rsidRPr="007B43EF" w:rsidRDefault="009220B0" w:rsidP="007B43EF">
    <w:pPr>
      <w:pStyle w:val="Piedepgina"/>
      <w:rPr>
        <w:sz w:val="2"/>
      </w:rPr>
    </w:pPr>
  </w:p>
  <w:tbl>
    <w:tblPr>
      <w:tblStyle w:val="Tablaconcuadrcula"/>
      <w:tblW w:w="5405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06"/>
      <w:gridCol w:w="700"/>
    </w:tblGrid>
    <w:tr w:rsidR="009220B0" w14:paraId="7F5EB6D8" w14:textId="77777777" w:rsidTr="00747EB6">
      <w:trPr>
        <w:trHeight w:val="153"/>
      </w:trPr>
      <w:tc>
        <w:tcPr>
          <w:tcW w:w="4643" w:type="pct"/>
        </w:tcPr>
        <w:p w14:paraId="06E4C381" w14:textId="77777777" w:rsidR="009220B0" w:rsidRPr="00195F12" w:rsidRDefault="009220B0" w:rsidP="00195F12">
          <w:pPr>
            <w:pStyle w:val="Encabezado"/>
            <w:jc w:val="center"/>
            <w:rPr>
              <w:rFonts w:asciiTheme="majorHAnsi" w:hAnsiTheme="majorHAnsi" w:cstheme="majorHAnsi"/>
              <w:color w:val="FFFFFF" w:themeColor="background1"/>
              <w:sz w:val="28"/>
            </w:rPr>
          </w:pPr>
        </w:p>
      </w:tc>
      <w:tc>
        <w:tcPr>
          <w:tcW w:w="357" w:type="pct"/>
          <w:shd w:val="clear" w:color="auto" w:fill="648086" w:themeFill="background2" w:themeFillShade="80"/>
        </w:tcPr>
        <w:p w14:paraId="112CD11B" w14:textId="77777777" w:rsidR="009220B0" w:rsidRPr="00195F12" w:rsidRDefault="009220B0" w:rsidP="009220B0">
          <w:pPr>
            <w:pStyle w:val="Encabezado"/>
            <w:rPr>
              <w:color w:val="FFFFFF" w:themeColor="background1"/>
            </w:rPr>
          </w:pPr>
          <w:r w:rsidRPr="00195F12">
            <w:rPr>
              <w:color w:val="FFFFFF" w:themeColor="background1"/>
            </w:rPr>
            <w:t>2</w:t>
          </w:r>
        </w:p>
      </w:tc>
    </w:tr>
  </w:tbl>
  <w:p w14:paraId="6F998BF4" w14:textId="77777777" w:rsidR="009220B0" w:rsidRPr="007B43EF" w:rsidRDefault="009220B0" w:rsidP="007B43EF">
    <w:pPr>
      <w:pStyle w:val="Piedepgina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F3879" w14:textId="77777777" w:rsidR="00CE4CB8" w:rsidRDefault="00CE4CB8" w:rsidP="009B6E8C">
      <w:pPr>
        <w:spacing w:after="0" w:line="240" w:lineRule="auto"/>
      </w:pPr>
      <w:r>
        <w:separator/>
      </w:r>
    </w:p>
  </w:footnote>
  <w:footnote w:type="continuationSeparator" w:id="0">
    <w:p w14:paraId="52CCC5EC" w14:textId="77777777" w:rsidR="00CE4CB8" w:rsidRDefault="00CE4CB8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9220B0" w14:paraId="61FBD104" w14:textId="77777777" w:rsidTr="009220B0">
      <w:trPr>
        <w:trHeight w:val="299"/>
      </w:trPr>
      <w:tc>
        <w:tcPr>
          <w:tcW w:w="9606" w:type="dxa"/>
        </w:tcPr>
        <w:p w14:paraId="572343CD" w14:textId="77777777" w:rsidR="009220B0" w:rsidRDefault="00CE4CB8" w:rsidP="009220B0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229758349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9220B0"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</w:rPr>
                <w:t xml:space="preserve">     </w:t>
              </w:r>
            </w:sdtContent>
          </w:sdt>
          <w:r w:rsidR="009220B0" w:rsidRPr="00E222DE">
            <w:rPr>
              <w:rFonts w:ascii="Arial" w:hAnsi="Arial" w:cs="Arial"/>
              <w:color w:val="000000" w:themeColor="text1"/>
              <w:sz w:val="28"/>
            </w:rPr>
            <w:t xml:space="preserve"> </w:t>
          </w:r>
          <w:r w:rsidR="009220B0" w:rsidRPr="00E222DE">
            <w:rPr>
              <w:rFonts w:ascii="Arial" w:hAnsi="Arial" w:cs="Arial"/>
              <w:color w:val="5B6973" w:themeColor="text2"/>
            </w:rPr>
            <w:t xml:space="preserve">  </w:t>
          </w:r>
        </w:p>
      </w:tc>
      <w:tc>
        <w:tcPr>
          <w:tcW w:w="699" w:type="dxa"/>
          <w:shd w:val="clear" w:color="auto" w:fill="285B60" w:themeFill="accent2" w:themeFillShade="80"/>
        </w:tcPr>
        <w:p w14:paraId="7EECEAE2" w14:textId="77777777" w:rsidR="009220B0" w:rsidRDefault="009220B0" w:rsidP="009220B0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14:paraId="148E7C78" w14:textId="77777777" w:rsidR="009220B0" w:rsidRDefault="009220B0" w:rsidP="003C2CC6">
    <w:pPr>
      <w:pStyle w:val="Encabezado"/>
      <w:spacing w:before="2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538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532"/>
      <w:gridCol w:w="621"/>
    </w:tblGrid>
    <w:tr w:rsidR="009220B0" w14:paraId="7A1D340C" w14:textId="77777777" w:rsidTr="0081174C">
      <w:trPr>
        <w:trHeight w:val="142"/>
      </w:trPr>
      <w:tc>
        <w:tcPr>
          <w:tcW w:w="4661" w:type="pct"/>
        </w:tcPr>
        <w:p w14:paraId="60DB33A5" w14:textId="77777777" w:rsidR="009220B0" w:rsidRDefault="009220B0" w:rsidP="0081174C">
          <w:pPr>
            <w:pStyle w:val="Encabezado"/>
            <w:jc w:val="right"/>
          </w:pPr>
          <w:r>
            <w:rPr>
              <w:rFonts w:asciiTheme="majorHAnsi" w:hAnsiTheme="majorHAnsi" w:cstheme="majorHAnsi"/>
              <w:b/>
              <w:color w:val="000000" w:themeColor="text1"/>
              <w:sz w:val="28"/>
              <w:szCs w:val="26"/>
            </w:rPr>
            <w:t xml:space="preserve"> </w:t>
          </w:r>
          <w:sdt>
            <w:sdtP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6"/>
              </w:rPr>
              <w:alias w:val="Título"/>
              <w:id w:val="-1429428395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rFonts w:asciiTheme="majorHAnsi" w:hAnsiTheme="majorHAnsi" w:cstheme="majorHAnsi"/>
                  <w:b/>
                  <w:color w:val="000000" w:themeColor="text1"/>
                  <w:sz w:val="28"/>
                  <w:szCs w:val="26"/>
                </w:rPr>
                <w:t xml:space="preserve">     </w:t>
              </w:r>
            </w:sdtContent>
          </w:sdt>
          <w:r w:rsidRPr="00E222DE">
            <w:rPr>
              <w:rFonts w:ascii="Arial" w:hAnsi="Arial" w:cs="Arial"/>
              <w:color w:val="5B6973" w:themeColor="text2"/>
            </w:rPr>
            <w:t xml:space="preserve"> </w:t>
          </w:r>
        </w:p>
      </w:tc>
      <w:tc>
        <w:tcPr>
          <w:tcW w:w="339" w:type="pct"/>
          <w:shd w:val="clear" w:color="auto" w:fill="648086" w:themeFill="background2" w:themeFillShade="80"/>
        </w:tcPr>
        <w:p w14:paraId="54591F93" w14:textId="77777777" w:rsidR="009220B0" w:rsidRDefault="009220B0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14:paraId="4D62B4E8" w14:textId="77777777" w:rsidR="009220B0" w:rsidRDefault="009220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64C25"/>
    <w:multiLevelType w:val="multilevel"/>
    <w:tmpl w:val="E788F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0A611F"/>
    <w:multiLevelType w:val="hybridMultilevel"/>
    <w:tmpl w:val="314A65CE"/>
    <w:lvl w:ilvl="0" w:tplc="E1E0EB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72"/>
    <w:rsid w:val="000008CE"/>
    <w:rsid w:val="00006841"/>
    <w:rsid w:val="0000766B"/>
    <w:rsid w:val="0003522C"/>
    <w:rsid w:val="00060336"/>
    <w:rsid w:val="00084734"/>
    <w:rsid w:val="000A3FA8"/>
    <w:rsid w:val="000D0778"/>
    <w:rsid w:val="000E69F2"/>
    <w:rsid w:val="000F083B"/>
    <w:rsid w:val="000F26A0"/>
    <w:rsid w:val="00103384"/>
    <w:rsid w:val="0010477A"/>
    <w:rsid w:val="001356B7"/>
    <w:rsid w:val="00151124"/>
    <w:rsid w:val="0016363C"/>
    <w:rsid w:val="00190BFA"/>
    <w:rsid w:val="00195F12"/>
    <w:rsid w:val="001A267A"/>
    <w:rsid w:val="001D5209"/>
    <w:rsid w:val="00202C12"/>
    <w:rsid w:val="00236439"/>
    <w:rsid w:val="00253EF5"/>
    <w:rsid w:val="002604C5"/>
    <w:rsid w:val="002A20DB"/>
    <w:rsid w:val="002A7E3D"/>
    <w:rsid w:val="002B382F"/>
    <w:rsid w:val="002B4090"/>
    <w:rsid w:val="002B524E"/>
    <w:rsid w:val="002E2DE0"/>
    <w:rsid w:val="002F7D06"/>
    <w:rsid w:val="003122E6"/>
    <w:rsid w:val="003164CD"/>
    <w:rsid w:val="00322595"/>
    <w:rsid w:val="00351E3A"/>
    <w:rsid w:val="00370D6F"/>
    <w:rsid w:val="00371A2B"/>
    <w:rsid w:val="00387D9B"/>
    <w:rsid w:val="00391720"/>
    <w:rsid w:val="00392DC7"/>
    <w:rsid w:val="003A0683"/>
    <w:rsid w:val="003B02AD"/>
    <w:rsid w:val="003C2CC6"/>
    <w:rsid w:val="003C3710"/>
    <w:rsid w:val="003D1D47"/>
    <w:rsid w:val="0041500D"/>
    <w:rsid w:val="0041647D"/>
    <w:rsid w:val="00416CB0"/>
    <w:rsid w:val="004348FC"/>
    <w:rsid w:val="00434976"/>
    <w:rsid w:val="0048276E"/>
    <w:rsid w:val="004C0460"/>
    <w:rsid w:val="004C1A5C"/>
    <w:rsid w:val="004E6BB8"/>
    <w:rsid w:val="004F7724"/>
    <w:rsid w:val="0052153F"/>
    <w:rsid w:val="005304B2"/>
    <w:rsid w:val="00595053"/>
    <w:rsid w:val="005970BA"/>
    <w:rsid w:val="005C68D6"/>
    <w:rsid w:val="005E7B0C"/>
    <w:rsid w:val="0060678F"/>
    <w:rsid w:val="00616E46"/>
    <w:rsid w:val="00646262"/>
    <w:rsid w:val="006473F8"/>
    <w:rsid w:val="006F2942"/>
    <w:rsid w:val="006F50FE"/>
    <w:rsid w:val="006F72CF"/>
    <w:rsid w:val="00703C71"/>
    <w:rsid w:val="0072095D"/>
    <w:rsid w:val="0073093A"/>
    <w:rsid w:val="00734BA3"/>
    <w:rsid w:val="00747EB6"/>
    <w:rsid w:val="00792318"/>
    <w:rsid w:val="0079547D"/>
    <w:rsid w:val="0079572A"/>
    <w:rsid w:val="00795765"/>
    <w:rsid w:val="007B43EF"/>
    <w:rsid w:val="007C6576"/>
    <w:rsid w:val="007E0C61"/>
    <w:rsid w:val="007F5966"/>
    <w:rsid w:val="00800134"/>
    <w:rsid w:val="008058A1"/>
    <w:rsid w:val="0081174C"/>
    <w:rsid w:val="008201C9"/>
    <w:rsid w:val="00840A37"/>
    <w:rsid w:val="008456AB"/>
    <w:rsid w:val="008510B9"/>
    <w:rsid w:val="00852CE9"/>
    <w:rsid w:val="008836CB"/>
    <w:rsid w:val="008E157D"/>
    <w:rsid w:val="008F508B"/>
    <w:rsid w:val="008F7F18"/>
    <w:rsid w:val="0090524D"/>
    <w:rsid w:val="009220B0"/>
    <w:rsid w:val="00923284"/>
    <w:rsid w:val="00924039"/>
    <w:rsid w:val="00932331"/>
    <w:rsid w:val="00935B77"/>
    <w:rsid w:val="00950136"/>
    <w:rsid w:val="00990F52"/>
    <w:rsid w:val="009957F6"/>
    <w:rsid w:val="009B6E8C"/>
    <w:rsid w:val="009D16D8"/>
    <w:rsid w:val="009F4FCE"/>
    <w:rsid w:val="00A00A0F"/>
    <w:rsid w:val="00A03479"/>
    <w:rsid w:val="00A0372A"/>
    <w:rsid w:val="00A246DD"/>
    <w:rsid w:val="00A5739B"/>
    <w:rsid w:val="00A6391B"/>
    <w:rsid w:val="00A92CB4"/>
    <w:rsid w:val="00AB47E6"/>
    <w:rsid w:val="00AC265C"/>
    <w:rsid w:val="00AD346A"/>
    <w:rsid w:val="00AD78BA"/>
    <w:rsid w:val="00AE4E30"/>
    <w:rsid w:val="00AE74ED"/>
    <w:rsid w:val="00AF1AB5"/>
    <w:rsid w:val="00B162B8"/>
    <w:rsid w:val="00B33DB1"/>
    <w:rsid w:val="00B670B3"/>
    <w:rsid w:val="00B94949"/>
    <w:rsid w:val="00C170E0"/>
    <w:rsid w:val="00C33058"/>
    <w:rsid w:val="00C55AD3"/>
    <w:rsid w:val="00C651C6"/>
    <w:rsid w:val="00C835DA"/>
    <w:rsid w:val="00CA6B83"/>
    <w:rsid w:val="00CB5639"/>
    <w:rsid w:val="00CE4CB8"/>
    <w:rsid w:val="00CF6005"/>
    <w:rsid w:val="00D21A71"/>
    <w:rsid w:val="00D24F33"/>
    <w:rsid w:val="00D51E0C"/>
    <w:rsid w:val="00D57FE3"/>
    <w:rsid w:val="00D82472"/>
    <w:rsid w:val="00DD7104"/>
    <w:rsid w:val="00E12990"/>
    <w:rsid w:val="00E14C7C"/>
    <w:rsid w:val="00E222DE"/>
    <w:rsid w:val="00E435EE"/>
    <w:rsid w:val="00E53A98"/>
    <w:rsid w:val="00E63C94"/>
    <w:rsid w:val="00E64D6E"/>
    <w:rsid w:val="00F14F13"/>
    <w:rsid w:val="00F20A0C"/>
    <w:rsid w:val="00F27BDB"/>
    <w:rsid w:val="00F338E2"/>
    <w:rsid w:val="00F53B7F"/>
    <w:rsid w:val="00F6707C"/>
    <w:rsid w:val="00F76A49"/>
    <w:rsid w:val="00F96089"/>
    <w:rsid w:val="00FA52EF"/>
    <w:rsid w:val="00FB2CA7"/>
    <w:rsid w:val="00FE361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57E3F"/>
  <w15:docId w15:val="{16EAEE4F-0F74-4932-8D4A-0279E43E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Borders>
        <w:top w:val="single" w:sz="8" w:space="0" w:color="DEAE00" w:themeColor="accent3"/>
        <w:bottom w:val="single" w:sz="8" w:space="0" w:color="DEAE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Borders>
        <w:top w:val="single" w:sz="8" w:space="0" w:color="59B0B9" w:themeColor="accent2"/>
        <w:bottom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customStyle="1" w:styleId="line">
    <w:name w:val="line"/>
    <w:basedOn w:val="Normal"/>
    <w:rsid w:val="004C1A5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95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9572A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CdigoHTML">
    <w:name w:val="HTML Code"/>
    <w:basedOn w:val="Fuentedeprrafopredeter"/>
    <w:uiPriority w:val="99"/>
    <w:semiHidden/>
    <w:unhideWhenUsed/>
    <w:rsid w:val="00370D6F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202C12"/>
  </w:style>
  <w:style w:type="character" w:customStyle="1" w:styleId="nt">
    <w:name w:val="nt"/>
    <w:basedOn w:val="Fuentedeprrafopredeter"/>
    <w:rsid w:val="00202C12"/>
  </w:style>
  <w:style w:type="character" w:customStyle="1" w:styleId="s2">
    <w:name w:val="s2"/>
    <w:basedOn w:val="Fuentedeprrafopredeter"/>
    <w:rsid w:val="00202C12"/>
  </w:style>
  <w:style w:type="character" w:customStyle="1" w:styleId="k">
    <w:name w:val="k"/>
    <w:basedOn w:val="Fuentedeprrafopredeter"/>
    <w:rsid w:val="00202C12"/>
  </w:style>
  <w:style w:type="character" w:styleId="Mencinsinresolver">
    <w:name w:val="Unresolved Mention"/>
    <w:basedOn w:val="Fuentedeprrafopredeter"/>
    <w:uiPriority w:val="99"/>
    <w:semiHidden/>
    <w:unhideWhenUsed/>
    <w:rsid w:val="00253E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22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475">
              <w:marLeft w:val="0"/>
              <w:marRight w:val="12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1.png"/><Relationship Id="rId108" Type="http://schemas.openxmlformats.org/officeDocument/2006/relationships/header" Target="header2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oter" Target="footer3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hyperlink" Target="https://hub.docker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://www.debian.or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Desktop\tfg\Plantilla_Word_26_-_2003__2007_y_2010_-_Valor_Creativo_v2\2007%20y%202010\Plantilla%2026%20-%202007%20y%202010%20-%20Valor%20Creativo%20v2.dotx" TargetMode="External"/></Relationships>
</file>

<file path=word/theme/theme1.xml><?xml version="1.0" encoding="utf-8"?>
<a:theme xmlns:a="http://schemas.openxmlformats.org/drawingml/2006/main" name="Tema de Offic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A081F-6BE8-48B5-9A95-1D4BE4F51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26 - 2007 y 2010 - Valor Creativo v2.dotx</Template>
  <TotalTime>746</TotalTime>
  <Pages>1</Pages>
  <Words>2050</Words>
  <Characters>11277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lastModifiedBy>daniel palencia</cp:lastModifiedBy>
  <cp:revision>37</cp:revision>
  <dcterms:created xsi:type="dcterms:W3CDTF">2020-04-01T16:34:00Z</dcterms:created>
  <dcterms:modified xsi:type="dcterms:W3CDTF">2020-05-05T15:03:00Z</dcterms:modified>
</cp:coreProperties>
</file>